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FC6" w:rsidRDefault="00C12FC6" w:rsidP="00925D06"/>
    <w:p w:rsidR="00200619" w:rsidRDefault="00B6660F" w:rsidP="00200619">
      <w:pPr>
        <w:pStyle w:val="Ttulo"/>
      </w:pPr>
      <w:r>
        <w:rPr>
          <w:noProof/>
        </w:rPr>
        <w:pict>
          <v:shapetype id="_x0000_t202" coordsize="21600,21600" o:spt="202" path="m,l,21600r21600,l21600,xe">
            <v:stroke joinstyle="miter"/>
            <v:path gradientshapeok="t" o:connecttype="rect"/>
          </v:shapetype>
          <v:shape id="_x0000_s1026" type="#_x0000_t202" style="position:absolute;margin-left:-49.85pt;margin-top:373.95pt;width:523.1pt;height:195.5pt;z-index:251660288;mso-width-relative:margin;mso-height-relative:margin" filled="f" stroked="f">
            <v:textbox>
              <w:txbxContent>
                <w:p w:rsidR="00555A1B" w:rsidRDefault="00555A1B" w:rsidP="001030E4">
                  <w:pPr>
                    <w:pStyle w:val="Ttulo"/>
                  </w:pPr>
                  <w:r>
                    <w:t xml:space="preserve">Actividades prácticas </w:t>
                  </w:r>
                </w:p>
                <w:p w:rsidR="00555A1B" w:rsidRPr="00C12FC6" w:rsidRDefault="00555A1B" w:rsidP="001030E4">
                  <w:pPr>
                    <w:pStyle w:val="Ttulo"/>
                  </w:pPr>
                  <w:r>
                    <w:t xml:space="preserve">Metodología de programación </w:t>
                  </w:r>
                </w:p>
              </w:txbxContent>
            </v:textbox>
          </v:shape>
        </w:pict>
      </w:r>
      <w:r w:rsidR="00C12FC6">
        <w:br w:type="page"/>
      </w:r>
      <w:r w:rsidR="00200619">
        <w:lastRenderedPageBreak/>
        <w:t>Índice</w:t>
      </w:r>
    </w:p>
    <w:p w:rsidR="00872451" w:rsidRDefault="00B6660F">
      <w:pPr>
        <w:pStyle w:val="TDC1"/>
        <w:tabs>
          <w:tab w:val="right" w:leader="dot" w:pos="8494"/>
        </w:tabs>
        <w:rPr>
          <w:rFonts w:asciiTheme="minorHAnsi" w:eastAsiaTheme="minorEastAsia" w:hAnsiTheme="minorHAnsi"/>
          <w:noProof/>
          <w:sz w:val="22"/>
          <w:lang w:eastAsia="es-ES"/>
        </w:rPr>
      </w:pPr>
      <w:r w:rsidRPr="00B6660F">
        <w:rPr>
          <w:rFonts w:ascii="Open Sans" w:hAnsi="Open Sans"/>
        </w:rPr>
        <w:fldChar w:fldCharType="begin"/>
      </w:r>
      <w:r w:rsidR="00200619">
        <w:instrText xml:space="preserve"> TOC \o "1-4" \h \z \u </w:instrText>
      </w:r>
      <w:r w:rsidRPr="00B6660F">
        <w:rPr>
          <w:rFonts w:ascii="Open Sans" w:hAnsi="Open Sans"/>
        </w:rPr>
        <w:fldChar w:fldCharType="separate"/>
      </w:r>
      <w:hyperlink w:anchor="_Toc432431439" w:history="1">
        <w:r w:rsidR="00872451" w:rsidRPr="00913D71">
          <w:rPr>
            <w:rStyle w:val="Hipervnculo"/>
            <w:noProof/>
          </w:rPr>
          <w:t>Actividades prácticas</w:t>
        </w:r>
        <w:r w:rsidR="00872451">
          <w:rPr>
            <w:noProof/>
            <w:webHidden/>
          </w:rPr>
          <w:tab/>
        </w:r>
        <w:r>
          <w:rPr>
            <w:noProof/>
            <w:webHidden/>
          </w:rPr>
          <w:fldChar w:fldCharType="begin"/>
        </w:r>
        <w:r w:rsidR="00872451">
          <w:rPr>
            <w:noProof/>
            <w:webHidden/>
          </w:rPr>
          <w:instrText xml:space="preserve"> PAGEREF _Toc432431439 \h </w:instrText>
        </w:r>
        <w:r>
          <w:rPr>
            <w:noProof/>
            <w:webHidden/>
          </w:rPr>
        </w:r>
        <w:r>
          <w:rPr>
            <w:noProof/>
            <w:webHidden/>
          </w:rPr>
          <w:fldChar w:fldCharType="separate"/>
        </w:r>
        <w:r w:rsidR="00872451">
          <w:rPr>
            <w:noProof/>
            <w:webHidden/>
          </w:rPr>
          <w:t>3</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0" w:history="1">
        <w:r w:rsidR="00872451" w:rsidRPr="00913D71">
          <w:rPr>
            <w:rStyle w:val="Hipervnculo"/>
            <w:noProof/>
          </w:rPr>
          <w:t>Actividad práctica 0. Arquitecturas</w:t>
        </w:r>
        <w:r w:rsidR="00872451">
          <w:rPr>
            <w:noProof/>
            <w:webHidden/>
          </w:rPr>
          <w:tab/>
        </w:r>
        <w:r>
          <w:rPr>
            <w:noProof/>
            <w:webHidden/>
          </w:rPr>
          <w:fldChar w:fldCharType="begin"/>
        </w:r>
        <w:r w:rsidR="00872451">
          <w:rPr>
            <w:noProof/>
            <w:webHidden/>
          </w:rPr>
          <w:instrText xml:space="preserve"> PAGEREF _Toc432431440 \h </w:instrText>
        </w:r>
        <w:r>
          <w:rPr>
            <w:noProof/>
            <w:webHidden/>
          </w:rPr>
        </w:r>
        <w:r>
          <w:rPr>
            <w:noProof/>
            <w:webHidden/>
          </w:rPr>
          <w:fldChar w:fldCharType="separate"/>
        </w:r>
        <w:r w:rsidR="00872451">
          <w:rPr>
            <w:noProof/>
            <w:webHidden/>
          </w:rPr>
          <w:t>3</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1" w:history="1">
        <w:r w:rsidR="00872451" w:rsidRPr="00913D71">
          <w:rPr>
            <w:rStyle w:val="Hipervnculo"/>
            <w:noProof/>
          </w:rPr>
          <w:t>Actividad práctica 1. Conversiones entre unidades</w:t>
        </w:r>
        <w:r w:rsidR="00872451">
          <w:rPr>
            <w:noProof/>
            <w:webHidden/>
          </w:rPr>
          <w:tab/>
        </w:r>
        <w:r>
          <w:rPr>
            <w:noProof/>
            <w:webHidden/>
          </w:rPr>
          <w:fldChar w:fldCharType="begin"/>
        </w:r>
        <w:r w:rsidR="00872451">
          <w:rPr>
            <w:noProof/>
            <w:webHidden/>
          </w:rPr>
          <w:instrText xml:space="preserve"> PAGEREF _Toc432431441 \h </w:instrText>
        </w:r>
        <w:r>
          <w:rPr>
            <w:noProof/>
            <w:webHidden/>
          </w:rPr>
        </w:r>
        <w:r>
          <w:rPr>
            <w:noProof/>
            <w:webHidden/>
          </w:rPr>
          <w:fldChar w:fldCharType="separate"/>
        </w:r>
        <w:r w:rsidR="00872451">
          <w:rPr>
            <w:noProof/>
            <w:webHidden/>
          </w:rPr>
          <w:t>3</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2" w:history="1">
        <w:r w:rsidR="00872451" w:rsidRPr="00913D71">
          <w:rPr>
            <w:rStyle w:val="Hipervnculo"/>
            <w:noProof/>
          </w:rPr>
          <w:t>Actividad práctica 2. Análisis de ordinogramas</w:t>
        </w:r>
        <w:r w:rsidR="00872451">
          <w:rPr>
            <w:noProof/>
            <w:webHidden/>
          </w:rPr>
          <w:tab/>
        </w:r>
        <w:r>
          <w:rPr>
            <w:noProof/>
            <w:webHidden/>
          </w:rPr>
          <w:fldChar w:fldCharType="begin"/>
        </w:r>
        <w:r w:rsidR="00872451">
          <w:rPr>
            <w:noProof/>
            <w:webHidden/>
          </w:rPr>
          <w:instrText xml:space="preserve"> PAGEREF _Toc432431442 \h </w:instrText>
        </w:r>
        <w:r>
          <w:rPr>
            <w:noProof/>
            <w:webHidden/>
          </w:rPr>
        </w:r>
        <w:r>
          <w:rPr>
            <w:noProof/>
            <w:webHidden/>
          </w:rPr>
          <w:fldChar w:fldCharType="separate"/>
        </w:r>
        <w:r w:rsidR="00872451">
          <w:rPr>
            <w:noProof/>
            <w:webHidden/>
          </w:rPr>
          <w:t>4</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3" w:history="1">
        <w:r w:rsidR="00872451" w:rsidRPr="00913D71">
          <w:rPr>
            <w:rStyle w:val="Hipervnculo"/>
            <w:noProof/>
          </w:rPr>
          <w:t>Actividad práctica 3. Realización de ordinograma</w:t>
        </w:r>
        <w:r w:rsidR="00872451">
          <w:rPr>
            <w:noProof/>
            <w:webHidden/>
          </w:rPr>
          <w:tab/>
        </w:r>
        <w:r>
          <w:rPr>
            <w:noProof/>
            <w:webHidden/>
          </w:rPr>
          <w:fldChar w:fldCharType="begin"/>
        </w:r>
        <w:r w:rsidR="00872451">
          <w:rPr>
            <w:noProof/>
            <w:webHidden/>
          </w:rPr>
          <w:instrText xml:space="preserve"> PAGEREF _Toc432431443 \h </w:instrText>
        </w:r>
        <w:r>
          <w:rPr>
            <w:noProof/>
            <w:webHidden/>
          </w:rPr>
        </w:r>
        <w:r>
          <w:rPr>
            <w:noProof/>
            <w:webHidden/>
          </w:rPr>
          <w:fldChar w:fldCharType="separate"/>
        </w:r>
        <w:r w:rsidR="00872451">
          <w:rPr>
            <w:noProof/>
            <w:webHidden/>
          </w:rPr>
          <w:t>6</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4" w:history="1">
        <w:r w:rsidR="00872451" w:rsidRPr="00913D71">
          <w:rPr>
            <w:rStyle w:val="Hipervnculo"/>
            <w:noProof/>
          </w:rPr>
          <w:t>Actividad práctica 4. Seguimiento de algoritmos</w:t>
        </w:r>
        <w:r w:rsidR="00872451">
          <w:rPr>
            <w:noProof/>
            <w:webHidden/>
          </w:rPr>
          <w:tab/>
        </w:r>
        <w:r>
          <w:rPr>
            <w:noProof/>
            <w:webHidden/>
          </w:rPr>
          <w:fldChar w:fldCharType="begin"/>
        </w:r>
        <w:r w:rsidR="00872451">
          <w:rPr>
            <w:noProof/>
            <w:webHidden/>
          </w:rPr>
          <w:instrText xml:space="preserve"> PAGEREF _Toc432431444 \h </w:instrText>
        </w:r>
        <w:r>
          <w:rPr>
            <w:noProof/>
            <w:webHidden/>
          </w:rPr>
        </w:r>
        <w:r>
          <w:rPr>
            <w:noProof/>
            <w:webHidden/>
          </w:rPr>
          <w:fldChar w:fldCharType="separate"/>
        </w:r>
        <w:r w:rsidR="00872451">
          <w:rPr>
            <w:noProof/>
            <w:webHidden/>
          </w:rPr>
          <w:t>6</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5" w:history="1">
        <w:r w:rsidR="00872451" w:rsidRPr="00913D71">
          <w:rPr>
            <w:rStyle w:val="Hipervnculo"/>
            <w:noProof/>
          </w:rPr>
          <w:t>Actividad práctica 5. Realización de algoritmos en pseudocódigo</w:t>
        </w:r>
        <w:r w:rsidR="00872451">
          <w:rPr>
            <w:noProof/>
            <w:webHidden/>
          </w:rPr>
          <w:tab/>
        </w:r>
        <w:r>
          <w:rPr>
            <w:noProof/>
            <w:webHidden/>
          </w:rPr>
          <w:fldChar w:fldCharType="begin"/>
        </w:r>
        <w:r w:rsidR="00872451">
          <w:rPr>
            <w:noProof/>
            <w:webHidden/>
          </w:rPr>
          <w:instrText xml:space="preserve"> PAGEREF _Toc432431445 \h </w:instrText>
        </w:r>
        <w:r>
          <w:rPr>
            <w:noProof/>
            <w:webHidden/>
          </w:rPr>
        </w:r>
        <w:r>
          <w:rPr>
            <w:noProof/>
            <w:webHidden/>
          </w:rPr>
          <w:fldChar w:fldCharType="separate"/>
        </w:r>
        <w:r w:rsidR="00872451">
          <w:rPr>
            <w:noProof/>
            <w:webHidden/>
          </w:rPr>
          <w:t>11</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6" w:history="1">
        <w:r w:rsidR="00872451" w:rsidRPr="00913D71">
          <w:rPr>
            <w:rStyle w:val="Hipervnculo"/>
            <w:noProof/>
          </w:rPr>
          <w:t>Actividad práctica 6. Realización de algoritmos con programación estructurada</w:t>
        </w:r>
        <w:r w:rsidR="00872451">
          <w:rPr>
            <w:noProof/>
            <w:webHidden/>
          </w:rPr>
          <w:tab/>
        </w:r>
        <w:r>
          <w:rPr>
            <w:noProof/>
            <w:webHidden/>
          </w:rPr>
          <w:fldChar w:fldCharType="begin"/>
        </w:r>
        <w:r w:rsidR="00872451">
          <w:rPr>
            <w:noProof/>
            <w:webHidden/>
          </w:rPr>
          <w:instrText xml:space="preserve"> PAGEREF _Toc432431446 \h </w:instrText>
        </w:r>
        <w:r>
          <w:rPr>
            <w:noProof/>
            <w:webHidden/>
          </w:rPr>
        </w:r>
        <w:r>
          <w:rPr>
            <w:noProof/>
            <w:webHidden/>
          </w:rPr>
          <w:fldChar w:fldCharType="separate"/>
        </w:r>
        <w:r w:rsidR="00872451">
          <w:rPr>
            <w:noProof/>
            <w:webHidden/>
          </w:rPr>
          <w:t>11</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7" w:history="1">
        <w:r w:rsidR="00872451" w:rsidRPr="00913D71">
          <w:rPr>
            <w:rStyle w:val="Hipervnculo"/>
            <w:noProof/>
          </w:rPr>
          <w:t>Actividad práctica 7. Realización de algoritmos con arrays</w:t>
        </w:r>
        <w:r w:rsidR="00872451">
          <w:rPr>
            <w:noProof/>
            <w:webHidden/>
          </w:rPr>
          <w:tab/>
        </w:r>
        <w:r>
          <w:rPr>
            <w:noProof/>
            <w:webHidden/>
          </w:rPr>
          <w:fldChar w:fldCharType="begin"/>
        </w:r>
        <w:r w:rsidR="00872451">
          <w:rPr>
            <w:noProof/>
            <w:webHidden/>
          </w:rPr>
          <w:instrText xml:space="preserve"> PAGEREF _Toc432431447 \h </w:instrText>
        </w:r>
        <w:r>
          <w:rPr>
            <w:noProof/>
            <w:webHidden/>
          </w:rPr>
        </w:r>
        <w:r>
          <w:rPr>
            <w:noProof/>
            <w:webHidden/>
          </w:rPr>
          <w:fldChar w:fldCharType="separate"/>
        </w:r>
        <w:r w:rsidR="00872451">
          <w:rPr>
            <w:noProof/>
            <w:webHidden/>
          </w:rPr>
          <w:t>12</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8" w:history="1">
        <w:r w:rsidR="00872451" w:rsidRPr="00913D71">
          <w:rPr>
            <w:rStyle w:val="Hipervnculo"/>
            <w:noProof/>
          </w:rPr>
          <w:t>Actividad práctica 8. Realización de un algoritmo con array multidimensional</w:t>
        </w:r>
        <w:r w:rsidR="00872451">
          <w:rPr>
            <w:noProof/>
            <w:webHidden/>
          </w:rPr>
          <w:tab/>
        </w:r>
        <w:r>
          <w:rPr>
            <w:noProof/>
            <w:webHidden/>
          </w:rPr>
          <w:fldChar w:fldCharType="begin"/>
        </w:r>
        <w:r w:rsidR="00872451">
          <w:rPr>
            <w:noProof/>
            <w:webHidden/>
          </w:rPr>
          <w:instrText xml:space="preserve"> PAGEREF _Toc432431448 \h </w:instrText>
        </w:r>
        <w:r>
          <w:rPr>
            <w:noProof/>
            <w:webHidden/>
          </w:rPr>
        </w:r>
        <w:r>
          <w:rPr>
            <w:noProof/>
            <w:webHidden/>
          </w:rPr>
          <w:fldChar w:fldCharType="separate"/>
        </w:r>
        <w:r w:rsidR="00872451">
          <w:rPr>
            <w:noProof/>
            <w:webHidden/>
          </w:rPr>
          <w:t>13</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49" w:history="1">
        <w:r w:rsidR="00872451" w:rsidRPr="00913D71">
          <w:rPr>
            <w:rStyle w:val="Hipervnculo"/>
            <w:noProof/>
          </w:rPr>
          <w:t>Actividad práctica 9. Realización de algoritmo para un programa con ordenación de arrays</w:t>
        </w:r>
        <w:r w:rsidR="00872451">
          <w:rPr>
            <w:noProof/>
            <w:webHidden/>
          </w:rPr>
          <w:tab/>
        </w:r>
        <w:r>
          <w:rPr>
            <w:noProof/>
            <w:webHidden/>
          </w:rPr>
          <w:fldChar w:fldCharType="begin"/>
        </w:r>
        <w:r w:rsidR="00872451">
          <w:rPr>
            <w:noProof/>
            <w:webHidden/>
          </w:rPr>
          <w:instrText xml:space="preserve"> PAGEREF _Toc432431449 \h </w:instrText>
        </w:r>
        <w:r>
          <w:rPr>
            <w:noProof/>
            <w:webHidden/>
          </w:rPr>
        </w:r>
        <w:r>
          <w:rPr>
            <w:noProof/>
            <w:webHidden/>
          </w:rPr>
          <w:fldChar w:fldCharType="separate"/>
        </w:r>
        <w:r w:rsidR="00872451">
          <w:rPr>
            <w:noProof/>
            <w:webHidden/>
          </w:rPr>
          <w:t>13</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0" w:history="1">
        <w:r w:rsidR="00872451" w:rsidRPr="00913D71">
          <w:rPr>
            <w:rStyle w:val="Hipervnculo"/>
            <w:noProof/>
          </w:rPr>
          <w:t>Actividad práctica 10. Realización de algoritmo utilizando programación modular</w:t>
        </w:r>
        <w:r w:rsidR="00872451">
          <w:rPr>
            <w:noProof/>
            <w:webHidden/>
          </w:rPr>
          <w:tab/>
        </w:r>
        <w:r>
          <w:rPr>
            <w:noProof/>
            <w:webHidden/>
          </w:rPr>
          <w:fldChar w:fldCharType="begin"/>
        </w:r>
        <w:r w:rsidR="00872451">
          <w:rPr>
            <w:noProof/>
            <w:webHidden/>
          </w:rPr>
          <w:instrText xml:space="preserve"> PAGEREF _Toc432431450 \h </w:instrText>
        </w:r>
        <w:r>
          <w:rPr>
            <w:noProof/>
            <w:webHidden/>
          </w:rPr>
        </w:r>
        <w:r>
          <w:rPr>
            <w:noProof/>
            <w:webHidden/>
          </w:rPr>
          <w:fldChar w:fldCharType="separate"/>
        </w:r>
        <w:r w:rsidR="00872451">
          <w:rPr>
            <w:noProof/>
            <w:webHidden/>
          </w:rPr>
          <w:t>14</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1" w:history="1">
        <w:r w:rsidR="00872451" w:rsidRPr="00913D71">
          <w:rPr>
            <w:rStyle w:val="Hipervnculo"/>
            <w:noProof/>
          </w:rPr>
          <w:t>Actividad práctica 11. Realización de algoritmo basado en la programación por capas.</w:t>
        </w:r>
        <w:r w:rsidR="00872451">
          <w:rPr>
            <w:noProof/>
            <w:webHidden/>
          </w:rPr>
          <w:tab/>
        </w:r>
        <w:r>
          <w:rPr>
            <w:noProof/>
            <w:webHidden/>
          </w:rPr>
          <w:fldChar w:fldCharType="begin"/>
        </w:r>
        <w:r w:rsidR="00872451">
          <w:rPr>
            <w:noProof/>
            <w:webHidden/>
          </w:rPr>
          <w:instrText xml:space="preserve"> PAGEREF _Toc432431451 \h </w:instrText>
        </w:r>
        <w:r>
          <w:rPr>
            <w:noProof/>
            <w:webHidden/>
          </w:rPr>
        </w:r>
        <w:r>
          <w:rPr>
            <w:noProof/>
            <w:webHidden/>
          </w:rPr>
          <w:fldChar w:fldCharType="separate"/>
        </w:r>
        <w:r w:rsidR="00872451">
          <w:rPr>
            <w:noProof/>
            <w:webHidden/>
          </w:rPr>
          <w:t>14</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2" w:history="1">
        <w:r w:rsidR="00872451" w:rsidRPr="00913D71">
          <w:rPr>
            <w:rStyle w:val="Hipervnculo"/>
            <w:noProof/>
          </w:rPr>
          <w:t>Actividad práctica 12. Realización de aplicación basada en el uso de clases.</w:t>
        </w:r>
        <w:r w:rsidR="00872451">
          <w:rPr>
            <w:noProof/>
            <w:webHidden/>
          </w:rPr>
          <w:tab/>
        </w:r>
        <w:r>
          <w:rPr>
            <w:noProof/>
            <w:webHidden/>
          </w:rPr>
          <w:fldChar w:fldCharType="begin"/>
        </w:r>
        <w:r w:rsidR="00872451">
          <w:rPr>
            <w:noProof/>
            <w:webHidden/>
          </w:rPr>
          <w:instrText xml:space="preserve"> PAGEREF _Toc432431452 \h </w:instrText>
        </w:r>
        <w:r>
          <w:rPr>
            <w:noProof/>
            <w:webHidden/>
          </w:rPr>
        </w:r>
        <w:r>
          <w:rPr>
            <w:noProof/>
            <w:webHidden/>
          </w:rPr>
          <w:fldChar w:fldCharType="separate"/>
        </w:r>
        <w:r w:rsidR="00872451">
          <w:rPr>
            <w:noProof/>
            <w:webHidden/>
          </w:rPr>
          <w:t>15</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3" w:history="1">
        <w:r w:rsidR="00872451" w:rsidRPr="00913D71">
          <w:rPr>
            <w:rStyle w:val="Hipervnculo"/>
            <w:noProof/>
          </w:rPr>
          <w:t>Actividad práctica 13. Realización de aplicación basada en el uso de clases con herencia.</w:t>
        </w:r>
        <w:r w:rsidR="00872451">
          <w:rPr>
            <w:noProof/>
            <w:webHidden/>
          </w:rPr>
          <w:tab/>
        </w:r>
        <w:r>
          <w:rPr>
            <w:noProof/>
            <w:webHidden/>
          </w:rPr>
          <w:fldChar w:fldCharType="begin"/>
        </w:r>
        <w:r w:rsidR="00872451">
          <w:rPr>
            <w:noProof/>
            <w:webHidden/>
          </w:rPr>
          <w:instrText xml:space="preserve"> PAGEREF _Toc432431453 \h </w:instrText>
        </w:r>
        <w:r>
          <w:rPr>
            <w:noProof/>
            <w:webHidden/>
          </w:rPr>
        </w:r>
        <w:r>
          <w:rPr>
            <w:noProof/>
            <w:webHidden/>
          </w:rPr>
          <w:fldChar w:fldCharType="separate"/>
        </w:r>
        <w:r w:rsidR="00872451">
          <w:rPr>
            <w:noProof/>
            <w:webHidden/>
          </w:rPr>
          <w:t>16</w:t>
        </w:r>
        <w:r>
          <w:rPr>
            <w:noProof/>
            <w:webHidden/>
          </w:rPr>
          <w:fldChar w:fldCharType="end"/>
        </w:r>
      </w:hyperlink>
    </w:p>
    <w:p w:rsidR="00872451" w:rsidRDefault="00B6660F">
      <w:pPr>
        <w:pStyle w:val="TDC1"/>
        <w:tabs>
          <w:tab w:val="right" w:leader="dot" w:pos="8494"/>
        </w:tabs>
        <w:rPr>
          <w:rFonts w:asciiTheme="minorHAnsi" w:eastAsiaTheme="minorEastAsia" w:hAnsiTheme="minorHAnsi"/>
          <w:noProof/>
          <w:sz w:val="22"/>
          <w:lang w:eastAsia="es-ES"/>
        </w:rPr>
      </w:pPr>
      <w:hyperlink w:anchor="_Toc432431454" w:history="1">
        <w:r w:rsidR="00872451" w:rsidRPr="00913D71">
          <w:rPr>
            <w:rStyle w:val="Hipervnculo"/>
            <w:noProof/>
          </w:rPr>
          <w:t>Soluciones</w:t>
        </w:r>
        <w:r w:rsidR="00872451">
          <w:rPr>
            <w:noProof/>
            <w:webHidden/>
          </w:rPr>
          <w:tab/>
        </w:r>
        <w:r>
          <w:rPr>
            <w:noProof/>
            <w:webHidden/>
          </w:rPr>
          <w:fldChar w:fldCharType="begin"/>
        </w:r>
        <w:r w:rsidR="00872451">
          <w:rPr>
            <w:noProof/>
            <w:webHidden/>
          </w:rPr>
          <w:instrText xml:space="preserve"> PAGEREF _Toc432431454 \h </w:instrText>
        </w:r>
        <w:r>
          <w:rPr>
            <w:noProof/>
            <w:webHidden/>
          </w:rPr>
        </w:r>
        <w:r>
          <w:rPr>
            <w:noProof/>
            <w:webHidden/>
          </w:rPr>
          <w:fldChar w:fldCharType="separate"/>
        </w:r>
        <w:r w:rsidR="00872451">
          <w:rPr>
            <w:noProof/>
            <w:webHidden/>
          </w:rPr>
          <w:t>18</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5" w:history="1">
        <w:r w:rsidR="00872451" w:rsidRPr="00913D71">
          <w:rPr>
            <w:rStyle w:val="Hipervnculo"/>
            <w:noProof/>
          </w:rPr>
          <w:t>Actividad práctica 1</w:t>
        </w:r>
        <w:r w:rsidR="00872451">
          <w:rPr>
            <w:noProof/>
            <w:webHidden/>
          </w:rPr>
          <w:tab/>
        </w:r>
        <w:r>
          <w:rPr>
            <w:noProof/>
            <w:webHidden/>
          </w:rPr>
          <w:fldChar w:fldCharType="begin"/>
        </w:r>
        <w:r w:rsidR="00872451">
          <w:rPr>
            <w:noProof/>
            <w:webHidden/>
          </w:rPr>
          <w:instrText xml:space="preserve"> PAGEREF _Toc432431455 \h </w:instrText>
        </w:r>
        <w:r>
          <w:rPr>
            <w:noProof/>
            <w:webHidden/>
          </w:rPr>
        </w:r>
        <w:r>
          <w:rPr>
            <w:noProof/>
            <w:webHidden/>
          </w:rPr>
          <w:fldChar w:fldCharType="separate"/>
        </w:r>
        <w:r w:rsidR="00872451">
          <w:rPr>
            <w:noProof/>
            <w:webHidden/>
          </w:rPr>
          <w:t>18</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6" w:history="1">
        <w:r w:rsidR="00872451" w:rsidRPr="00913D71">
          <w:rPr>
            <w:rStyle w:val="Hipervnculo"/>
            <w:noProof/>
          </w:rPr>
          <w:t>Actividad práctica 2</w:t>
        </w:r>
        <w:r w:rsidR="00872451">
          <w:rPr>
            <w:noProof/>
            <w:webHidden/>
          </w:rPr>
          <w:tab/>
        </w:r>
        <w:r>
          <w:rPr>
            <w:noProof/>
            <w:webHidden/>
          </w:rPr>
          <w:fldChar w:fldCharType="begin"/>
        </w:r>
        <w:r w:rsidR="00872451">
          <w:rPr>
            <w:noProof/>
            <w:webHidden/>
          </w:rPr>
          <w:instrText xml:space="preserve"> PAGEREF _Toc432431456 \h </w:instrText>
        </w:r>
        <w:r>
          <w:rPr>
            <w:noProof/>
            <w:webHidden/>
          </w:rPr>
        </w:r>
        <w:r>
          <w:rPr>
            <w:noProof/>
            <w:webHidden/>
          </w:rPr>
          <w:fldChar w:fldCharType="separate"/>
        </w:r>
        <w:r w:rsidR="00872451">
          <w:rPr>
            <w:noProof/>
            <w:webHidden/>
          </w:rPr>
          <w:t>19</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7" w:history="1">
        <w:r w:rsidR="00872451" w:rsidRPr="00913D71">
          <w:rPr>
            <w:rStyle w:val="Hipervnculo"/>
            <w:noProof/>
          </w:rPr>
          <w:t>Actividad práctica 3</w:t>
        </w:r>
        <w:r w:rsidR="00872451">
          <w:rPr>
            <w:noProof/>
            <w:webHidden/>
          </w:rPr>
          <w:tab/>
        </w:r>
        <w:r>
          <w:rPr>
            <w:noProof/>
            <w:webHidden/>
          </w:rPr>
          <w:fldChar w:fldCharType="begin"/>
        </w:r>
        <w:r w:rsidR="00872451">
          <w:rPr>
            <w:noProof/>
            <w:webHidden/>
          </w:rPr>
          <w:instrText xml:space="preserve"> PAGEREF _Toc432431457 \h </w:instrText>
        </w:r>
        <w:r>
          <w:rPr>
            <w:noProof/>
            <w:webHidden/>
          </w:rPr>
        </w:r>
        <w:r>
          <w:rPr>
            <w:noProof/>
            <w:webHidden/>
          </w:rPr>
          <w:fldChar w:fldCharType="separate"/>
        </w:r>
        <w:r w:rsidR="00872451">
          <w:rPr>
            <w:noProof/>
            <w:webHidden/>
          </w:rPr>
          <w:t>20</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8" w:history="1">
        <w:r w:rsidR="00872451" w:rsidRPr="00913D71">
          <w:rPr>
            <w:rStyle w:val="Hipervnculo"/>
            <w:noProof/>
          </w:rPr>
          <w:t>Actividad práctica 4</w:t>
        </w:r>
        <w:r w:rsidR="00872451">
          <w:rPr>
            <w:noProof/>
            <w:webHidden/>
          </w:rPr>
          <w:tab/>
        </w:r>
        <w:r>
          <w:rPr>
            <w:noProof/>
            <w:webHidden/>
          </w:rPr>
          <w:fldChar w:fldCharType="begin"/>
        </w:r>
        <w:r w:rsidR="00872451">
          <w:rPr>
            <w:noProof/>
            <w:webHidden/>
          </w:rPr>
          <w:instrText xml:space="preserve"> PAGEREF _Toc432431458 \h </w:instrText>
        </w:r>
        <w:r>
          <w:rPr>
            <w:noProof/>
            <w:webHidden/>
          </w:rPr>
        </w:r>
        <w:r>
          <w:rPr>
            <w:noProof/>
            <w:webHidden/>
          </w:rPr>
          <w:fldChar w:fldCharType="separate"/>
        </w:r>
        <w:r w:rsidR="00872451">
          <w:rPr>
            <w:noProof/>
            <w:webHidden/>
          </w:rPr>
          <w:t>21</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59" w:history="1">
        <w:r w:rsidR="00872451" w:rsidRPr="00913D71">
          <w:rPr>
            <w:rStyle w:val="Hipervnculo"/>
            <w:noProof/>
          </w:rPr>
          <w:t>Actividad práctica 5</w:t>
        </w:r>
        <w:r w:rsidR="00872451">
          <w:rPr>
            <w:noProof/>
            <w:webHidden/>
          </w:rPr>
          <w:tab/>
        </w:r>
        <w:r>
          <w:rPr>
            <w:noProof/>
            <w:webHidden/>
          </w:rPr>
          <w:fldChar w:fldCharType="begin"/>
        </w:r>
        <w:r w:rsidR="00872451">
          <w:rPr>
            <w:noProof/>
            <w:webHidden/>
          </w:rPr>
          <w:instrText xml:space="preserve"> PAGEREF _Toc432431459 \h </w:instrText>
        </w:r>
        <w:r>
          <w:rPr>
            <w:noProof/>
            <w:webHidden/>
          </w:rPr>
        </w:r>
        <w:r>
          <w:rPr>
            <w:noProof/>
            <w:webHidden/>
          </w:rPr>
          <w:fldChar w:fldCharType="separate"/>
        </w:r>
        <w:r w:rsidR="00872451">
          <w:rPr>
            <w:noProof/>
            <w:webHidden/>
          </w:rPr>
          <w:t>22</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0" w:history="1">
        <w:r w:rsidR="00872451" w:rsidRPr="00913D71">
          <w:rPr>
            <w:rStyle w:val="Hipervnculo"/>
            <w:noProof/>
          </w:rPr>
          <w:t>Actividad práctica 6</w:t>
        </w:r>
        <w:r w:rsidR="00872451">
          <w:rPr>
            <w:noProof/>
            <w:webHidden/>
          </w:rPr>
          <w:tab/>
        </w:r>
        <w:r>
          <w:rPr>
            <w:noProof/>
            <w:webHidden/>
          </w:rPr>
          <w:fldChar w:fldCharType="begin"/>
        </w:r>
        <w:r w:rsidR="00872451">
          <w:rPr>
            <w:noProof/>
            <w:webHidden/>
          </w:rPr>
          <w:instrText xml:space="preserve"> PAGEREF _Toc432431460 \h </w:instrText>
        </w:r>
        <w:r>
          <w:rPr>
            <w:noProof/>
            <w:webHidden/>
          </w:rPr>
        </w:r>
        <w:r>
          <w:rPr>
            <w:noProof/>
            <w:webHidden/>
          </w:rPr>
          <w:fldChar w:fldCharType="separate"/>
        </w:r>
        <w:r w:rsidR="00872451">
          <w:rPr>
            <w:noProof/>
            <w:webHidden/>
          </w:rPr>
          <w:t>24</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1" w:history="1">
        <w:r w:rsidR="00872451" w:rsidRPr="00913D71">
          <w:rPr>
            <w:rStyle w:val="Hipervnculo"/>
            <w:noProof/>
          </w:rPr>
          <w:t>Actividad práctica 7</w:t>
        </w:r>
        <w:r w:rsidR="00872451">
          <w:rPr>
            <w:noProof/>
            <w:webHidden/>
          </w:rPr>
          <w:tab/>
        </w:r>
        <w:r>
          <w:rPr>
            <w:noProof/>
            <w:webHidden/>
          </w:rPr>
          <w:fldChar w:fldCharType="begin"/>
        </w:r>
        <w:r w:rsidR="00872451">
          <w:rPr>
            <w:noProof/>
            <w:webHidden/>
          </w:rPr>
          <w:instrText xml:space="preserve"> PAGEREF _Toc432431461 \h </w:instrText>
        </w:r>
        <w:r>
          <w:rPr>
            <w:noProof/>
            <w:webHidden/>
          </w:rPr>
        </w:r>
        <w:r>
          <w:rPr>
            <w:noProof/>
            <w:webHidden/>
          </w:rPr>
          <w:fldChar w:fldCharType="separate"/>
        </w:r>
        <w:r w:rsidR="00872451">
          <w:rPr>
            <w:noProof/>
            <w:webHidden/>
          </w:rPr>
          <w:t>29</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2" w:history="1">
        <w:r w:rsidR="00872451" w:rsidRPr="00913D71">
          <w:rPr>
            <w:rStyle w:val="Hipervnculo"/>
            <w:noProof/>
          </w:rPr>
          <w:t>Actividad práctica 8</w:t>
        </w:r>
        <w:r w:rsidR="00872451">
          <w:rPr>
            <w:noProof/>
            <w:webHidden/>
          </w:rPr>
          <w:tab/>
        </w:r>
        <w:r>
          <w:rPr>
            <w:noProof/>
            <w:webHidden/>
          </w:rPr>
          <w:fldChar w:fldCharType="begin"/>
        </w:r>
        <w:r w:rsidR="00872451">
          <w:rPr>
            <w:noProof/>
            <w:webHidden/>
          </w:rPr>
          <w:instrText xml:space="preserve"> PAGEREF _Toc432431462 \h </w:instrText>
        </w:r>
        <w:r>
          <w:rPr>
            <w:noProof/>
            <w:webHidden/>
          </w:rPr>
        </w:r>
        <w:r>
          <w:rPr>
            <w:noProof/>
            <w:webHidden/>
          </w:rPr>
          <w:fldChar w:fldCharType="separate"/>
        </w:r>
        <w:r w:rsidR="00872451">
          <w:rPr>
            <w:noProof/>
            <w:webHidden/>
          </w:rPr>
          <w:t>34</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3" w:history="1">
        <w:r w:rsidR="00872451" w:rsidRPr="00913D71">
          <w:rPr>
            <w:rStyle w:val="Hipervnculo"/>
            <w:noProof/>
            <w:lang w:val="en-US"/>
          </w:rPr>
          <w:t>Actividad práctica 9</w:t>
        </w:r>
        <w:r w:rsidR="00872451">
          <w:rPr>
            <w:noProof/>
            <w:webHidden/>
          </w:rPr>
          <w:tab/>
        </w:r>
        <w:r>
          <w:rPr>
            <w:noProof/>
            <w:webHidden/>
          </w:rPr>
          <w:fldChar w:fldCharType="begin"/>
        </w:r>
        <w:r w:rsidR="00872451">
          <w:rPr>
            <w:noProof/>
            <w:webHidden/>
          </w:rPr>
          <w:instrText xml:space="preserve"> PAGEREF _Toc432431463 \h </w:instrText>
        </w:r>
        <w:r>
          <w:rPr>
            <w:noProof/>
            <w:webHidden/>
          </w:rPr>
        </w:r>
        <w:r>
          <w:rPr>
            <w:noProof/>
            <w:webHidden/>
          </w:rPr>
          <w:fldChar w:fldCharType="separate"/>
        </w:r>
        <w:r w:rsidR="00872451">
          <w:rPr>
            <w:noProof/>
            <w:webHidden/>
          </w:rPr>
          <w:t>36</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4" w:history="1">
        <w:r w:rsidR="00872451" w:rsidRPr="00913D71">
          <w:rPr>
            <w:rStyle w:val="Hipervnculo"/>
            <w:noProof/>
          </w:rPr>
          <w:t>Actividad práctica 10</w:t>
        </w:r>
        <w:r w:rsidR="00872451">
          <w:rPr>
            <w:noProof/>
            <w:webHidden/>
          </w:rPr>
          <w:tab/>
        </w:r>
        <w:r>
          <w:rPr>
            <w:noProof/>
            <w:webHidden/>
          </w:rPr>
          <w:fldChar w:fldCharType="begin"/>
        </w:r>
        <w:r w:rsidR="00872451">
          <w:rPr>
            <w:noProof/>
            <w:webHidden/>
          </w:rPr>
          <w:instrText xml:space="preserve"> PAGEREF _Toc432431464 \h </w:instrText>
        </w:r>
        <w:r>
          <w:rPr>
            <w:noProof/>
            <w:webHidden/>
          </w:rPr>
        </w:r>
        <w:r>
          <w:rPr>
            <w:noProof/>
            <w:webHidden/>
          </w:rPr>
          <w:fldChar w:fldCharType="separate"/>
        </w:r>
        <w:r w:rsidR="00872451">
          <w:rPr>
            <w:noProof/>
            <w:webHidden/>
          </w:rPr>
          <w:t>41</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5" w:history="1">
        <w:r w:rsidR="00872451" w:rsidRPr="00913D71">
          <w:rPr>
            <w:rStyle w:val="Hipervnculo"/>
            <w:noProof/>
          </w:rPr>
          <w:t>Actividad práctica 11</w:t>
        </w:r>
        <w:r w:rsidR="00872451">
          <w:rPr>
            <w:noProof/>
            <w:webHidden/>
          </w:rPr>
          <w:tab/>
        </w:r>
        <w:r>
          <w:rPr>
            <w:noProof/>
            <w:webHidden/>
          </w:rPr>
          <w:fldChar w:fldCharType="begin"/>
        </w:r>
        <w:r w:rsidR="00872451">
          <w:rPr>
            <w:noProof/>
            <w:webHidden/>
          </w:rPr>
          <w:instrText xml:space="preserve"> PAGEREF _Toc432431465 \h </w:instrText>
        </w:r>
        <w:r>
          <w:rPr>
            <w:noProof/>
            <w:webHidden/>
          </w:rPr>
        </w:r>
        <w:r>
          <w:rPr>
            <w:noProof/>
            <w:webHidden/>
          </w:rPr>
          <w:fldChar w:fldCharType="separate"/>
        </w:r>
        <w:r w:rsidR="00872451">
          <w:rPr>
            <w:noProof/>
            <w:webHidden/>
          </w:rPr>
          <w:t>46</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6" w:history="1">
        <w:r w:rsidR="00872451" w:rsidRPr="00913D71">
          <w:rPr>
            <w:rStyle w:val="Hipervnculo"/>
            <w:noProof/>
          </w:rPr>
          <w:t>Actividad práctica 12</w:t>
        </w:r>
        <w:r w:rsidR="00872451">
          <w:rPr>
            <w:noProof/>
            <w:webHidden/>
          </w:rPr>
          <w:tab/>
        </w:r>
        <w:r>
          <w:rPr>
            <w:noProof/>
            <w:webHidden/>
          </w:rPr>
          <w:fldChar w:fldCharType="begin"/>
        </w:r>
        <w:r w:rsidR="00872451">
          <w:rPr>
            <w:noProof/>
            <w:webHidden/>
          </w:rPr>
          <w:instrText xml:space="preserve"> PAGEREF _Toc432431466 \h </w:instrText>
        </w:r>
        <w:r>
          <w:rPr>
            <w:noProof/>
            <w:webHidden/>
          </w:rPr>
        </w:r>
        <w:r>
          <w:rPr>
            <w:noProof/>
            <w:webHidden/>
          </w:rPr>
          <w:fldChar w:fldCharType="separate"/>
        </w:r>
        <w:r w:rsidR="00872451">
          <w:rPr>
            <w:noProof/>
            <w:webHidden/>
          </w:rPr>
          <w:t>54</w:t>
        </w:r>
        <w:r>
          <w:rPr>
            <w:noProof/>
            <w:webHidden/>
          </w:rPr>
          <w:fldChar w:fldCharType="end"/>
        </w:r>
      </w:hyperlink>
    </w:p>
    <w:p w:rsidR="00872451" w:rsidRDefault="00B6660F">
      <w:pPr>
        <w:pStyle w:val="TDC2"/>
        <w:tabs>
          <w:tab w:val="right" w:leader="dot" w:pos="8494"/>
        </w:tabs>
        <w:rPr>
          <w:rFonts w:asciiTheme="minorHAnsi" w:eastAsiaTheme="minorEastAsia" w:hAnsiTheme="minorHAnsi"/>
          <w:noProof/>
          <w:sz w:val="22"/>
          <w:lang w:eastAsia="es-ES"/>
        </w:rPr>
      </w:pPr>
      <w:hyperlink w:anchor="_Toc432431467" w:history="1">
        <w:r w:rsidR="00872451" w:rsidRPr="00913D71">
          <w:rPr>
            <w:rStyle w:val="Hipervnculo"/>
            <w:noProof/>
          </w:rPr>
          <w:t>Actividad práctica 13</w:t>
        </w:r>
        <w:r w:rsidR="00872451">
          <w:rPr>
            <w:noProof/>
            <w:webHidden/>
          </w:rPr>
          <w:tab/>
        </w:r>
        <w:r>
          <w:rPr>
            <w:noProof/>
            <w:webHidden/>
          </w:rPr>
          <w:fldChar w:fldCharType="begin"/>
        </w:r>
        <w:r w:rsidR="00872451">
          <w:rPr>
            <w:noProof/>
            <w:webHidden/>
          </w:rPr>
          <w:instrText xml:space="preserve"> PAGEREF _Toc432431467 \h </w:instrText>
        </w:r>
        <w:r>
          <w:rPr>
            <w:noProof/>
            <w:webHidden/>
          </w:rPr>
        </w:r>
        <w:r>
          <w:rPr>
            <w:noProof/>
            <w:webHidden/>
          </w:rPr>
          <w:fldChar w:fldCharType="separate"/>
        </w:r>
        <w:r w:rsidR="00872451">
          <w:rPr>
            <w:noProof/>
            <w:webHidden/>
          </w:rPr>
          <w:t>60</w:t>
        </w:r>
        <w:r>
          <w:rPr>
            <w:noProof/>
            <w:webHidden/>
          </w:rPr>
          <w:fldChar w:fldCharType="end"/>
        </w:r>
      </w:hyperlink>
    </w:p>
    <w:p w:rsidR="00200619" w:rsidRPr="00200619" w:rsidRDefault="00B6660F" w:rsidP="00200619">
      <w:pPr>
        <w:pStyle w:val="Ttulo2"/>
        <w:rPr>
          <w:rFonts w:ascii="Open Sans" w:eastAsiaTheme="minorHAnsi" w:hAnsi="Open Sans" w:cstheme="minorBidi"/>
          <w:sz w:val="28"/>
          <w:szCs w:val="22"/>
        </w:rPr>
      </w:pPr>
      <w:r>
        <w:fldChar w:fldCharType="end"/>
      </w:r>
      <w:r w:rsidR="00200619">
        <w:br w:type="page"/>
      </w:r>
    </w:p>
    <w:p w:rsidR="005D05F9" w:rsidRDefault="005D05F9" w:rsidP="00C93D0E">
      <w:pPr>
        <w:pStyle w:val="Ttulo1"/>
      </w:pPr>
      <w:bookmarkStart w:id="0" w:name="_Toc432431439"/>
      <w:r>
        <w:lastRenderedPageBreak/>
        <w:t>Actividad</w:t>
      </w:r>
      <w:r w:rsidR="00F10B50">
        <w:t>es</w:t>
      </w:r>
      <w:r>
        <w:t xml:space="preserve"> pr</w:t>
      </w:r>
      <w:r w:rsidR="00F10B50">
        <w:t>ácticas</w:t>
      </w:r>
      <w:bookmarkEnd w:id="0"/>
    </w:p>
    <w:p w:rsidR="006B4C58" w:rsidRDefault="006B4C58" w:rsidP="00C62C5A">
      <w:pPr>
        <w:pStyle w:val="Ttulo2"/>
      </w:pPr>
      <w:bookmarkStart w:id="1" w:name="_Toc432431440"/>
      <w:r>
        <w:t>Actividad práctica 0</w:t>
      </w:r>
      <w:r w:rsidR="00C81D62">
        <w:t>. Arquitecturas</w:t>
      </w:r>
      <w:bookmarkEnd w:id="1"/>
    </w:p>
    <w:p w:rsidR="00C62C5A" w:rsidRPr="006B4C58" w:rsidRDefault="00C62C5A" w:rsidP="006B4C58">
      <w:r>
        <w:t xml:space="preserve">Explicar las características de las arquitecturas Von </w:t>
      </w:r>
      <w:proofErr w:type="spellStart"/>
      <w:r>
        <w:t>Newman</w:t>
      </w:r>
      <w:proofErr w:type="spellEnd"/>
      <w:r>
        <w:t xml:space="preserve"> y Harvard, resaltando las diferencias entre las mismas.</w:t>
      </w:r>
    </w:p>
    <w:p w:rsidR="00F10B50" w:rsidRDefault="00F10B50" w:rsidP="00F10B50">
      <w:pPr>
        <w:pStyle w:val="Ttulo2"/>
      </w:pPr>
      <w:bookmarkStart w:id="2" w:name="_Toc432431441"/>
      <w:r>
        <w:t xml:space="preserve">Actividad práctica 1. </w:t>
      </w:r>
      <w:r w:rsidR="00C93D0E">
        <w:t>Conversiones entre unidades</w:t>
      </w:r>
      <w:bookmarkEnd w:id="2"/>
    </w:p>
    <w:p w:rsidR="006B4C58" w:rsidRDefault="006B4C58" w:rsidP="006B4C58">
      <w:r>
        <w:t>Realiza las siguientes conversiones entre sistemas de numeración</w:t>
      </w:r>
      <w:r w:rsidR="003517F6">
        <w:t>.</w:t>
      </w:r>
    </w:p>
    <w:p w:rsidR="003517F6" w:rsidRDefault="003517F6" w:rsidP="007335C3">
      <w:pPr>
        <w:pStyle w:val="Prrafodelista"/>
        <w:numPr>
          <w:ilvl w:val="0"/>
          <w:numId w:val="3"/>
        </w:numPr>
      </w:pPr>
      <w:r>
        <w:t>Convierte a binario los siguientes números decimales:</w:t>
      </w:r>
    </w:p>
    <w:p w:rsidR="003517F6" w:rsidRDefault="003517F6" w:rsidP="007335C3">
      <w:pPr>
        <w:ind w:left="708"/>
      </w:pPr>
      <w:r>
        <w:t>120</w:t>
      </w:r>
    </w:p>
    <w:p w:rsidR="003517F6" w:rsidRDefault="003517F6" w:rsidP="007335C3">
      <w:pPr>
        <w:ind w:left="708"/>
      </w:pPr>
      <w:r>
        <w:t>493</w:t>
      </w:r>
    </w:p>
    <w:p w:rsidR="003517F6" w:rsidRDefault="003517F6" w:rsidP="007335C3">
      <w:pPr>
        <w:pStyle w:val="Prrafodelista"/>
        <w:numPr>
          <w:ilvl w:val="0"/>
          <w:numId w:val="3"/>
        </w:numPr>
      </w:pPr>
      <w:r>
        <w:t>Convierte a binario los siguientes números hexadecimales:</w:t>
      </w:r>
    </w:p>
    <w:p w:rsidR="003517F6" w:rsidRDefault="003517F6" w:rsidP="007335C3">
      <w:pPr>
        <w:ind w:left="708"/>
      </w:pPr>
      <w:r>
        <w:t>47F</w:t>
      </w:r>
    </w:p>
    <w:p w:rsidR="003517F6" w:rsidRDefault="003517F6" w:rsidP="007335C3">
      <w:pPr>
        <w:ind w:left="708"/>
      </w:pPr>
      <w:r>
        <w:t>A8C</w:t>
      </w:r>
    </w:p>
    <w:p w:rsidR="003517F6" w:rsidRDefault="003517F6" w:rsidP="007335C3">
      <w:pPr>
        <w:pStyle w:val="Prrafodelista"/>
        <w:numPr>
          <w:ilvl w:val="0"/>
          <w:numId w:val="3"/>
        </w:numPr>
      </w:pPr>
      <w:r>
        <w:t>Convierte a hexadecimal los siguientes números binarios:</w:t>
      </w:r>
    </w:p>
    <w:p w:rsidR="003517F6" w:rsidRDefault="003517F6" w:rsidP="007335C3">
      <w:pPr>
        <w:ind w:left="708"/>
      </w:pPr>
      <w:r>
        <w:t>110010100</w:t>
      </w:r>
    </w:p>
    <w:p w:rsidR="003517F6" w:rsidRDefault="003517F6" w:rsidP="007335C3">
      <w:pPr>
        <w:ind w:left="708"/>
      </w:pPr>
      <w:r>
        <w:t>1000010111</w:t>
      </w:r>
    </w:p>
    <w:p w:rsidR="003610EA" w:rsidRDefault="003610EA" w:rsidP="003610EA">
      <w:pPr>
        <w:pStyle w:val="Prrafodelista"/>
        <w:numPr>
          <w:ilvl w:val="0"/>
          <w:numId w:val="3"/>
        </w:numPr>
      </w:pPr>
      <w:r>
        <w:t>Convierte a hexadecimal los siguientes números decimales:</w:t>
      </w:r>
    </w:p>
    <w:p w:rsidR="003610EA" w:rsidRDefault="003610EA" w:rsidP="007335C3">
      <w:pPr>
        <w:ind w:left="708"/>
      </w:pPr>
      <w:r>
        <w:t>1789</w:t>
      </w:r>
    </w:p>
    <w:p w:rsidR="003610EA" w:rsidRDefault="003610EA" w:rsidP="007335C3">
      <w:pPr>
        <w:ind w:left="708"/>
      </w:pPr>
      <w:r>
        <w:t>455</w:t>
      </w:r>
    </w:p>
    <w:p w:rsidR="003517F6" w:rsidRPr="006B4C58" w:rsidRDefault="003517F6" w:rsidP="006B4C58"/>
    <w:p w:rsidR="00F10B50" w:rsidRDefault="00F10B50" w:rsidP="00F10B50"/>
    <w:p w:rsidR="00F10B50" w:rsidRDefault="00F10B50" w:rsidP="00F10B50">
      <w:pPr>
        <w:pStyle w:val="Ttulo2"/>
      </w:pPr>
      <w:bookmarkStart w:id="3" w:name="_Toc432431442"/>
      <w:r>
        <w:lastRenderedPageBreak/>
        <w:t xml:space="preserve">Actividad práctica 2. Análisis de </w:t>
      </w:r>
      <w:r w:rsidR="00F40E5E">
        <w:t>ordinogramas</w:t>
      </w:r>
      <w:bookmarkEnd w:id="3"/>
    </w:p>
    <w:p w:rsidR="00F40E5E" w:rsidRDefault="00F40E5E" w:rsidP="00F40E5E">
      <w:pPr>
        <w:pStyle w:val="Destacado"/>
      </w:pPr>
      <w:r>
        <w:t>Ordinograma 1</w:t>
      </w:r>
    </w:p>
    <w:p w:rsidR="00F40E5E" w:rsidRDefault="00F40E5E" w:rsidP="00F40E5E">
      <w:r>
        <w:t>A continuación, dado el siguiente ordinograma, te proponemos que respondas a una serie de preguntas:</w:t>
      </w:r>
    </w:p>
    <w:p w:rsidR="00F40E5E" w:rsidRDefault="00F40E5E" w:rsidP="00F40E5E">
      <w:r>
        <w:rPr>
          <w:noProof/>
          <w:lang w:eastAsia="es-ES"/>
        </w:rPr>
        <w:drawing>
          <wp:inline distT="0" distB="0" distL="0" distR="0">
            <wp:extent cx="5657850" cy="5953125"/>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657850" cy="5953125"/>
                    </a:xfrm>
                    <a:prstGeom prst="rect">
                      <a:avLst/>
                    </a:prstGeom>
                    <a:noFill/>
                  </pic:spPr>
                </pic:pic>
              </a:graphicData>
            </a:graphic>
          </wp:inline>
        </w:drawing>
      </w:r>
    </w:p>
    <w:p w:rsidR="00F40E5E" w:rsidRDefault="00F40E5E" w:rsidP="00F40E5E"/>
    <w:p w:rsidR="00F40E5E" w:rsidRDefault="00F40E5E" w:rsidP="00F40E5E"/>
    <w:p w:rsidR="00F40E5E" w:rsidRDefault="00F40E5E" w:rsidP="00F40E5E"/>
    <w:p w:rsidR="00F40E5E" w:rsidRDefault="00F40E5E" w:rsidP="00F40E5E">
      <w:r>
        <w:lastRenderedPageBreak/>
        <w:t>¿Qué es lo que hace el algoritmo anterior?. ¿Qué se mostraría si la secuencia de números introducidos fuera 2, 5, 9, 3, -1, 4?</w:t>
      </w:r>
    </w:p>
    <w:p w:rsidR="00F40E5E" w:rsidRPr="00F40E5E" w:rsidRDefault="00F40E5E" w:rsidP="00F40E5E">
      <w:pPr>
        <w:pStyle w:val="Destacado"/>
      </w:pPr>
      <w:r>
        <w:t>Ordinograma 2</w:t>
      </w:r>
    </w:p>
    <w:p w:rsidR="00F10B50" w:rsidRDefault="00F40E5E" w:rsidP="00F10B50">
      <w:r>
        <w:t>Seguidamente te proponemos el análisis de un nuevo ordinograma</w:t>
      </w:r>
      <w:r w:rsidR="00F10B50">
        <w:t>. Teniendo en cuenta que el operador “%” calcula el resto de la división entre dos números, dado el siguiente diagrama de flujo:</w:t>
      </w:r>
    </w:p>
    <w:p w:rsidR="00F10B50" w:rsidRDefault="00F40E5E" w:rsidP="00F10B50">
      <w:r>
        <w:rPr>
          <w:noProof/>
          <w:lang w:eastAsia="es-ES"/>
        </w:rPr>
        <w:drawing>
          <wp:inline distT="0" distB="0" distL="0" distR="0">
            <wp:extent cx="5105400" cy="5734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105400" cy="5734050"/>
                    </a:xfrm>
                    <a:prstGeom prst="rect">
                      <a:avLst/>
                    </a:prstGeom>
                    <a:noFill/>
                  </pic:spPr>
                </pic:pic>
              </a:graphicData>
            </a:graphic>
          </wp:inline>
        </w:drawing>
      </w:r>
    </w:p>
    <w:p w:rsidR="00F10B50" w:rsidRDefault="00F10B50" w:rsidP="00F10B50"/>
    <w:p w:rsidR="00F40E5E" w:rsidRDefault="00F40E5E" w:rsidP="00F10B50"/>
    <w:p w:rsidR="00F40E5E" w:rsidRDefault="00F40E5E" w:rsidP="00F10B50"/>
    <w:p w:rsidR="00F10B50" w:rsidRDefault="00F10B50" w:rsidP="00F10B50">
      <w:r>
        <w:t>Explica el funcionamiento del programa y que es lo que hace.</w:t>
      </w:r>
    </w:p>
    <w:p w:rsidR="00F10B50" w:rsidRDefault="00F10B50" w:rsidP="00F10B50">
      <w:r>
        <w:t xml:space="preserve">Si se leen los siguientes números: 2, 4, 5, 1, 9, 17, 25, 16, 30 y 11. ¿Cuál sería el valor de la variable total al finalizar el programa?¿y de la variable </w:t>
      </w:r>
      <w:proofErr w:type="spellStart"/>
      <w:r>
        <w:t>cont</w:t>
      </w:r>
      <w:proofErr w:type="spellEnd"/>
      <w:r>
        <w:t>?</w:t>
      </w:r>
    </w:p>
    <w:p w:rsidR="00F40E5E" w:rsidRDefault="00F40E5E" w:rsidP="00F10B50"/>
    <w:p w:rsidR="005D05F9" w:rsidRDefault="003517F6" w:rsidP="002D47A5">
      <w:pPr>
        <w:pStyle w:val="Ttulo2"/>
      </w:pPr>
      <w:bookmarkStart w:id="4" w:name="_Toc432431443"/>
      <w:r>
        <w:t>Actividad práctica 3. Realización de ordinograma</w:t>
      </w:r>
      <w:bookmarkEnd w:id="4"/>
    </w:p>
    <w:p w:rsidR="003517F6" w:rsidRDefault="003517F6" w:rsidP="003517F6">
      <w:r>
        <w:t xml:space="preserve">Realiza un ordinograma para un algoritmo </w:t>
      </w:r>
      <w:r w:rsidR="00A95488">
        <w:t>que calcule el total de números naturales que hay que sumar, comenzando por el 1, hasta que la suma alcance el valor 1000.</w:t>
      </w:r>
    </w:p>
    <w:p w:rsidR="00A95488" w:rsidRDefault="00A95488" w:rsidP="003517F6"/>
    <w:p w:rsidR="00A95488" w:rsidRDefault="00A95488" w:rsidP="00146E92">
      <w:pPr>
        <w:pStyle w:val="Ttulo2"/>
      </w:pPr>
      <w:bookmarkStart w:id="5" w:name="_Toc432431444"/>
      <w:r>
        <w:t>Actividad práctica 4. Seguimiento de algoritmos</w:t>
      </w:r>
      <w:bookmarkEnd w:id="5"/>
    </w:p>
    <w:p w:rsidR="00A95488" w:rsidRDefault="00A95488" w:rsidP="00146E92">
      <w:pPr>
        <w:pStyle w:val="Destacado"/>
      </w:pPr>
      <w:r>
        <w:t>Algoritmo 1</w:t>
      </w:r>
    </w:p>
    <w:p w:rsidR="00A95488" w:rsidRDefault="00A95488" w:rsidP="003517F6">
      <w:r>
        <w:t>Indica el valor de las variables A y B al finalizar el siguiente algoritmo:</w:t>
      </w:r>
    </w:p>
    <w:p w:rsidR="00A95488" w:rsidRDefault="00A95488" w:rsidP="003517F6">
      <w:r>
        <w:t>Inicio</w:t>
      </w:r>
    </w:p>
    <w:p w:rsidR="00A95488" w:rsidRDefault="00A95488" w:rsidP="003517F6">
      <w:r>
        <w:tab/>
        <w:t>Datos:</w:t>
      </w:r>
    </w:p>
    <w:p w:rsidR="00A95488" w:rsidRDefault="00A95488" w:rsidP="003517F6">
      <w:r>
        <w:tab/>
        <w:t>A, B, C entero</w:t>
      </w:r>
    </w:p>
    <w:p w:rsidR="00A95488" w:rsidRDefault="00A95488" w:rsidP="003517F6">
      <w:r>
        <w:tab/>
        <w:t>Código:</w:t>
      </w:r>
    </w:p>
    <w:p w:rsidR="00A95488" w:rsidRDefault="00A95488" w:rsidP="003517F6">
      <w:r>
        <w:tab/>
        <w:t>A=7</w:t>
      </w:r>
    </w:p>
    <w:p w:rsidR="00A95488" w:rsidRDefault="00A95488" w:rsidP="003517F6">
      <w:r>
        <w:tab/>
        <w:t>B=4</w:t>
      </w:r>
    </w:p>
    <w:p w:rsidR="00A95488" w:rsidRDefault="00A95488" w:rsidP="003517F6">
      <w:r>
        <w:tab/>
        <w:t>C=9</w:t>
      </w:r>
    </w:p>
    <w:p w:rsidR="00A95488" w:rsidRDefault="00A95488" w:rsidP="003517F6">
      <w:r>
        <w:tab/>
        <w:t>Mientras (A&lt;&gt;C) hacer</w:t>
      </w:r>
    </w:p>
    <w:p w:rsidR="00A95488" w:rsidRDefault="00A95488" w:rsidP="003517F6">
      <w:r>
        <w:lastRenderedPageBreak/>
        <w:tab/>
      </w:r>
      <w:r>
        <w:tab/>
        <w:t>Si (C&gt;9) entonces</w:t>
      </w:r>
    </w:p>
    <w:p w:rsidR="00A95488" w:rsidRDefault="00A95488" w:rsidP="003517F6">
      <w:r>
        <w:tab/>
      </w:r>
      <w:r>
        <w:tab/>
      </w:r>
      <w:r>
        <w:tab/>
        <w:t>B=B+5</w:t>
      </w:r>
    </w:p>
    <w:p w:rsidR="00A95488" w:rsidRDefault="00A95488" w:rsidP="003517F6">
      <w:r>
        <w:tab/>
      </w:r>
      <w:r>
        <w:tab/>
        <w:t>Sino</w:t>
      </w:r>
    </w:p>
    <w:p w:rsidR="00A95488" w:rsidRDefault="00A95488" w:rsidP="003517F6">
      <w:r>
        <w:tab/>
      </w:r>
      <w:r>
        <w:tab/>
      </w:r>
      <w:r>
        <w:tab/>
        <w:t>A=A+2</w:t>
      </w:r>
    </w:p>
    <w:p w:rsidR="00A95488" w:rsidRDefault="00A95488" w:rsidP="003517F6">
      <w:r>
        <w:tab/>
      </w:r>
      <w:r>
        <w:tab/>
        <w:t>Fin Si</w:t>
      </w:r>
    </w:p>
    <w:p w:rsidR="00A95488" w:rsidRDefault="00A95488" w:rsidP="003517F6">
      <w:r>
        <w:tab/>
        <w:t>Fin Mientras</w:t>
      </w:r>
    </w:p>
    <w:p w:rsidR="00A2065F" w:rsidRDefault="00A2065F" w:rsidP="003517F6">
      <w:r>
        <w:t>Fin</w:t>
      </w:r>
    </w:p>
    <w:p w:rsidR="003517F6" w:rsidRDefault="00A95488" w:rsidP="00146E92">
      <w:pPr>
        <w:pStyle w:val="Destacado"/>
      </w:pPr>
      <w:r>
        <w:t>Algoritmo 2</w:t>
      </w:r>
    </w:p>
    <w:p w:rsidR="00A95488" w:rsidRDefault="00A95488" w:rsidP="003517F6">
      <w:r>
        <w:t xml:space="preserve">Indica los valores de las variables X, Y </w:t>
      </w:r>
      <w:proofErr w:type="spellStart"/>
      <w:r>
        <w:t>y</w:t>
      </w:r>
      <w:proofErr w:type="spellEnd"/>
      <w:r>
        <w:t xml:space="preserve"> Z al finalizar el siguiente proceso.</w:t>
      </w:r>
    </w:p>
    <w:p w:rsidR="00A95488" w:rsidRDefault="00A95488" w:rsidP="00A95488">
      <w:r>
        <w:t>Inicio</w:t>
      </w:r>
    </w:p>
    <w:p w:rsidR="00A95488" w:rsidRDefault="00A95488" w:rsidP="00A95488">
      <w:r>
        <w:t>Datos:</w:t>
      </w:r>
    </w:p>
    <w:p w:rsidR="00A95488" w:rsidRDefault="00A95488" w:rsidP="00A95488">
      <w:r>
        <w:tab/>
        <w:t>X entero</w:t>
      </w:r>
    </w:p>
    <w:p w:rsidR="00A95488" w:rsidRDefault="00A95488" w:rsidP="00A95488">
      <w:r>
        <w:tab/>
        <w:t>Y entero</w:t>
      </w:r>
    </w:p>
    <w:p w:rsidR="00A95488" w:rsidRDefault="00A95488" w:rsidP="00A95488">
      <w:r>
        <w:tab/>
        <w:t>Z entero</w:t>
      </w:r>
    </w:p>
    <w:p w:rsidR="00A95488" w:rsidRDefault="00A95488" w:rsidP="00A95488">
      <w:r>
        <w:t>Código:</w:t>
      </w:r>
    </w:p>
    <w:p w:rsidR="00A95488" w:rsidRDefault="00A95488" w:rsidP="00A95488">
      <w:r>
        <w:tab/>
        <w:t>X=0</w:t>
      </w:r>
    </w:p>
    <w:p w:rsidR="00A95488" w:rsidRDefault="00A95488" w:rsidP="00A95488">
      <w:r>
        <w:tab/>
        <w:t>Y=7</w:t>
      </w:r>
    </w:p>
    <w:p w:rsidR="00A95488" w:rsidRDefault="00A95488" w:rsidP="00A95488">
      <w:r>
        <w:tab/>
        <w:t>Z=-4</w:t>
      </w:r>
    </w:p>
    <w:p w:rsidR="00A95488" w:rsidRDefault="00A95488" w:rsidP="00A95488">
      <w:r>
        <w:tab/>
        <w:t xml:space="preserve">Mientras (X </w:t>
      </w:r>
      <w:r w:rsidR="00065D5C">
        <w:t>&gt;</w:t>
      </w:r>
      <w:r>
        <w:t xml:space="preserve"> Z) hacer</w:t>
      </w:r>
    </w:p>
    <w:p w:rsidR="00A95488" w:rsidRDefault="00A95488" w:rsidP="00A95488">
      <w:r>
        <w:tab/>
      </w:r>
      <w:r>
        <w:tab/>
        <w:t>Si (Y&lt;</w:t>
      </w:r>
      <w:r w:rsidR="00065D5C">
        <w:t>15</w:t>
      </w:r>
      <w:r>
        <w:t>) entonces</w:t>
      </w:r>
    </w:p>
    <w:p w:rsidR="00A95488" w:rsidRDefault="00A95488" w:rsidP="00A95488">
      <w:r>
        <w:tab/>
      </w:r>
      <w:r>
        <w:tab/>
      </w:r>
      <w:r>
        <w:tab/>
        <w:t>Y=Y+4</w:t>
      </w:r>
    </w:p>
    <w:p w:rsidR="00A95488" w:rsidRDefault="00A95488" w:rsidP="00A95488">
      <w:r>
        <w:tab/>
      </w:r>
      <w:r>
        <w:tab/>
        <w:t>Sino</w:t>
      </w:r>
    </w:p>
    <w:p w:rsidR="00A95488" w:rsidRDefault="00A95488" w:rsidP="00A95488">
      <w:r>
        <w:tab/>
      </w:r>
      <w:r>
        <w:tab/>
      </w:r>
      <w:r>
        <w:tab/>
        <w:t>Si(Z&lt;0) entonces</w:t>
      </w:r>
    </w:p>
    <w:p w:rsidR="00A95488" w:rsidRDefault="00A95488" w:rsidP="00A95488">
      <w:r>
        <w:tab/>
      </w:r>
      <w:r>
        <w:tab/>
      </w:r>
      <w:r>
        <w:tab/>
      </w:r>
      <w:r>
        <w:tab/>
        <w:t>Z=Z+2</w:t>
      </w:r>
    </w:p>
    <w:p w:rsidR="00A95488" w:rsidRDefault="00A95488" w:rsidP="00A95488">
      <w:r>
        <w:lastRenderedPageBreak/>
        <w:tab/>
      </w:r>
      <w:r>
        <w:tab/>
      </w:r>
      <w:r>
        <w:tab/>
        <w:t>Sino</w:t>
      </w:r>
    </w:p>
    <w:p w:rsidR="00A95488" w:rsidRDefault="00A95488" w:rsidP="00A95488">
      <w:r>
        <w:tab/>
      </w:r>
      <w:r>
        <w:tab/>
      </w:r>
      <w:r>
        <w:tab/>
      </w:r>
      <w:r>
        <w:tab/>
        <w:t>Z=Z+1</w:t>
      </w:r>
    </w:p>
    <w:p w:rsidR="00A95488" w:rsidRDefault="00A95488" w:rsidP="00A95488">
      <w:r>
        <w:tab/>
      </w:r>
      <w:r>
        <w:tab/>
      </w:r>
      <w:r>
        <w:tab/>
      </w:r>
      <w:r>
        <w:tab/>
        <w:t>X=X-1</w:t>
      </w:r>
    </w:p>
    <w:p w:rsidR="00A95488" w:rsidRDefault="00A95488" w:rsidP="00A95488">
      <w:r>
        <w:tab/>
      </w:r>
      <w:r>
        <w:tab/>
      </w:r>
      <w:r>
        <w:tab/>
        <w:t>Fin si</w:t>
      </w:r>
    </w:p>
    <w:p w:rsidR="00A95488" w:rsidRDefault="00A95488" w:rsidP="00A95488">
      <w:r>
        <w:tab/>
      </w:r>
      <w:r>
        <w:tab/>
      </w:r>
      <w:r>
        <w:tab/>
        <w:t>Y=</w:t>
      </w:r>
      <w:r w:rsidR="00065D5C">
        <w:t>Y</w:t>
      </w:r>
      <w:r>
        <w:t>+3</w:t>
      </w:r>
    </w:p>
    <w:p w:rsidR="00A95488" w:rsidRDefault="00A95488" w:rsidP="00A95488">
      <w:r>
        <w:tab/>
      </w:r>
      <w:r>
        <w:tab/>
        <w:t>Fin si</w:t>
      </w:r>
    </w:p>
    <w:p w:rsidR="00A95488" w:rsidRDefault="00A95488" w:rsidP="00A95488">
      <w:r>
        <w:tab/>
        <w:t>Fin mientras</w:t>
      </w:r>
    </w:p>
    <w:p w:rsidR="00A95488" w:rsidRDefault="00A95488" w:rsidP="00A95488">
      <w:r>
        <w:t>Fin</w:t>
      </w:r>
    </w:p>
    <w:p w:rsidR="00A95488" w:rsidRPr="003517F6" w:rsidRDefault="00A95488" w:rsidP="003517F6"/>
    <w:p w:rsidR="005D05F9" w:rsidRDefault="00474678" w:rsidP="00146E92">
      <w:pPr>
        <w:pStyle w:val="Destacado"/>
      </w:pPr>
      <w:r>
        <w:t>Algoritmo 3</w:t>
      </w:r>
    </w:p>
    <w:p w:rsidR="00474678" w:rsidRDefault="00474678" w:rsidP="00474678">
      <w:r>
        <w:t>Indica el valor que se imprimirá al finalizar el proceso:</w:t>
      </w:r>
    </w:p>
    <w:p w:rsidR="00474678" w:rsidRDefault="00474678" w:rsidP="00474678">
      <w:r>
        <w:t>Inicio</w:t>
      </w:r>
    </w:p>
    <w:p w:rsidR="00474678" w:rsidRDefault="00474678" w:rsidP="00474678">
      <w:r>
        <w:tab/>
        <w:t>Datos:</w:t>
      </w:r>
    </w:p>
    <w:p w:rsidR="00474678" w:rsidRDefault="00474678" w:rsidP="00474678">
      <w:r>
        <w:tab/>
        <w:t>P,X, Contador entero</w:t>
      </w:r>
    </w:p>
    <w:p w:rsidR="00474678" w:rsidRDefault="00474678" w:rsidP="00474678">
      <w:r>
        <w:tab/>
        <w:t>Código:</w:t>
      </w:r>
    </w:p>
    <w:p w:rsidR="00474678" w:rsidRDefault="00474678" w:rsidP="00474678">
      <w:r>
        <w:tab/>
        <w:t>P=4</w:t>
      </w:r>
    </w:p>
    <w:p w:rsidR="00474678" w:rsidRDefault="00474678" w:rsidP="00474678">
      <w:r>
        <w:tab/>
        <w:t>X=0</w:t>
      </w:r>
    </w:p>
    <w:p w:rsidR="00474678" w:rsidRDefault="00474678" w:rsidP="00474678">
      <w:r>
        <w:tab/>
        <w:t>Contador=0</w:t>
      </w:r>
    </w:p>
    <w:p w:rsidR="00474678" w:rsidRDefault="00474678" w:rsidP="00474678">
      <w:r>
        <w:tab/>
        <w:t>Mientras(P&lt;&gt;8) hacer</w:t>
      </w:r>
    </w:p>
    <w:p w:rsidR="00474678" w:rsidRDefault="00474678" w:rsidP="00474678">
      <w:r>
        <w:tab/>
      </w:r>
      <w:r>
        <w:tab/>
        <w:t>X=X+5</w:t>
      </w:r>
    </w:p>
    <w:p w:rsidR="00474678" w:rsidRDefault="00474678" w:rsidP="00474678">
      <w:r>
        <w:tab/>
      </w:r>
      <w:r>
        <w:tab/>
        <w:t>P=P+1</w:t>
      </w:r>
    </w:p>
    <w:p w:rsidR="00474678" w:rsidRDefault="00474678" w:rsidP="00474678">
      <w:r>
        <w:tab/>
      </w:r>
      <w:r>
        <w:tab/>
        <w:t>Contador=Contador+1</w:t>
      </w:r>
    </w:p>
    <w:p w:rsidR="00474678" w:rsidRDefault="00474678" w:rsidP="00474678">
      <w:r>
        <w:tab/>
        <w:t>Fin Mientras</w:t>
      </w:r>
    </w:p>
    <w:p w:rsidR="00474678" w:rsidRDefault="00474678" w:rsidP="00474678">
      <w:r>
        <w:tab/>
      </w:r>
      <w:r w:rsidR="005B63B1">
        <w:t>Mostrar</w:t>
      </w:r>
      <w:r>
        <w:t xml:space="preserve"> “El valor de X es”, X</w:t>
      </w:r>
    </w:p>
    <w:p w:rsidR="00474678" w:rsidRPr="00474678" w:rsidRDefault="00474678" w:rsidP="00474678">
      <w:r>
        <w:lastRenderedPageBreak/>
        <w:t>Fin</w:t>
      </w:r>
    </w:p>
    <w:p w:rsidR="005D05F9" w:rsidRDefault="00474678" w:rsidP="00146E92">
      <w:pPr>
        <w:pStyle w:val="Destacado"/>
      </w:pPr>
      <w:r>
        <w:t>Algoritmo 4</w:t>
      </w:r>
    </w:p>
    <w:p w:rsidR="00474678" w:rsidRDefault="00474678" w:rsidP="00474678">
      <w:r>
        <w:t>Indica el valor de la variable X al finalizar el proceso siguiente:</w:t>
      </w:r>
    </w:p>
    <w:p w:rsidR="00474678" w:rsidRDefault="005B63B1" w:rsidP="00474678">
      <w:r>
        <w:t>Inicio</w:t>
      </w:r>
    </w:p>
    <w:p w:rsidR="005B63B1" w:rsidRDefault="005B63B1" w:rsidP="00474678">
      <w:r>
        <w:tab/>
        <w:t>Datos:</w:t>
      </w:r>
    </w:p>
    <w:p w:rsidR="005B63B1" w:rsidRDefault="005B63B1" w:rsidP="00474678">
      <w:r>
        <w:tab/>
        <w:t>A, B, X, Y, Z entero</w:t>
      </w:r>
    </w:p>
    <w:p w:rsidR="005B63B1" w:rsidRDefault="005B63B1" w:rsidP="00474678">
      <w:r>
        <w:tab/>
        <w:t>Código:</w:t>
      </w:r>
    </w:p>
    <w:p w:rsidR="005B63B1" w:rsidRDefault="005B63B1" w:rsidP="00474678">
      <w:r>
        <w:tab/>
        <w:t>A=15</w:t>
      </w:r>
    </w:p>
    <w:p w:rsidR="005B63B1" w:rsidRDefault="005B63B1" w:rsidP="00474678">
      <w:r>
        <w:tab/>
        <w:t>B=15</w:t>
      </w:r>
    </w:p>
    <w:p w:rsidR="005B63B1" w:rsidRDefault="005B63B1" w:rsidP="00474678">
      <w:r>
        <w:tab/>
        <w:t>X=100</w:t>
      </w:r>
    </w:p>
    <w:p w:rsidR="005B63B1" w:rsidRDefault="005B63B1" w:rsidP="00474678">
      <w:r>
        <w:tab/>
        <w:t>Y=100</w:t>
      </w:r>
    </w:p>
    <w:p w:rsidR="005B63B1" w:rsidRDefault="005B63B1" w:rsidP="00474678">
      <w:r>
        <w:tab/>
        <w:t>Z=0</w:t>
      </w:r>
    </w:p>
    <w:p w:rsidR="005B63B1" w:rsidRDefault="005B63B1" w:rsidP="00474678">
      <w:r>
        <w:tab/>
        <w:t>Mientras(A==B) hacer</w:t>
      </w:r>
    </w:p>
    <w:p w:rsidR="005B63B1" w:rsidRDefault="005B63B1" w:rsidP="00474678">
      <w:r>
        <w:tab/>
      </w:r>
      <w:r>
        <w:tab/>
        <w:t>A=A+3</w:t>
      </w:r>
    </w:p>
    <w:p w:rsidR="005B63B1" w:rsidRDefault="005B63B1" w:rsidP="00474678">
      <w:r>
        <w:tab/>
      </w:r>
      <w:r>
        <w:tab/>
        <w:t>Mientras(X==Y) hacer</w:t>
      </w:r>
    </w:p>
    <w:p w:rsidR="005B63B1" w:rsidRDefault="005B63B1" w:rsidP="00474678">
      <w:r>
        <w:tab/>
      </w:r>
      <w:r>
        <w:tab/>
      </w:r>
      <w:r>
        <w:tab/>
        <w:t>X=X+Z</w:t>
      </w:r>
    </w:p>
    <w:p w:rsidR="005B63B1" w:rsidRDefault="005B63B1" w:rsidP="00474678">
      <w:r>
        <w:tab/>
      </w:r>
      <w:r>
        <w:tab/>
        <w:t>Fin Mientras</w:t>
      </w:r>
    </w:p>
    <w:p w:rsidR="005B63B1" w:rsidRDefault="005B63B1" w:rsidP="00474678">
      <w:r>
        <w:tab/>
      </w:r>
      <w:r>
        <w:tab/>
        <w:t>B=B+3</w:t>
      </w:r>
    </w:p>
    <w:p w:rsidR="005B63B1" w:rsidRDefault="005B63B1" w:rsidP="00474678">
      <w:r>
        <w:tab/>
        <w:t>Fin Mientras</w:t>
      </w:r>
    </w:p>
    <w:p w:rsidR="005B63B1" w:rsidRDefault="005B63B1" w:rsidP="00474678">
      <w:r>
        <w:t>Fin</w:t>
      </w:r>
    </w:p>
    <w:p w:rsidR="005B63B1" w:rsidRDefault="005B63B1" w:rsidP="00146E92">
      <w:pPr>
        <w:pStyle w:val="Destacado"/>
      </w:pPr>
      <w:r>
        <w:t>Algoritmo 5</w:t>
      </w:r>
    </w:p>
    <w:p w:rsidR="005B63B1" w:rsidRDefault="005B63B1" w:rsidP="005B63B1">
      <w:r>
        <w:t>Indica el valor de la variable Z al finalizar el proceso siguiente:</w:t>
      </w:r>
    </w:p>
    <w:p w:rsidR="005B63B1" w:rsidRDefault="005B63B1" w:rsidP="005B63B1">
      <w:r>
        <w:t>Inicio</w:t>
      </w:r>
    </w:p>
    <w:p w:rsidR="005B63B1" w:rsidRDefault="005B63B1" w:rsidP="005B63B1">
      <w:r>
        <w:tab/>
        <w:t>Datos:</w:t>
      </w:r>
    </w:p>
    <w:p w:rsidR="005B63B1" w:rsidRDefault="005B63B1" w:rsidP="005B63B1">
      <w:r>
        <w:lastRenderedPageBreak/>
        <w:tab/>
        <w:t>A, B, X, Y, Z entero</w:t>
      </w:r>
    </w:p>
    <w:p w:rsidR="005B63B1" w:rsidRDefault="005B63B1" w:rsidP="005B63B1">
      <w:r>
        <w:tab/>
        <w:t>Código:</w:t>
      </w:r>
    </w:p>
    <w:p w:rsidR="005B63B1" w:rsidRDefault="005B63B1" w:rsidP="005B63B1">
      <w:r>
        <w:tab/>
        <w:t>A=60</w:t>
      </w:r>
    </w:p>
    <w:p w:rsidR="005B63B1" w:rsidRDefault="005B63B1" w:rsidP="005B63B1">
      <w:r>
        <w:tab/>
        <w:t>B=0</w:t>
      </w:r>
    </w:p>
    <w:p w:rsidR="005B63B1" w:rsidRDefault="005B63B1" w:rsidP="005B63B1">
      <w:r>
        <w:tab/>
        <w:t>X=100</w:t>
      </w:r>
    </w:p>
    <w:p w:rsidR="005B63B1" w:rsidRDefault="005B63B1" w:rsidP="005B63B1">
      <w:r>
        <w:tab/>
        <w:t>Y=100</w:t>
      </w:r>
    </w:p>
    <w:p w:rsidR="005B63B1" w:rsidRDefault="005B63B1" w:rsidP="005B63B1">
      <w:r>
        <w:tab/>
        <w:t>Z=100</w:t>
      </w:r>
    </w:p>
    <w:p w:rsidR="005B63B1" w:rsidRDefault="005B63B1" w:rsidP="005B63B1">
      <w:r>
        <w:tab/>
        <w:t>Mientras(A&lt;&gt;B) hacer</w:t>
      </w:r>
    </w:p>
    <w:p w:rsidR="005B63B1" w:rsidRDefault="005B63B1" w:rsidP="005B63B1">
      <w:r>
        <w:tab/>
      </w:r>
      <w:r>
        <w:tab/>
        <w:t>A=A+10</w:t>
      </w:r>
    </w:p>
    <w:p w:rsidR="005B63B1" w:rsidRDefault="005B63B1" w:rsidP="005B63B1">
      <w:r>
        <w:tab/>
      </w:r>
      <w:r>
        <w:tab/>
        <w:t>Mientras(X==Y) hacer</w:t>
      </w:r>
    </w:p>
    <w:p w:rsidR="005B63B1" w:rsidRDefault="005B63B1" w:rsidP="005B63B1">
      <w:r>
        <w:tab/>
      </w:r>
      <w:r>
        <w:tab/>
      </w:r>
      <w:r>
        <w:tab/>
        <w:t>X=X+Z</w:t>
      </w:r>
    </w:p>
    <w:p w:rsidR="005B63B1" w:rsidRDefault="005B63B1" w:rsidP="005B63B1">
      <w:r>
        <w:tab/>
      </w:r>
      <w:r>
        <w:tab/>
        <w:t>Fin Mientras</w:t>
      </w:r>
    </w:p>
    <w:p w:rsidR="005B63B1" w:rsidRDefault="005B63B1" w:rsidP="005B63B1">
      <w:r>
        <w:tab/>
      </w:r>
      <w:r>
        <w:tab/>
        <w:t>B=B+20</w:t>
      </w:r>
    </w:p>
    <w:p w:rsidR="005B63B1" w:rsidRDefault="005B63B1" w:rsidP="005B63B1">
      <w:r>
        <w:tab/>
      </w:r>
      <w:r>
        <w:tab/>
        <w:t>A=A-10</w:t>
      </w:r>
    </w:p>
    <w:p w:rsidR="005B63B1" w:rsidRDefault="005B63B1" w:rsidP="005B63B1">
      <w:r>
        <w:tab/>
      </w:r>
      <w:r>
        <w:tab/>
        <w:t>Y=X</w:t>
      </w:r>
    </w:p>
    <w:p w:rsidR="005B63B1" w:rsidRDefault="005B63B1" w:rsidP="005B63B1">
      <w:r>
        <w:tab/>
        <w:t>Fin Mientras</w:t>
      </w:r>
    </w:p>
    <w:p w:rsidR="005B63B1" w:rsidRDefault="005B63B1" w:rsidP="005B63B1">
      <w:r>
        <w:t>Fin</w:t>
      </w:r>
    </w:p>
    <w:p w:rsidR="005B63B1" w:rsidRDefault="005B63B1" w:rsidP="00146E92">
      <w:pPr>
        <w:pStyle w:val="Destacado"/>
      </w:pPr>
      <w:r>
        <w:t>Algoritmo 6</w:t>
      </w:r>
    </w:p>
    <w:p w:rsidR="005B63B1" w:rsidRDefault="005B63B1" w:rsidP="00474678">
      <w:r>
        <w:t>Indica el valor al que habrá que inicializar P para que al finalizar el proceso el valor que se imprima de X sea 10:</w:t>
      </w:r>
    </w:p>
    <w:p w:rsidR="005B63B1" w:rsidRDefault="005B63B1" w:rsidP="00474678">
      <w:r>
        <w:t>Inicio:</w:t>
      </w:r>
    </w:p>
    <w:p w:rsidR="005B63B1" w:rsidRDefault="005B63B1" w:rsidP="00474678">
      <w:r>
        <w:tab/>
        <w:t>Datos:</w:t>
      </w:r>
    </w:p>
    <w:p w:rsidR="005B63B1" w:rsidRDefault="005B63B1" w:rsidP="00474678">
      <w:r>
        <w:tab/>
        <w:t>X, P entero</w:t>
      </w:r>
    </w:p>
    <w:p w:rsidR="005B63B1" w:rsidRDefault="005B63B1" w:rsidP="00474678">
      <w:r>
        <w:tab/>
        <w:t>Código:</w:t>
      </w:r>
    </w:p>
    <w:p w:rsidR="005B63B1" w:rsidRDefault="005B63B1" w:rsidP="00474678">
      <w:r>
        <w:lastRenderedPageBreak/>
        <w:tab/>
        <w:t>X=0</w:t>
      </w:r>
    </w:p>
    <w:p w:rsidR="005B63B1" w:rsidRDefault="005B63B1" w:rsidP="00474678">
      <w:r>
        <w:tab/>
        <w:t>P=</w:t>
      </w:r>
      <w:r w:rsidRPr="005B63B1">
        <w:rPr>
          <w:b/>
          <w:sz w:val="36"/>
          <w:szCs w:val="36"/>
        </w:rPr>
        <w:t>?</w:t>
      </w:r>
    </w:p>
    <w:p w:rsidR="005B63B1" w:rsidRDefault="005B63B1" w:rsidP="00474678">
      <w:r>
        <w:tab/>
        <w:t>Mientras(P&lt;=7) hacer</w:t>
      </w:r>
    </w:p>
    <w:p w:rsidR="005B63B1" w:rsidRDefault="005B63B1" w:rsidP="00474678">
      <w:r>
        <w:tab/>
      </w:r>
      <w:r>
        <w:tab/>
        <w:t>X=X+1</w:t>
      </w:r>
    </w:p>
    <w:p w:rsidR="005B63B1" w:rsidRDefault="005B63B1" w:rsidP="00474678">
      <w:r>
        <w:tab/>
      </w:r>
      <w:r>
        <w:tab/>
        <w:t>P=P+1</w:t>
      </w:r>
    </w:p>
    <w:p w:rsidR="005B63B1" w:rsidRDefault="005B63B1" w:rsidP="00474678">
      <w:r>
        <w:tab/>
        <w:t>Fin Mientras</w:t>
      </w:r>
    </w:p>
    <w:p w:rsidR="005B63B1" w:rsidRDefault="005B63B1" w:rsidP="00474678">
      <w:r>
        <w:tab/>
        <w:t>Mostrar  “El valor de X es “, X</w:t>
      </w:r>
    </w:p>
    <w:p w:rsidR="005B63B1" w:rsidRDefault="005B63B1" w:rsidP="00474678"/>
    <w:p w:rsidR="005B63B1" w:rsidRDefault="005B63B1" w:rsidP="00474678">
      <w:r>
        <w:t>Fin</w:t>
      </w:r>
    </w:p>
    <w:p w:rsidR="005B63B1" w:rsidRDefault="005B63B1" w:rsidP="00474678"/>
    <w:p w:rsidR="005B63B1" w:rsidRDefault="00146E92" w:rsidP="00146E92">
      <w:pPr>
        <w:pStyle w:val="Ttulo2"/>
      </w:pPr>
      <w:bookmarkStart w:id="6" w:name="_Toc432431445"/>
      <w:r>
        <w:t>Actividad práctica 5. Realización de algoritmos en pseudocódigo</w:t>
      </w:r>
      <w:bookmarkEnd w:id="6"/>
    </w:p>
    <w:p w:rsidR="00146E92" w:rsidRDefault="00146E92" w:rsidP="00474678">
      <w:r w:rsidRPr="00146E92">
        <w:rPr>
          <w:rStyle w:val="DestacadoCar"/>
        </w:rPr>
        <w:t>Algoritmo 1</w:t>
      </w:r>
      <w:r>
        <w:t>. Realiza el algoritmo correspondiente a un programa que lea un número y muestre un texto indicando si el número es o no primo</w:t>
      </w:r>
    </w:p>
    <w:p w:rsidR="00146E92" w:rsidRDefault="00146E92" w:rsidP="00474678">
      <w:r w:rsidRPr="00146E92">
        <w:rPr>
          <w:rStyle w:val="DestacadoCar"/>
        </w:rPr>
        <w:t>Algoritmo 2</w:t>
      </w:r>
      <w:r>
        <w:t>. Diseñar un algoritmo que lea dos números y realice la suma de todos los números pares comprendidos entre ambos números.</w:t>
      </w:r>
    </w:p>
    <w:p w:rsidR="005B63B1" w:rsidRDefault="005B63B1" w:rsidP="00474678"/>
    <w:p w:rsidR="00146E92" w:rsidRDefault="00146E92" w:rsidP="00146E92">
      <w:pPr>
        <w:pStyle w:val="Ttulo2"/>
      </w:pPr>
      <w:bookmarkStart w:id="7" w:name="_Toc432431446"/>
      <w:r>
        <w:t>Actividad práctica 6. Realización de algoritmos con programación estructurada</w:t>
      </w:r>
      <w:bookmarkEnd w:id="7"/>
    </w:p>
    <w:p w:rsidR="00146E92" w:rsidRDefault="00146E92" w:rsidP="00474678">
      <w:r w:rsidRPr="00146E92">
        <w:rPr>
          <w:rStyle w:val="DestacadoCar"/>
        </w:rPr>
        <w:t>Algoritmo 1</w:t>
      </w:r>
      <w:r>
        <w:t>. Diseña un algoritmo para la lectura de 20 números y</w:t>
      </w:r>
      <w:r w:rsidR="00D80C14">
        <w:t xml:space="preserve"> que</w:t>
      </w:r>
      <w:r>
        <w:t xml:space="preserve"> nos muestre la suma de los pares por un lado y la de los impares por otro.</w:t>
      </w:r>
    </w:p>
    <w:p w:rsidR="00146E92" w:rsidRDefault="00146E92" w:rsidP="00474678">
      <w:r w:rsidRPr="00146E92">
        <w:rPr>
          <w:rStyle w:val="DestacadoCar"/>
        </w:rPr>
        <w:t xml:space="preserve">Algoritmo </w:t>
      </w:r>
      <w:r w:rsidR="005D067C">
        <w:rPr>
          <w:rStyle w:val="DestacadoCar"/>
        </w:rPr>
        <w:t>2</w:t>
      </w:r>
      <w:r>
        <w:t>. Diseña un algoritmo para un programa que lea 10 textos y nos muestre aquel que tenga el mayor número de caracteres. Si hay más de un texto con el mismo número de caracteres, mostrará el último de ellos. Puedes utilizar la función Longitud para este ejercicio.</w:t>
      </w:r>
    </w:p>
    <w:p w:rsidR="005D067C" w:rsidRDefault="005D067C" w:rsidP="00474678">
      <w:r w:rsidRPr="00BC356D">
        <w:rPr>
          <w:rStyle w:val="DestacadoCar"/>
        </w:rPr>
        <w:lastRenderedPageBreak/>
        <w:t xml:space="preserve">Algoritmo </w:t>
      </w:r>
      <w:r>
        <w:rPr>
          <w:rStyle w:val="DestacadoCar"/>
        </w:rPr>
        <w:t>3</w:t>
      </w:r>
      <w:r>
        <w:t>. Diseñar un algoritmo para la lectura de 20 números y que nos muestre la media de todos los números leídos y cuál ha sido el más pequeño</w:t>
      </w:r>
    </w:p>
    <w:p w:rsidR="00146E92" w:rsidRDefault="00146E92" w:rsidP="00474678">
      <w:r w:rsidRPr="00146E92">
        <w:rPr>
          <w:rStyle w:val="DestacadoCar"/>
        </w:rPr>
        <w:t xml:space="preserve">Algoritmo </w:t>
      </w:r>
      <w:r w:rsidR="00BC356D">
        <w:rPr>
          <w:rStyle w:val="DestacadoCar"/>
        </w:rPr>
        <w:t>4</w:t>
      </w:r>
      <w:r>
        <w:t>. Realizar un algoritmo para un programa que lea 15 números y nos diga cuántos de ellos son primos. De cara a la lectura de los números, si el número introducido es negativo se le deberá volver a pedir de nuevo el número hasta que se introduzca uno positivo.</w:t>
      </w:r>
    </w:p>
    <w:p w:rsidR="00146E92" w:rsidRDefault="00146E92" w:rsidP="00474678">
      <w:r w:rsidRPr="00146E92">
        <w:rPr>
          <w:rStyle w:val="DestacadoCar"/>
        </w:rPr>
        <w:t xml:space="preserve">Algoritmo </w:t>
      </w:r>
      <w:r w:rsidR="00BC356D">
        <w:rPr>
          <w:rStyle w:val="DestacadoCar"/>
        </w:rPr>
        <w:t>5</w:t>
      </w:r>
      <w:r>
        <w:t xml:space="preserve">. Realizar el diseño de un algoritmo para un programa que lea un texto y una letra, para, posteriormente indicarnos el número de veces que la letra aparece en el texto. Puedes emplear la función </w:t>
      </w:r>
      <w:proofErr w:type="spellStart"/>
      <w:r>
        <w:t>ObtenerLetra</w:t>
      </w:r>
      <w:proofErr w:type="spellEnd"/>
      <w:r>
        <w:t xml:space="preserve"> utilizada en los ejercicios de ejemplo del manual del alumno.</w:t>
      </w:r>
    </w:p>
    <w:p w:rsidR="00146E92" w:rsidRDefault="002522AB" w:rsidP="00BA3758">
      <w:pPr>
        <w:pStyle w:val="Ttulo2"/>
      </w:pPr>
      <w:bookmarkStart w:id="8" w:name="_Toc432431447"/>
      <w:r>
        <w:t xml:space="preserve">Actividad práctica 7. Realización de algoritmos con </w:t>
      </w:r>
      <w:proofErr w:type="spellStart"/>
      <w:r>
        <w:t>arrays</w:t>
      </w:r>
      <w:bookmarkEnd w:id="8"/>
      <w:proofErr w:type="spellEnd"/>
    </w:p>
    <w:p w:rsidR="002522AB" w:rsidRDefault="002522AB" w:rsidP="00474678">
      <w:r w:rsidRPr="000B57F4">
        <w:rPr>
          <w:rStyle w:val="DestacadoCar"/>
        </w:rPr>
        <w:t>Algoritmo 1</w:t>
      </w:r>
      <w:r>
        <w:t xml:space="preserve">. Realizar un algoritmo para programa que lea 10 números y los guarde en un </w:t>
      </w:r>
      <w:proofErr w:type="spellStart"/>
      <w:r>
        <w:t>array</w:t>
      </w:r>
      <w:proofErr w:type="spellEnd"/>
      <w:r>
        <w:t xml:space="preserve">. Posteriormente, se pedirá otro número </w:t>
      </w:r>
      <w:r w:rsidR="002938F2">
        <w:t xml:space="preserve">y el programa nos indicará cuantos de los elementos del </w:t>
      </w:r>
      <w:proofErr w:type="spellStart"/>
      <w:r w:rsidR="002938F2">
        <w:t>array</w:t>
      </w:r>
      <w:proofErr w:type="spellEnd"/>
      <w:r w:rsidR="002938F2">
        <w:t xml:space="preserve"> son mayores que este número.</w:t>
      </w:r>
    </w:p>
    <w:p w:rsidR="004E694D" w:rsidRDefault="004E694D" w:rsidP="00474678">
      <w:r w:rsidRPr="00836B9A">
        <w:rPr>
          <w:rStyle w:val="DestacadoCar"/>
        </w:rPr>
        <w:t>Algoritmo 2</w:t>
      </w:r>
      <w:r>
        <w:t xml:space="preserve">. Realizar un algoritmo que lea un número, si es positivo, lo guardará en un </w:t>
      </w:r>
      <w:proofErr w:type="spellStart"/>
      <w:r>
        <w:t>array</w:t>
      </w:r>
      <w:proofErr w:type="spellEnd"/>
      <w:r>
        <w:t xml:space="preserve">, sino volverá a leer un nuevo número, así hasta conseguir rellenar el </w:t>
      </w:r>
      <w:proofErr w:type="spellStart"/>
      <w:r>
        <w:t>array</w:t>
      </w:r>
      <w:proofErr w:type="spellEnd"/>
      <w:r>
        <w:t xml:space="preserve">, que tendrá 5 elementos. Tras rellenar el </w:t>
      </w:r>
      <w:proofErr w:type="spellStart"/>
      <w:r>
        <w:t>array</w:t>
      </w:r>
      <w:proofErr w:type="spellEnd"/>
      <w:r>
        <w:t>, nos mostrará su contenido en orden inverso a como han sido leídos los números</w:t>
      </w:r>
    </w:p>
    <w:p w:rsidR="00836B9A" w:rsidRDefault="00836B9A" w:rsidP="00474678">
      <w:r w:rsidRPr="00836B9A">
        <w:rPr>
          <w:rStyle w:val="DestacadoCar"/>
        </w:rPr>
        <w:t>Algoritmo 3</w:t>
      </w:r>
      <w:r>
        <w:t xml:space="preserve">. Tenemos un </w:t>
      </w:r>
      <w:proofErr w:type="spellStart"/>
      <w:r>
        <w:t>array</w:t>
      </w:r>
      <w:proofErr w:type="spellEnd"/>
      <w:r>
        <w:t xml:space="preserve"> de enteros de tamaño 20. Realizar un algoritmo que vaya leyendo números y los guarde en el </w:t>
      </w:r>
      <w:proofErr w:type="spellStart"/>
      <w:r>
        <w:t>array</w:t>
      </w:r>
      <w:proofErr w:type="spellEnd"/>
      <w:r>
        <w:t xml:space="preserve">, pero si la suma de los números leídos alcanza o supera 100, se dejarán de leer números y rellenará con 0 las posiciones que queden libres.  </w:t>
      </w:r>
    </w:p>
    <w:p w:rsidR="000E6919" w:rsidRDefault="000E6919" w:rsidP="00474678">
      <w:r w:rsidRPr="000B57F4">
        <w:rPr>
          <w:rStyle w:val="DestacadoCar"/>
        </w:rPr>
        <w:t>Algoritmo</w:t>
      </w:r>
      <w:r w:rsidR="00836B9A">
        <w:rPr>
          <w:rStyle w:val="DestacadoCar"/>
        </w:rPr>
        <w:t xml:space="preserve"> 4</w:t>
      </w:r>
      <w:r>
        <w:t xml:space="preserve">. Realizar un </w:t>
      </w:r>
      <w:proofErr w:type="spellStart"/>
      <w:r>
        <w:t>algortimo</w:t>
      </w:r>
      <w:proofErr w:type="spellEnd"/>
      <w:r>
        <w:t xml:space="preserve"> que genere una combinación de la lotería primitiva. </w:t>
      </w:r>
      <w:r w:rsidR="00A968E8">
        <w:t>El objetivo</w:t>
      </w:r>
      <w:r>
        <w:t xml:space="preserve"> es generar 6 números aleatorios entre 1 y 49 que no se repitan</w:t>
      </w:r>
      <w:r w:rsidR="00B77817">
        <w:t xml:space="preserve">. Puedes utilizar la función </w:t>
      </w:r>
      <w:proofErr w:type="spellStart"/>
      <w:r w:rsidR="00B77817">
        <w:t>GenerarAleatorio</w:t>
      </w:r>
      <w:proofErr w:type="spellEnd"/>
      <w:r w:rsidR="00B77817">
        <w:t xml:space="preserve"> utilizada en los ejemplos del manual</w:t>
      </w:r>
    </w:p>
    <w:p w:rsidR="00A968E8" w:rsidRDefault="00A968E8" w:rsidP="00474678"/>
    <w:p w:rsidR="00947CF0" w:rsidRDefault="00947CF0" w:rsidP="00F9736B">
      <w:pPr>
        <w:pStyle w:val="Ttulo2"/>
      </w:pPr>
      <w:bookmarkStart w:id="9" w:name="_Toc432431448"/>
      <w:r>
        <w:lastRenderedPageBreak/>
        <w:t xml:space="preserve">Actividad práctica </w:t>
      </w:r>
      <w:r w:rsidR="004E26BF">
        <w:t>8</w:t>
      </w:r>
      <w:r>
        <w:t xml:space="preserve">. Realización de un algoritmo con </w:t>
      </w:r>
      <w:proofErr w:type="spellStart"/>
      <w:r>
        <w:t>array</w:t>
      </w:r>
      <w:proofErr w:type="spellEnd"/>
      <w:r>
        <w:t xml:space="preserve"> multidimensional</w:t>
      </w:r>
      <w:bookmarkEnd w:id="9"/>
    </w:p>
    <w:p w:rsidR="00947CF0" w:rsidRPr="00947CF0" w:rsidRDefault="00836B9A" w:rsidP="00947CF0">
      <w:r>
        <w:t xml:space="preserve">Realizar un algoritmo para un programa que lea el nombre y temperatura de una ciudad y los guarde en un </w:t>
      </w:r>
      <w:proofErr w:type="spellStart"/>
      <w:r>
        <w:t>array</w:t>
      </w:r>
      <w:proofErr w:type="spellEnd"/>
      <w:r>
        <w:t>, hasta un total de 10 ciudades. A continuación, nos mostrará el nombre y temperatura de todas las ciudades cuya temperatura sea inferior a la media</w:t>
      </w:r>
      <w:r w:rsidR="00A539C9">
        <w:t xml:space="preserve">. Podemos usar una función </w:t>
      </w:r>
      <w:proofErr w:type="spellStart"/>
      <w:r w:rsidR="00A539C9">
        <w:t>ConvertirEntero</w:t>
      </w:r>
      <w:proofErr w:type="spellEnd"/>
      <w:r w:rsidR="00A539C9">
        <w:t>, que nos convierte una cadena formada por caracteres numéricos a entero.</w:t>
      </w:r>
    </w:p>
    <w:p w:rsidR="00A968E8" w:rsidRDefault="00A968E8" w:rsidP="00F9736B">
      <w:pPr>
        <w:pStyle w:val="Ttulo2"/>
      </w:pPr>
      <w:bookmarkStart w:id="10" w:name="_Toc432431449"/>
      <w:r w:rsidRPr="00A968E8">
        <w:t xml:space="preserve">Actividad práctica </w:t>
      </w:r>
      <w:r w:rsidR="004E26BF">
        <w:t>9</w:t>
      </w:r>
      <w:r w:rsidRPr="00A968E8">
        <w:t xml:space="preserve">. Realización de </w:t>
      </w:r>
      <w:r>
        <w:t>algoritmo para</w:t>
      </w:r>
      <w:r w:rsidRPr="00A968E8">
        <w:t xml:space="preserve"> un programa con ordenación de </w:t>
      </w:r>
      <w:proofErr w:type="spellStart"/>
      <w:r w:rsidRPr="00A968E8">
        <w:t>arrays</w:t>
      </w:r>
      <w:bookmarkEnd w:id="10"/>
      <w:proofErr w:type="spellEnd"/>
    </w:p>
    <w:p w:rsidR="007E7F19" w:rsidRDefault="007E7F19" w:rsidP="007E7F19">
      <w:pPr>
        <w:pStyle w:val="Destacado"/>
      </w:pPr>
      <w:r>
        <w:t>Algoritmo 1</w:t>
      </w:r>
    </w:p>
    <w:p w:rsidR="00A968E8" w:rsidRDefault="00A968E8" w:rsidP="00A968E8">
      <w:r>
        <w:t>Realizar un algoritmo para un programa que se encargue de leer 10 textos y, posteriormente, nos muestre los textos ordenados de menor a mayor número de caracteres. En caso de que dos textos tengan el mismo número de caracteres, se pondrá primero el que tenga mayor número de vocales. Para este algoritmo podemos utilizar la</w:t>
      </w:r>
      <w:r w:rsidR="00A539C9">
        <w:t>s funciones Longitud y</w:t>
      </w:r>
      <w:r>
        <w:t xml:space="preserve"> </w:t>
      </w:r>
      <w:proofErr w:type="spellStart"/>
      <w:r>
        <w:t>ObtenerLetra</w:t>
      </w:r>
      <w:proofErr w:type="spellEnd"/>
      <w:r>
        <w:t>.</w:t>
      </w:r>
    </w:p>
    <w:p w:rsidR="00804E48" w:rsidRDefault="007E7F19" w:rsidP="007E7F19">
      <w:pPr>
        <w:pStyle w:val="Destacado"/>
      </w:pPr>
      <w:r>
        <w:t>Algoritmo 2</w:t>
      </w:r>
    </w:p>
    <w:p w:rsidR="007E7F19" w:rsidRDefault="007E7F19" w:rsidP="00A968E8">
      <w:r>
        <w:t xml:space="preserve">Dado un </w:t>
      </w:r>
      <w:proofErr w:type="spellStart"/>
      <w:r>
        <w:t>array</w:t>
      </w:r>
      <w:proofErr w:type="spellEnd"/>
      <w:r>
        <w:t xml:space="preserve"> de dos dimensiones de 4x6, realizar un programa que lea 24 números y los coloque en el </w:t>
      </w:r>
      <w:proofErr w:type="spellStart"/>
      <w:r>
        <w:t>array</w:t>
      </w:r>
      <w:proofErr w:type="spellEnd"/>
      <w:r>
        <w:t xml:space="preserve">. Posteriormente, se ordenará el </w:t>
      </w:r>
      <w:proofErr w:type="spellStart"/>
      <w:r>
        <w:t>array</w:t>
      </w:r>
      <w:proofErr w:type="spellEnd"/>
      <w:r>
        <w:t xml:space="preserve"> de menor a mayor (la posición 1,1 tendrá el número más pequeño, mientras que 4,6 tendrá el mayor) y se mostrará ordenado</w:t>
      </w:r>
    </w:p>
    <w:p w:rsidR="00A968E8" w:rsidRDefault="00A968E8" w:rsidP="00A968E8"/>
    <w:p w:rsidR="00A968E8" w:rsidRPr="00A968E8" w:rsidRDefault="00A968E8" w:rsidP="00A968E8"/>
    <w:p w:rsidR="00A968E8" w:rsidRDefault="00A968E8" w:rsidP="00474678"/>
    <w:p w:rsidR="005D05F9" w:rsidRDefault="005D05F9" w:rsidP="002D47A5">
      <w:pPr>
        <w:pStyle w:val="Ttulo2"/>
      </w:pPr>
    </w:p>
    <w:p w:rsidR="00F9736B" w:rsidRDefault="00F9736B" w:rsidP="00F9736B">
      <w:pPr>
        <w:pStyle w:val="Ttulo2"/>
      </w:pPr>
      <w:bookmarkStart w:id="11" w:name="_Toc432431450"/>
      <w:r w:rsidRPr="00A968E8">
        <w:t xml:space="preserve">Actividad práctica </w:t>
      </w:r>
      <w:r w:rsidR="004E26BF">
        <w:t>10</w:t>
      </w:r>
      <w:r w:rsidRPr="00A968E8">
        <w:t xml:space="preserve">. Realización de </w:t>
      </w:r>
      <w:r>
        <w:t>algoritmo utilizando programación modular</w:t>
      </w:r>
      <w:bookmarkEnd w:id="11"/>
    </w:p>
    <w:p w:rsidR="00031361" w:rsidRPr="00031361" w:rsidRDefault="00031361" w:rsidP="00031361">
      <w:pPr>
        <w:pStyle w:val="Destacado"/>
      </w:pPr>
      <w:r>
        <w:t>Algoritmo 1</w:t>
      </w:r>
    </w:p>
    <w:p w:rsidR="00F9736B" w:rsidRDefault="00F9736B" w:rsidP="00F9736B">
      <w:r>
        <w:t>Aplicando las técnicas de la programación modular, realizar una nueva versión del algoritmo</w:t>
      </w:r>
      <w:r w:rsidR="00031361">
        <w:t xml:space="preserve"> 1,</w:t>
      </w:r>
      <w:r>
        <w:t xml:space="preserve"> desarrollado en la práctica 8 para ordenación de un </w:t>
      </w:r>
      <w:proofErr w:type="spellStart"/>
      <w:r>
        <w:t>array</w:t>
      </w:r>
      <w:proofErr w:type="spellEnd"/>
      <w:r>
        <w:t>.</w:t>
      </w:r>
      <w:r w:rsidR="00955357">
        <w:t xml:space="preserve"> El cálculo del número de vocales de una cadena y la muestra de su contenido se realizarán en procedimientos/funciones independientes.</w:t>
      </w:r>
    </w:p>
    <w:p w:rsidR="00031361" w:rsidRDefault="00031361" w:rsidP="00031361">
      <w:pPr>
        <w:pStyle w:val="Destacado"/>
      </w:pPr>
      <w:r>
        <w:t>Algoritmo 2</w:t>
      </w:r>
    </w:p>
    <w:p w:rsidR="00031361" w:rsidRDefault="00031361" w:rsidP="00F9736B">
      <w:r>
        <w:t>Aplicando técnicas de programación modular, realizar una serie de procedimientos y funciones para realizar las siguientes operaciones:</w:t>
      </w:r>
    </w:p>
    <w:p w:rsidR="00031361" w:rsidRDefault="00031361" w:rsidP="00031361">
      <w:pPr>
        <w:pStyle w:val="Vietas1"/>
      </w:pPr>
      <w:r>
        <w:t>A partir de dos números nos devuelva el menor de los dos</w:t>
      </w:r>
    </w:p>
    <w:p w:rsidR="00031361" w:rsidRDefault="00031361" w:rsidP="00031361">
      <w:pPr>
        <w:pStyle w:val="Vietas1"/>
      </w:pPr>
      <w:r>
        <w:t>A partir de dos números nos devuelva el mayor de los dos</w:t>
      </w:r>
    </w:p>
    <w:p w:rsidR="00031361" w:rsidRDefault="00031361" w:rsidP="00031361">
      <w:pPr>
        <w:pStyle w:val="Vietas1"/>
      </w:pPr>
      <w:r>
        <w:t>A partir de dos números, devuelva la suma de todos los números comprendidos entre ellos</w:t>
      </w:r>
    </w:p>
    <w:p w:rsidR="00031361" w:rsidRDefault="00031361" w:rsidP="00031361">
      <w:pPr>
        <w:pStyle w:val="Vietas1"/>
      </w:pPr>
      <w:r>
        <w:t>A partir de un número nos devuelva el factorial de dicho número.</w:t>
      </w:r>
    </w:p>
    <w:p w:rsidR="00031361" w:rsidRDefault="00031361" w:rsidP="00F9736B">
      <w:r>
        <w:t>Después, el programa solicitará dos números y, usando los procedimientos y funciones anteriores, mostrará la suma de los números comprendidos entre estos dos números y el factorial de cada uno.</w:t>
      </w:r>
    </w:p>
    <w:p w:rsidR="00955357" w:rsidRPr="00E5674E" w:rsidRDefault="00955357" w:rsidP="00997521"/>
    <w:p w:rsidR="00997521" w:rsidRPr="00E5674E" w:rsidRDefault="00997521" w:rsidP="00997521"/>
    <w:p w:rsidR="00E22730" w:rsidRDefault="00E22730" w:rsidP="003610EA">
      <w:pPr>
        <w:pStyle w:val="Ttulo2"/>
      </w:pPr>
      <w:bookmarkStart w:id="12" w:name="_Toc432431451"/>
      <w:r w:rsidRPr="00E22730">
        <w:t>Actividad pr</w:t>
      </w:r>
      <w:r>
        <w:t>áctica 1</w:t>
      </w:r>
      <w:r w:rsidR="004E26BF">
        <w:t>1</w:t>
      </w:r>
      <w:r>
        <w:t>. Re</w:t>
      </w:r>
      <w:r w:rsidRPr="00E22730">
        <w:t>alización de algoritmo basado en la programaci</w:t>
      </w:r>
      <w:r>
        <w:t>ón por capas</w:t>
      </w:r>
      <w:r w:rsidR="00A60A97">
        <w:t>.</w:t>
      </w:r>
      <w:bookmarkEnd w:id="12"/>
    </w:p>
    <w:p w:rsidR="00031361" w:rsidRDefault="00031361" w:rsidP="00CE4F73">
      <w:pPr>
        <w:pStyle w:val="Destacado"/>
      </w:pPr>
      <w:r>
        <w:t>Algoritmo 1</w:t>
      </w:r>
    </w:p>
    <w:p w:rsidR="00A60A97" w:rsidRDefault="00A60A97" w:rsidP="00997521">
      <w:r>
        <w:lastRenderedPageBreak/>
        <w:t xml:space="preserve">Realizar un algoritmo basado en un programa que solicite 10 números y los guarde en un </w:t>
      </w:r>
      <w:proofErr w:type="spellStart"/>
      <w:r>
        <w:t>array</w:t>
      </w:r>
      <w:proofErr w:type="spellEnd"/>
      <w:r>
        <w:t>. Posteriormente, el programa solicitará otro número y nos indicará:</w:t>
      </w:r>
    </w:p>
    <w:p w:rsidR="00A60A97" w:rsidRDefault="00A60A97" w:rsidP="003610EA">
      <w:pPr>
        <w:pStyle w:val="Vietas2"/>
      </w:pPr>
      <w:r>
        <w:t xml:space="preserve">Cuantos números del </w:t>
      </w:r>
      <w:proofErr w:type="spellStart"/>
      <w:r>
        <w:t>array</w:t>
      </w:r>
      <w:proofErr w:type="spellEnd"/>
      <w:r>
        <w:t xml:space="preserve"> son mayores que el número leído</w:t>
      </w:r>
    </w:p>
    <w:p w:rsidR="00A60A97" w:rsidRDefault="00A60A97" w:rsidP="003610EA">
      <w:pPr>
        <w:pStyle w:val="Vietas2"/>
      </w:pPr>
      <w:r>
        <w:t xml:space="preserve">La suma de todos los números del </w:t>
      </w:r>
      <w:proofErr w:type="spellStart"/>
      <w:r>
        <w:t>array</w:t>
      </w:r>
      <w:proofErr w:type="spellEnd"/>
      <w:r>
        <w:t xml:space="preserve"> que sean menores que el número leído</w:t>
      </w:r>
    </w:p>
    <w:p w:rsidR="00A60A97" w:rsidRDefault="007D3D3E" w:rsidP="003610EA">
      <w:pPr>
        <w:pStyle w:val="Vietas2"/>
      </w:pPr>
      <w:r>
        <w:t xml:space="preserve">Los números del </w:t>
      </w:r>
      <w:proofErr w:type="spellStart"/>
      <w:r>
        <w:t>array</w:t>
      </w:r>
      <w:proofErr w:type="spellEnd"/>
      <w:r>
        <w:t xml:space="preserve"> que sean múltiplos del número leído</w:t>
      </w:r>
    </w:p>
    <w:p w:rsidR="007D3D3E" w:rsidRPr="00E22730" w:rsidRDefault="007D3D3E" w:rsidP="00997521">
      <w:r>
        <w:t xml:space="preserve">Para resolver este ejercicio, utilizaremos programación modular con separación en capas, es decir, el módulo principal se encargará de la lectura de datos y presentación de resultados y la realización del los cálculos se harán en procedimientos y/o funciones independientes. También vamos a considerar que los </w:t>
      </w:r>
      <w:proofErr w:type="spellStart"/>
      <w:r>
        <w:t>arrays</w:t>
      </w:r>
      <w:proofErr w:type="spellEnd"/>
      <w:r>
        <w:t xml:space="preserve"> disponen de una propiedad llamada </w:t>
      </w:r>
      <w:proofErr w:type="spellStart"/>
      <w:r>
        <w:rPr>
          <w:i/>
        </w:rPr>
        <w:t>length</w:t>
      </w:r>
      <w:proofErr w:type="spellEnd"/>
      <w:r>
        <w:t xml:space="preserve"> con la que podemos conocer el número de elementos que tienen en todo momento, y que se utilizaría: </w:t>
      </w:r>
      <w:proofErr w:type="spellStart"/>
      <w:r w:rsidRPr="007D3D3E">
        <w:rPr>
          <w:i/>
        </w:rPr>
        <w:t>variablearray.</w:t>
      </w:r>
      <w:r>
        <w:rPr>
          <w:i/>
        </w:rPr>
        <w:t>length</w:t>
      </w:r>
      <w:proofErr w:type="spellEnd"/>
    </w:p>
    <w:p w:rsidR="003F5A53" w:rsidRDefault="00CE4F73" w:rsidP="006C74A6">
      <w:pPr>
        <w:pStyle w:val="Destacado"/>
      </w:pPr>
      <w:r>
        <w:t>Algoritmo 2</w:t>
      </w:r>
    </w:p>
    <w:p w:rsidR="00AA6EB0" w:rsidRPr="000D37A5" w:rsidRDefault="00AA6EB0" w:rsidP="00997521">
      <w:r>
        <w:t xml:space="preserve">Realizar un algoritmo para un programa que solicitará un texto y lo almacenará en un </w:t>
      </w:r>
      <w:proofErr w:type="spellStart"/>
      <w:r>
        <w:t>array</w:t>
      </w:r>
      <w:proofErr w:type="spellEnd"/>
      <w:r>
        <w:t>, siempre que el texto no esté repetido, en cuyo caso volverá a solicitar uno nuevo, así hasta completar 10 textos. Después, se solicitará la introducción de dos letras y el programa nos mostrará, de todos los textos guardados, aquellos cuya primera y última letra coincidan con las dos letras leídas, respectivamente.</w:t>
      </w:r>
      <w:r w:rsidR="00322EAA">
        <w:t xml:space="preserve"> Se pueden utilizar las funciones Longitud y </w:t>
      </w:r>
      <w:proofErr w:type="spellStart"/>
      <w:r w:rsidR="00322EAA">
        <w:t>ObtenerLetra</w:t>
      </w:r>
      <w:proofErr w:type="spellEnd"/>
      <w:r w:rsidR="00322EAA">
        <w:t xml:space="preserve"> utilizadas en otros ejercicios.</w:t>
      </w:r>
    </w:p>
    <w:p w:rsidR="00E22730" w:rsidRPr="000D37A5" w:rsidRDefault="00E22730" w:rsidP="00997521"/>
    <w:p w:rsidR="00C33FD0" w:rsidRDefault="00C33FD0" w:rsidP="00C33FD0">
      <w:pPr>
        <w:pStyle w:val="Ttulo2"/>
      </w:pPr>
      <w:bookmarkStart w:id="13" w:name="_Toc432431452"/>
      <w:r w:rsidRPr="00E22730">
        <w:t>Actividad pr</w:t>
      </w:r>
      <w:r>
        <w:t>áctica 1</w:t>
      </w:r>
      <w:r w:rsidR="004E26BF">
        <w:t>2</w:t>
      </w:r>
      <w:r>
        <w:t>. Re</w:t>
      </w:r>
      <w:r w:rsidRPr="00E22730">
        <w:t xml:space="preserve">alización de </w:t>
      </w:r>
      <w:r>
        <w:t>aplicación basada en el uso de clases.</w:t>
      </w:r>
      <w:bookmarkEnd w:id="13"/>
    </w:p>
    <w:p w:rsidR="00E74EC1" w:rsidRDefault="00E74EC1" w:rsidP="00E74EC1">
      <w:pPr>
        <w:pStyle w:val="Destacado"/>
      </w:pPr>
      <w:r>
        <w:t>Algoritmo 1</w:t>
      </w:r>
    </w:p>
    <w:p w:rsidR="00E74EC1" w:rsidRDefault="00E74EC1" w:rsidP="00FB0553">
      <w:r>
        <w:t>Realizar una clase que ofrezca la funcionalidad de una Pila. Dispondrá de un método para agregar una cadena a la pila y otro recuperar que nos devolverá la última cadena agregada a la pila y simulará la eliminación de la misma. El tamaño máximo de la pila será de 10, por lo que no se podrán añadir nuevos elementos una vez alcanzado dicho tamaño</w:t>
      </w:r>
    </w:p>
    <w:p w:rsidR="00E74EC1" w:rsidRDefault="00E74EC1" w:rsidP="00E74EC1">
      <w:pPr>
        <w:pStyle w:val="Destacado"/>
      </w:pPr>
      <w:r>
        <w:lastRenderedPageBreak/>
        <w:t>Algoritmo 2</w:t>
      </w:r>
    </w:p>
    <w:p w:rsidR="00FB0553" w:rsidRDefault="00FB0553" w:rsidP="00FB0553">
      <w:r>
        <w:t>Se trata de realizar una nueva versión de la aplicación para la gestión de notas empleando la separación de código por capas a través de clases.</w:t>
      </w:r>
    </w:p>
    <w:p w:rsidR="00FB0553" w:rsidRDefault="00FB0553" w:rsidP="00FB0553">
      <w:r>
        <w:t>El programa principal mostrará un menú con las siguientes opciones:</w:t>
      </w:r>
    </w:p>
    <w:p w:rsidR="00FB0553" w:rsidRDefault="00FB0553" w:rsidP="00FB0553">
      <w:pPr>
        <w:pStyle w:val="Prrafodelista"/>
        <w:numPr>
          <w:ilvl w:val="0"/>
          <w:numId w:val="4"/>
        </w:numPr>
      </w:pPr>
      <w:r>
        <w:t>Añadir nota</w:t>
      </w:r>
    </w:p>
    <w:p w:rsidR="00FB0553" w:rsidRDefault="00FB0553" w:rsidP="00FB0553">
      <w:pPr>
        <w:pStyle w:val="Prrafodelista"/>
        <w:numPr>
          <w:ilvl w:val="0"/>
          <w:numId w:val="4"/>
        </w:numPr>
      </w:pPr>
      <w:r>
        <w:t>Mostrar media</w:t>
      </w:r>
    </w:p>
    <w:p w:rsidR="00FB0553" w:rsidRDefault="00FB0553" w:rsidP="00FB0553">
      <w:pPr>
        <w:pStyle w:val="Prrafodelista"/>
        <w:numPr>
          <w:ilvl w:val="0"/>
          <w:numId w:val="4"/>
        </w:numPr>
      </w:pPr>
      <w:r>
        <w:t>Total aprobados</w:t>
      </w:r>
    </w:p>
    <w:p w:rsidR="00FB0553" w:rsidRDefault="00FB0553" w:rsidP="00FB0553">
      <w:pPr>
        <w:pStyle w:val="Prrafodelista"/>
        <w:numPr>
          <w:ilvl w:val="0"/>
          <w:numId w:val="4"/>
        </w:numPr>
      </w:pPr>
      <w:r>
        <w:t>Mostrar notas introducidas</w:t>
      </w:r>
    </w:p>
    <w:p w:rsidR="00FB0553" w:rsidRDefault="00FB0553" w:rsidP="00FB0553">
      <w:pPr>
        <w:pStyle w:val="Prrafodelista"/>
        <w:numPr>
          <w:ilvl w:val="0"/>
          <w:numId w:val="4"/>
        </w:numPr>
      </w:pPr>
      <w:r>
        <w:t>Salir</w:t>
      </w:r>
    </w:p>
    <w:p w:rsidR="00FB0553" w:rsidRDefault="00FB0553" w:rsidP="00FB0553">
      <w:r>
        <w:t>Tras el tratamiento de cada opción, volverá a mostrarse el menú hasta la elección de la opción 6.</w:t>
      </w:r>
    </w:p>
    <w:p w:rsidR="00FB0553" w:rsidRDefault="00FB0553" w:rsidP="00FB0553">
      <w:r>
        <w:t>El funcionamiento de cada opción será el siguiente:</w:t>
      </w:r>
    </w:p>
    <w:p w:rsidR="009815E0" w:rsidRDefault="00FB0553" w:rsidP="00A61BF1">
      <w:pPr>
        <w:pStyle w:val="Vietas1"/>
      </w:pPr>
      <w:r>
        <w:t>Añadir nota. Se solicitará la introducción de una nota y dicha nota será guardada. El máximo de notas a almacenar es de 10, por lo que si se elije esta opción cuando ya no hay espacio para más notas se le informará al usuario de la situación y se volverá a mostrar el menú</w:t>
      </w:r>
    </w:p>
    <w:p w:rsidR="00FB0553" w:rsidRDefault="00FB0553" w:rsidP="00A61BF1">
      <w:pPr>
        <w:pStyle w:val="Vietas1"/>
      </w:pPr>
      <w:r>
        <w:t>Mostrar media. Se mostrará la media de las notas almacenadas hasta el momento</w:t>
      </w:r>
    </w:p>
    <w:p w:rsidR="00FB0553" w:rsidRDefault="00FB0553" w:rsidP="00A61BF1">
      <w:pPr>
        <w:pStyle w:val="Vietas1"/>
      </w:pPr>
      <w:r>
        <w:t>Total aprobados. Se mostrará el total de aprobados entre las notas almacenadas hasta el momento</w:t>
      </w:r>
    </w:p>
    <w:p w:rsidR="00FB0553" w:rsidRDefault="00FB0553" w:rsidP="00A61BF1">
      <w:pPr>
        <w:pStyle w:val="Vietas1"/>
      </w:pPr>
      <w:r>
        <w:t>Mostrar notas introducidas. Se mostrarán las notas almacenadas hasta el momento, ordenadas de menor a mayor.</w:t>
      </w:r>
    </w:p>
    <w:p w:rsidR="00FB0553" w:rsidRDefault="009815E0" w:rsidP="00FB0553">
      <w:r>
        <w:t>La gestión de las notas se realizará en una clase independiente al módulo principal.</w:t>
      </w:r>
    </w:p>
    <w:p w:rsidR="00947CF0" w:rsidRPr="00E5674E" w:rsidRDefault="00947CF0" w:rsidP="001C696D"/>
    <w:p w:rsidR="00947CF0" w:rsidRDefault="00947CF0" w:rsidP="00947CF0">
      <w:pPr>
        <w:pStyle w:val="Ttulo2"/>
      </w:pPr>
      <w:bookmarkStart w:id="14" w:name="_Toc432431453"/>
      <w:r w:rsidRPr="00E22730">
        <w:t>Actividad pr</w:t>
      </w:r>
      <w:r>
        <w:t>áctica 1</w:t>
      </w:r>
      <w:r w:rsidR="004E26BF">
        <w:t>3</w:t>
      </w:r>
      <w:r>
        <w:t>. Re</w:t>
      </w:r>
      <w:r w:rsidRPr="00E22730">
        <w:t xml:space="preserve">alización de </w:t>
      </w:r>
      <w:r>
        <w:t>aplicación basada en el uso de clases con herencia.</w:t>
      </w:r>
      <w:bookmarkEnd w:id="14"/>
    </w:p>
    <w:p w:rsidR="00CE4F73" w:rsidRDefault="00CE4F73" w:rsidP="00CE4F73">
      <w:pPr>
        <w:pStyle w:val="Destacado"/>
      </w:pPr>
      <w:r>
        <w:t>Algoritmo 1</w:t>
      </w:r>
    </w:p>
    <w:p w:rsidR="00CE4F73" w:rsidRDefault="00CE4F73" w:rsidP="00CE4F73">
      <w:r>
        <w:lastRenderedPageBreak/>
        <w:t>Crear una clase Punto que represente un punto en el plano y disponga, además de propiedades y constructores, de un método imprimir() que simplemente mostrará las coordenadas del punto y otro Cambiar() que intercambia los valores de las coordenadas X e Y.</w:t>
      </w:r>
    </w:p>
    <w:p w:rsidR="00CE4F73" w:rsidRDefault="00CE4F73" w:rsidP="00CE4F73">
      <w:r>
        <w:t>Después, crearemos otra clase Punto3D que heredará Punto e incorporará la nueva coordenada Z. Además de sobrescribir imprimir() para adaptarlo a la nueva clase, sobrecargará Cambiar con una versión que hará lo mismo que la heredada y, además, recibirá un parámetro que servirá de nuevo valor de la coordenada Z</w:t>
      </w:r>
    </w:p>
    <w:p w:rsidR="00CE4F73" w:rsidRPr="00CE4F73" w:rsidRDefault="00CE4F73" w:rsidP="00CE4F73">
      <w:pPr>
        <w:pStyle w:val="Destacado"/>
      </w:pPr>
      <w:r>
        <w:t>Algoritmo 2</w:t>
      </w:r>
    </w:p>
    <w:p w:rsidR="001C696D" w:rsidRDefault="00DF77BF" w:rsidP="00FB0553">
      <w:r>
        <w:t xml:space="preserve">Crear una nueva clase, llamada </w:t>
      </w:r>
      <w:proofErr w:type="spellStart"/>
      <w:r>
        <w:t>CuentaMovimientos</w:t>
      </w:r>
      <w:proofErr w:type="spellEnd"/>
      <w:r>
        <w:t xml:space="preserve">, que herede la clase Cuenta utilizada durante la explicación de la herencia. La nueva clase incorporará </w:t>
      </w:r>
      <w:r w:rsidR="00A13BCA">
        <w:t>una nueva propiedad</w:t>
      </w:r>
      <w:r>
        <w:t>, llamad</w:t>
      </w:r>
      <w:r w:rsidR="00A13BCA">
        <w:t>a</w:t>
      </w:r>
      <w:r>
        <w:t xml:space="preserve"> </w:t>
      </w:r>
      <w:r w:rsidR="00A13BCA">
        <w:t>Movimientos</w:t>
      </w:r>
      <w:r>
        <w:t xml:space="preserve">, que devolverá los cinco últimos movimientos realizados en la cuenta. Cada movimiento estará caracterizado por un tipo (extracción o inserción) y la cantidad involucrada. Los datos se devolverán como un </w:t>
      </w:r>
      <w:proofErr w:type="spellStart"/>
      <w:r>
        <w:t>array</w:t>
      </w:r>
      <w:proofErr w:type="spellEnd"/>
      <w:r>
        <w:t xml:space="preserve"> de 5X2.</w:t>
      </w:r>
    </w:p>
    <w:p w:rsidR="004E26BF" w:rsidRDefault="004E26BF">
      <w:r>
        <w:br w:type="page"/>
      </w:r>
    </w:p>
    <w:p w:rsidR="001C696D" w:rsidRPr="00E5674E" w:rsidRDefault="001C696D" w:rsidP="00FB0553"/>
    <w:p w:rsidR="00FC762F" w:rsidRDefault="00A95488" w:rsidP="00BD7154">
      <w:pPr>
        <w:pStyle w:val="Ttulo1"/>
      </w:pPr>
      <w:bookmarkStart w:id="15" w:name="_Toc432431454"/>
      <w:r>
        <w:t>Soluciones</w:t>
      </w:r>
      <w:bookmarkEnd w:id="15"/>
    </w:p>
    <w:p w:rsidR="00A95488" w:rsidRDefault="00A95488" w:rsidP="002D47A5"/>
    <w:p w:rsidR="00F7236C" w:rsidRDefault="00F7236C" w:rsidP="00B41DE3">
      <w:pPr>
        <w:pStyle w:val="Ttulo2"/>
      </w:pPr>
      <w:bookmarkStart w:id="16" w:name="_Toc432431455"/>
      <w:r>
        <w:t>Actividad práctica 1</w:t>
      </w:r>
      <w:bookmarkEnd w:id="16"/>
    </w:p>
    <w:p w:rsidR="00B41DE3" w:rsidRDefault="00B41DE3" w:rsidP="00B41DE3">
      <w:pPr>
        <w:pStyle w:val="Prrafodelista"/>
        <w:numPr>
          <w:ilvl w:val="0"/>
          <w:numId w:val="6"/>
        </w:numPr>
      </w:pPr>
      <w:r>
        <w:t>Convierte a binario los siguientes números decimales:</w:t>
      </w:r>
    </w:p>
    <w:p w:rsidR="00B41DE3" w:rsidRDefault="00B41DE3" w:rsidP="00B41DE3">
      <w:pPr>
        <w:ind w:left="708"/>
      </w:pPr>
      <w:r>
        <w:t>120-&gt; 1111000</w:t>
      </w:r>
    </w:p>
    <w:p w:rsidR="00B41DE3" w:rsidRDefault="00B41DE3" w:rsidP="00B41DE3">
      <w:pPr>
        <w:ind w:left="708"/>
      </w:pPr>
      <w:r>
        <w:t>493-&gt;1111010001</w:t>
      </w:r>
    </w:p>
    <w:p w:rsidR="00B41DE3" w:rsidRDefault="00B41DE3" w:rsidP="00B41DE3">
      <w:pPr>
        <w:pStyle w:val="Prrafodelista"/>
        <w:numPr>
          <w:ilvl w:val="0"/>
          <w:numId w:val="6"/>
        </w:numPr>
      </w:pPr>
      <w:r>
        <w:t>Convierte a binario los siguientes números hexadecimales:</w:t>
      </w:r>
    </w:p>
    <w:p w:rsidR="00B41DE3" w:rsidRDefault="00B41DE3" w:rsidP="00B41DE3">
      <w:pPr>
        <w:ind w:left="708"/>
      </w:pPr>
      <w:r>
        <w:t>47F</w:t>
      </w:r>
      <w:r w:rsidR="00770112">
        <w:t>-&gt;10001111111</w:t>
      </w:r>
    </w:p>
    <w:p w:rsidR="00B41DE3" w:rsidRDefault="00B41DE3" w:rsidP="00B41DE3">
      <w:pPr>
        <w:ind w:left="708"/>
      </w:pPr>
      <w:r>
        <w:t>A8C</w:t>
      </w:r>
      <w:r w:rsidR="00770112">
        <w:t>-&gt;10010001100</w:t>
      </w:r>
    </w:p>
    <w:p w:rsidR="00B41DE3" w:rsidRDefault="00B41DE3" w:rsidP="00B41DE3">
      <w:pPr>
        <w:pStyle w:val="Prrafodelista"/>
        <w:numPr>
          <w:ilvl w:val="0"/>
          <w:numId w:val="6"/>
        </w:numPr>
      </w:pPr>
      <w:r>
        <w:t>Convierte a hexadecimal los siguientes números binarios:</w:t>
      </w:r>
    </w:p>
    <w:p w:rsidR="00B41DE3" w:rsidRDefault="00B41DE3" w:rsidP="00B41DE3">
      <w:pPr>
        <w:ind w:left="708"/>
      </w:pPr>
      <w:r>
        <w:t>110010100</w:t>
      </w:r>
      <w:r w:rsidR="00770112">
        <w:t>-&gt;194</w:t>
      </w:r>
    </w:p>
    <w:p w:rsidR="00B41DE3" w:rsidRDefault="00B41DE3" w:rsidP="00B41DE3">
      <w:pPr>
        <w:ind w:left="708"/>
      </w:pPr>
      <w:r>
        <w:t>1000010111</w:t>
      </w:r>
      <w:r w:rsidR="00770112">
        <w:t>-&gt;217</w:t>
      </w:r>
    </w:p>
    <w:p w:rsidR="00B41DE3" w:rsidRDefault="00B41DE3" w:rsidP="00B41DE3">
      <w:pPr>
        <w:pStyle w:val="Prrafodelista"/>
        <w:numPr>
          <w:ilvl w:val="0"/>
          <w:numId w:val="6"/>
        </w:numPr>
      </w:pPr>
      <w:r>
        <w:t>Convierte a hexadecimal los siguientes números decimales:</w:t>
      </w:r>
    </w:p>
    <w:p w:rsidR="00B41DE3" w:rsidRDefault="00B41DE3" w:rsidP="00B41DE3">
      <w:pPr>
        <w:ind w:left="708"/>
      </w:pPr>
      <w:r>
        <w:t>1789</w:t>
      </w:r>
      <w:r w:rsidR="00770112">
        <w:t>-&gt;6FD</w:t>
      </w:r>
    </w:p>
    <w:p w:rsidR="00B41DE3" w:rsidRDefault="00B41DE3" w:rsidP="00B41DE3">
      <w:pPr>
        <w:ind w:left="708"/>
      </w:pPr>
      <w:r>
        <w:t>455</w:t>
      </w:r>
      <w:r w:rsidR="00770112">
        <w:t>-&gt;1C7</w:t>
      </w:r>
    </w:p>
    <w:p w:rsidR="00EF2910" w:rsidRDefault="00EF2910">
      <w:r>
        <w:br w:type="page"/>
      </w:r>
    </w:p>
    <w:p w:rsidR="00B41DE3" w:rsidRDefault="00B41DE3" w:rsidP="002D47A5"/>
    <w:p w:rsidR="00F7236C" w:rsidRDefault="00F7236C" w:rsidP="00E5674E">
      <w:pPr>
        <w:pStyle w:val="Ttulo2"/>
      </w:pPr>
      <w:bookmarkStart w:id="17" w:name="_Toc432431456"/>
      <w:r>
        <w:t>Actividad práctica 2</w:t>
      </w:r>
      <w:bookmarkEnd w:id="17"/>
    </w:p>
    <w:p w:rsidR="00F40E5E" w:rsidRDefault="00F40E5E" w:rsidP="00E5674E">
      <w:r>
        <w:t>Ordinograma 1</w:t>
      </w:r>
    </w:p>
    <w:p w:rsidR="00F40E5E" w:rsidRDefault="00F40E5E" w:rsidP="00E5674E">
      <w:r>
        <w:t xml:space="preserve">El algoritmo lee números hasta introducir uno negativo, momento en el cual muestra la suma de los números positivos leídos. Si se introduce la secuencia de números indicada, </w:t>
      </w:r>
      <w:r w:rsidR="008A3022">
        <w:t>se mostrará el valor 19. El último número (4) no llegará a leerse.</w:t>
      </w:r>
    </w:p>
    <w:p w:rsidR="00F40E5E" w:rsidRDefault="00F40E5E" w:rsidP="00E5674E">
      <w:r>
        <w:t>Ordinograma 2</w:t>
      </w:r>
    </w:p>
    <w:p w:rsidR="00E5674E" w:rsidRDefault="00E5674E" w:rsidP="00E5674E">
      <w:r>
        <w:t xml:space="preserve">El </w:t>
      </w:r>
      <w:r w:rsidR="00F40E5E">
        <w:t>algoritmo</w:t>
      </w:r>
      <w:r>
        <w:t xml:space="preserve"> lee 10 números y muestra cuántos de ellos son pares. En el caso de los números indicados, la variable </w:t>
      </w:r>
      <w:r w:rsidRPr="00BA3758">
        <w:rPr>
          <w:i/>
        </w:rPr>
        <w:t>total</w:t>
      </w:r>
      <w:r>
        <w:t xml:space="preserve"> marcará el valor 4 al finalizar el algoritmo, puesto que hay cuatro números pares. La variable </w:t>
      </w:r>
      <w:proofErr w:type="spellStart"/>
      <w:r w:rsidRPr="00BA3758">
        <w:rPr>
          <w:i/>
        </w:rPr>
        <w:t>cont</w:t>
      </w:r>
      <w:proofErr w:type="spellEnd"/>
      <w:r>
        <w:t xml:space="preserve"> por su parte tendrá el valor 10, que es el total de números leídos.</w:t>
      </w:r>
    </w:p>
    <w:p w:rsidR="00EF2910" w:rsidRDefault="00EF2910">
      <w:r>
        <w:br w:type="page"/>
      </w:r>
    </w:p>
    <w:p w:rsidR="00E5674E" w:rsidRDefault="00E5674E" w:rsidP="00F7236C"/>
    <w:p w:rsidR="00F7236C" w:rsidRDefault="00F7236C" w:rsidP="00F7236C">
      <w:pPr>
        <w:pStyle w:val="Ttulo2"/>
      </w:pPr>
      <w:bookmarkStart w:id="18" w:name="_Toc432431457"/>
      <w:r>
        <w:t>Actividad práctica 3</w:t>
      </w:r>
      <w:bookmarkEnd w:id="18"/>
    </w:p>
    <w:p w:rsidR="00E5674E" w:rsidRPr="00E5674E" w:rsidRDefault="00E5674E" w:rsidP="00E5674E">
      <w:r w:rsidRPr="00E5674E">
        <w:rPr>
          <w:noProof/>
          <w:lang w:eastAsia="es-ES"/>
        </w:rPr>
        <w:drawing>
          <wp:inline distT="0" distB="0" distL="0" distR="0">
            <wp:extent cx="4943475" cy="6191250"/>
            <wp:effectExtent l="19050" t="0" r="0" b="0"/>
            <wp:docPr id="4"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92915" cy="7920880"/>
                      <a:chOff x="1183341" y="-315416"/>
                      <a:chExt cx="5692915" cy="7920880"/>
                    </a:xfrm>
                  </a:grpSpPr>
                  <a:sp>
                    <a:nvSpPr>
                      <a:cNvPr id="4" name="3 Proceso alternativo"/>
                      <a:cNvSpPr/>
                    </a:nvSpPr>
                    <a:spPr>
                      <a:xfrm>
                        <a:off x="3059832" y="-315416"/>
                        <a:ext cx="1728192" cy="432048"/>
                      </a:xfrm>
                      <a:prstGeom prst="flowChartAlternateProcess">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Decisión"/>
                      <a:cNvSpPr/>
                    </a:nvSpPr>
                    <a:spPr>
                      <a:xfrm>
                        <a:off x="3059832" y="5013176"/>
                        <a:ext cx="1728192" cy="864096"/>
                      </a:xfrm>
                      <a:prstGeom prst="flowChartDecision">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Datos"/>
                      <a:cNvSpPr/>
                    </a:nvSpPr>
                    <a:spPr>
                      <a:xfrm>
                        <a:off x="5292080" y="5949280"/>
                        <a:ext cx="1512168" cy="648072"/>
                      </a:xfrm>
                      <a:prstGeom prst="flowChartInputOutput">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Proceso alternativo"/>
                      <a:cNvSpPr/>
                    </a:nvSpPr>
                    <a:spPr>
                      <a:xfrm>
                        <a:off x="5148064" y="7205354"/>
                        <a:ext cx="1728192" cy="360040"/>
                      </a:xfrm>
                      <a:prstGeom prst="flowChartAlternateProcess">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Conector"/>
                      <a:cNvSpPr/>
                    </a:nvSpPr>
                    <a:spPr>
                      <a:xfrm>
                        <a:off x="3707904" y="2420888"/>
                        <a:ext cx="432048" cy="360040"/>
                      </a:xfrm>
                      <a:prstGeom prst="flowChartConnector">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14 Conector recto de flecha"/>
                      <a:cNvCxnSpPr/>
                    </a:nvCxnSpPr>
                    <a:spPr>
                      <a:xfrm>
                        <a:off x="3923928" y="116632"/>
                        <a:ext cx="2613" cy="45420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6" name="15 Conector recto"/>
                      <a:cNvCxnSpPr/>
                    </a:nvCxnSpPr>
                    <a:spPr>
                      <a:xfrm flipH="1" flipV="1">
                        <a:off x="3825352" y="4447437"/>
                        <a:ext cx="818656" cy="1869"/>
                      </a:xfrm>
                      <a:prstGeom prst="line">
                        <a:avLst/>
                      </a:prstGeom>
                    </a:spPr>
                    <a:style>
                      <a:lnRef idx="1">
                        <a:schemeClr val="accent1"/>
                      </a:lnRef>
                      <a:fillRef idx="0">
                        <a:schemeClr val="accent1"/>
                      </a:fillRef>
                      <a:effectRef idx="0">
                        <a:schemeClr val="accent1"/>
                      </a:effectRef>
                      <a:fontRef idx="minor">
                        <a:schemeClr val="tx1"/>
                      </a:fontRef>
                    </a:style>
                  </a:cxnSp>
                  <a:cxnSp>
                    <a:nvCxnSpPr>
                      <a:cNvPr id="17" name="16 Conector recto"/>
                      <a:cNvCxnSpPr/>
                    </a:nvCxnSpPr>
                    <a:spPr>
                      <a:xfrm flipH="1" flipV="1">
                        <a:off x="4788024" y="5445226"/>
                        <a:ext cx="1152128" cy="233"/>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18 Conector recto de flecha"/>
                      <a:cNvCxnSpPr/>
                    </a:nvCxnSpPr>
                    <a:spPr>
                      <a:xfrm>
                        <a:off x="5940152" y="544522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22 Conector recto de flecha"/>
                      <a:cNvCxnSpPr/>
                    </a:nvCxnSpPr>
                    <a:spPr>
                      <a:xfrm>
                        <a:off x="5940152" y="6601906"/>
                        <a:ext cx="0" cy="57151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30 CuadroTexto"/>
                      <a:cNvSpPr txBox="1"/>
                    </a:nvSpPr>
                    <a:spPr>
                      <a:xfrm>
                        <a:off x="3131840" y="-315416"/>
                        <a:ext cx="1584176" cy="400110"/>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Inicio</a:t>
                          </a:r>
                          <a:endParaRPr lang="es-ES" sz="2000" dirty="0"/>
                        </a:p>
                      </a:txBody>
                      <a:useSpRect/>
                    </a:txSp>
                  </a:sp>
                  <a:sp>
                    <a:nvSpPr>
                      <a:cNvPr id="33" name="32 CuadroTexto"/>
                      <a:cNvSpPr txBox="1"/>
                    </a:nvSpPr>
                    <a:spPr>
                      <a:xfrm>
                        <a:off x="3131840" y="5229200"/>
                        <a:ext cx="1584176" cy="707886"/>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¿suma&lt;1000?</a:t>
                          </a:r>
                          <a:endParaRPr lang="es-ES" sz="2000" dirty="0"/>
                        </a:p>
                      </a:txBody>
                      <a:useSpRect/>
                    </a:txSp>
                  </a:sp>
                  <a:sp>
                    <a:nvSpPr>
                      <a:cNvPr id="35" name="34 CuadroTexto"/>
                      <a:cNvSpPr txBox="1"/>
                    </a:nvSpPr>
                    <a:spPr>
                      <a:xfrm>
                        <a:off x="1403648" y="5013176"/>
                        <a:ext cx="1584176" cy="400110"/>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SI</a:t>
                          </a:r>
                          <a:endParaRPr lang="es-ES" sz="2000" dirty="0"/>
                        </a:p>
                      </a:txBody>
                      <a:useSpRect/>
                    </a:txSp>
                  </a:sp>
                  <a:sp>
                    <a:nvSpPr>
                      <a:cNvPr id="36" name="35 CuadroTexto"/>
                      <a:cNvSpPr txBox="1"/>
                    </a:nvSpPr>
                    <a:spPr>
                      <a:xfrm>
                        <a:off x="4716016" y="5085184"/>
                        <a:ext cx="1584176" cy="400110"/>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NO</a:t>
                          </a:r>
                          <a:endParaRPr lang="es-ES" sz="2000" dirty="0"/>
                        </a:p>
                      </a:txBody>
                      <a:useSpRect/>
                    </a:txSp>
                  </a:sp>
                  <a:sp>
                    <a:nvSpPr>
                      <a:cNvPr id="39" name="38 CuadroTexto"/>
                      <a:cNvSpPr txBox="1"/>
                    </a:nvSpPr>
                    <a:spPr>
                      <a:xfrm>
                        <a:off x="5220072" y="7205354"/>
                        <a:ext cx="1584176" cy="400110"/>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Fin</a:t>
                          </a:r>
                          <a:endParaRPr lang="es-ES" sz="2000" dirty="0"/>
                        </a:p>
                      </a:txBody>
                      <a:useSpRect/>
                    </a:txSp>
                  </a:sp>
                  <a:sp>
                    <a:nvSpPr>
                      <a:cNvPr id="40" name="39 CuadroTexto"/>
                      <a:cNvSpPr txBox="1"/>
                    </a:nvSpPr>
                    <a:spPr>
                      <a:xfrm>
                        <a:off x="5292080" y="5949280"/>
                        <a:ext cx="1512168"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dirty="0" smtClean="0"/>
                            <a:t>Mostrar </a:t>
                          </a:r>
                        </a:p>
                        <a:p>
                          <a:pPr algn="ctr"/>
                          <a:r>
                            <a:rPr lang="es-ES" dirty="0" err="1" smtClean="0"/>
                            <a:t>cont</a:t>
                          </a:r>
                          <a:endParaRPr lang="es-ES" dirty="0"/>
                        </a:p>
                      </a:txBody>
                      <a:useSpRect/>
                    </a:txSp>
                  </a:sp>
                  <a:sp>
                    <a:nvSpPr>
                      <a:cNvPr id="43" name="42 Rectángulo"/>
                      <a:cNvSpPr/>
                    </a:nvSpPr>
                    <a:spPr>
                      <a:xfrm>
                        <a:off x="2987824" y="548680"/>
                        <a:ext cx="1872208" cy="504056"/>
                      </a:xfrm>
                      <a:prstGeom prst="rect">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43 CuadroTexto"/>
                      <a:cNvSpPr txBox="1"/>
                    </a:nvSpPr>
                    <a:spPr>
                      <a:xfrm>
                        <a:off x="3131840" y="620688"/>
                        <a:ext cx="1584176" cy="400110"/>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suma=0</a:t>
                          </a:r>
                          <a:endParaRPr lang="es-ES" sz="2000" dirty="0"/>
                        </a:p>
                      </a:txBody>
                      <a:useSpRect/>
                    </a:txSp>
                  </a:sp>
                  <a:cxnSp>
                    <a:nvCxnSpPr>
                      <a:cNvPr id="45" name="44 Conector recto de flecha"/>
                      <a:cNvCxnSpPr/>
                    </a:nvCxnSpPr>
                    <a:spPr>
                      <a:xfrm>
                        <a:off x="3923928" y="1052736"/>
                        <a:ext cx="2613" cy="45420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Rectángulo"/>
                      <a:cNvSpPr/>
                    </a:nvSpPr>
                    <a:spPr>
                      <a:xfrm>
                        <a:off x="2987824" y="1484784"/>
                        <a:ext cx="1872208" cy="504056"/>
                      </a:xfrm>
                      <a:prstGeom prst="rect">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3059832" y="1556792"/>
                        <a:ext cx="1728192" cy="400110"/>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err="1" smtClean="0"/>
                            <a:t>cont</a:t>
                          </a:r>
                          <a:r>
                            <a:rPr lang="es-ES" sz="2000" dirty="0" smtClean="0"/>
                            <a:t>=0</a:t>
                          </a:r>
                          <a:endParaRPr lang="es-ES" sz="2000" dirty="0"/>
                        </a:p>
                      </a:txBody>
                      <a:useSpRect/>
                    </a:txSp>
                  </a:sp>
                  <a:cxnSp>
                    <a:nvCxnSpPr>
                      <a:cNvPr id="48" name="47 Conector recto de flecha"/>
                      <a:cNvCxnSpPr/>
                    </a:nvCxnSpPr>
                    <a:spPr>
                      <a:xfrm>
                        <a:off x="3923928" y="1988840"/>
                        <a:ext cx="2613" cy="45420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9" name="48 Rectángulo"/>
                      <a:cNvSpPr/>
                    </a:nvSpPr>
                    <a:spPr>
                      <a:xfrm>
                        <a:off x="2987824" y="2996952"/>
                        <a:ext cx="1872208" cy="504056"/>
                      </a:xfrm>
                      <a:prstGeom prst="rect">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50 Conector recto de flecha"/>
                      <a:cNvCxnSpPr>
                        <a:stCxn id="56" idx="2"/>
                      </a:cNvCxnSpPr>
                    </a:nvCxnSpPr>
                    <a:spPr>
                      <a:xfrm>
                        <a:off x="3923928" y="4449306"/>
                        <a:ext cx="2613" cy="58602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6" name="55 Rectángulo"/>
                      <a:cNvSpPr/>
                    </a:nvSpPr>
                    <a:spPr>
                      <a:xfrm>
                        <a:off x="2987824" y="3945250"/>
                        <a:ext cx="1872208" cy="504056"/>
                      </a:xfrm>
                      <a:prstGeom prst="rect">
                        <a:avLst/>
                      </a:prstGeom>
                      <a:no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CuadroTexto"/>
                      <a:cNvSpPr txBox="1"/>
                    </a:nvSpPr>
                    <a:spPr>
                      <a:xfrm>
                        <a:off x="2843808" y="4017258"/>
                        <a:ext cx="2160240" cy="707886"/>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2000" dirty="0" smtClean="0"/>
                            <a:t>suma=</a:t>
                          </a:r>
                          <a:r>
                            <a:rPr lang="es-ES" sz="2000" dirty="0" err="1" smtClean="0"/>
                            <a:t>suma+cont</a:t>
                          </a:r>
                          <a:endParaRPr lang="es-ES" sz="2000" dirty="0" smtClean="0"/>
                        </a:p>
                        <a:p>
                          <a:pPr algn="ctr"/>
                          <a:endParaRPr lang="es-ES" sz="2000" dirty="0"/>
                        </a:p>
                      </a:txBody>
                      <a:useSpRect/>
                    </a:txSp>
                  </a:sp>
                  <a:cxnSp>
                    <a:nvCxnSpPr>
                      <a:cNvPr id="68" name="67 Conector recto"/>
                      <a:cNvCxnSpPr/>
                    </a:nvCxnSpPr>
                    <a:spPr>
                      <a:xfrm flipH="1" flipV="1">
                        <a:off x="1183341" y="2614211"/>
                        <a:ext cx="2142" cy="2831013"/>
                      </a:xfrm>
                      <a:prstGeom prst="line">
                        <a:avLst/>
                      </a:prstGeom>
                    </a:spPr>
                    <a:style>
                      <a:lnRef idx="1">
                        <a:schemeClr val="accent1"/>
                      </a:lnRef>
                      <a:fillRef idx="0">
                        <a:schemeClr val="accent1"/>
                      </a:fillRef>
                      <a:effectRef idx="0">
                        <a:schemeClr val="accent1"/>
                      </a:effectRef>
                      <a:fontRef idx="minor">
                        <a:schemeClr val="tx1"/>
                      </a:fontRef>
                    </a:style>
                  </a:cxnSp>
                  <a:cxnSp>
                    <a:nvCxnSpPr>
                      <a:cNvPr id="71" name="70 Conector recto de flecha"/>
                      <a:cNvCxnSpPr/>
                    </a:nvCxnSpPr>
                    <a:spPr>
                      <a:xfrm>
                        <a:off x="1187624" y="2603814"/>
                        <a:ext cx="2448272"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4" name="73 Conector recto de flecha"/>
                      <a:cNvCxnSpPr>
                        <a:stCxn id="13" idx="4"/>
                        <a:endCxn id="49" idx="0"/>
                      </a:cNvCxnSpPr>
                    </a:nvCxnSpPr>
                    <a:spPr>
                      <a:xfrm>
                        <a:off x="3923928" y="2780928"/>
                        <a:ext cx="0" cy="21602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a:off x="1187624" y="5445224"/>
                        <a:ext cx="187220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37 Conector recto de flecha"/>
                      <a:cNvCxnSpPr>
                        <a:endCxn id="56" idx="0"/>
                      </a:cNvCxnSpPr>
                    </a:nvCxnSpPr>
                    <a:spPr>
                      <a:xfrm>
                        <a:off x="3923928" y="3501008"/>
                        <a:ext cx="0" cy="44424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1" name="40 Rectángulo"/>
                      <a:cNvSpPr/>
                    </a:nvSpPr>
                    <a:spPr>
                      <a:xfrm>
                        <a:off x="3275856" y="3068960"/>
                        <a:ext cx="1361205" cy="369332"/>
                      </a:xfrm>
                      <a:prstGeom prst="rect">
                        <a:avLst/>
                      </a:prstGeom>
                    </a:spPr>
                    <a:txSp>
                      <a:txBody>
                        <a:bodyPr wrap="none">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dirty="0" err="1" smtClean="0"/>
                            <a:t>cont</a:t>
                          </a:r>
                          <a:r>
                            <a:rPr lang="es-ES" dirty="0" smtClean="0"/>
                            <a:t>=cont+1</a:t>
                          </a:r>
                        </a:p>
                      </a:txBody>
                      <a:useSpRect/>
                    </a:txSp>
                  </a:sp>
                </lc:lockedCanvas>
              </a:graphicData>
            </a:graphic>
          </wp:inline>
        </w:drawing>
      </w:r>
    </w:p>
    <w:p w:rsidR="00EF2910" w:rsidRDefault="00EF2910">
      <w:pPr>
        <w:rPr>
          <w:rFonts w:eastAsiaTheme="majorEastAsia" w:cstheme="majorBidi"/>
          <w:bCs/>
          <w:sz w:val="44"/>
          <w:szCs w:val="26"/>
        </w:rPr>
      </w:pPr>
      <w:r>
        <w:br w:type="page"/>
      </w:r>
    </w:p>
    <w:p w:rsidR="00EF2910" w:rsidRDefault="00EF2910" w:rsidP="00BD7154">
      <w:pPr>
        <w:pStyle w:val="Ttulo2"/>
      </w:pPr>
    </w:p>
    <w:p w:rsidR="00A95488" w:rsidRDefault="00A95488" w:rsidP="00BD7154">
      <w:pPr>
        <w:pStyle w:val="Ttulo2"/>
      </w:pPr>
      <w:bookmarkStart w:id="19" w:name="_Toc432431458"/>
      <w:r>
        <w:t>Actividad práctica 4</w:t>
      </w:r>
      <w:bookmarkEnd w:id="19"/>
    </w:p>
    <w:p w:rsidR="00A95488" w:rsidRDefault="00A95488" w:rsidP="00BD7154">
      <w:pPr>
        <w:pStyle w:val="Destacado"/>
      </w:pPr>
      <w:r>
        <w:t>Algoritmo 1</w:t>
      </w:r>
    </w:p>
    <w:p w:rsidR="00A95488" w:rsidRDefault="00A95488" w:rsidP="002D47A5">
      <w:r>
        <w:t>A=9 y B=4</w:t>
      </w:r>
    </w:p>
    <w:p w:rsidR="00A95488" w:rsidRDefault="00065D5C" w:rsidP="00BD7154">
      <w:pPr>
        <w:pStyle w:val="Destacado"/>
      </w:pPr>
      <w:r>
        <w:t>Algoritmo 2</w:t>
      </w:r>
    </w:p>
    <w:p w:rsidR="00474678" w:rsidRDefault="00065D5C" w:rsidP="00474678">
      <w:r>
        <w:t>X=0, Y=21 y Z=0</w:t>
      </w:r>
      <w:r w:rsidR="00474678" w:rsidRPr="00474678">
        <w:t xml:space="preserve"> </w:t>
      </w:r>
    </w:p>
    <w:p w:rsidR="00474678" w:rsidRDefault="00474678" w:rsidP="00BD7154">
      <w:pPr>
        <w:pStyle w:val="Destacado"/>
      </w:pPr>
      <w:r>
        <w:t>Algoritmo 3</w:t>
      </w:r>
    </w:p>
    <w:p w:rsidR="00474678" w:rsidRDefault="00474678" w:rsidP="00474678">
      <w:r>
        <w:t>X=20</w:t>
      </w:r>
    </w:p>
    <w:p w:rsidR="005B63B1" w:rsidRDefault="005B63B1" w:rsidP="00BD7154">
      <w:pPr>
        <w:pStyle w:val="Destacado"/>
      </w:pPr>
      <w:r>
        <w:t>Algoritmo 4</w:t>
      </w:r>
    </w:p>
    <w:p w:rsidR="005B63B1" w:rsidRDefault="005B63B1" w:rsidP="00474678">
      <w:r>
        <w:t>Bucle infinito</w:t>
      </w:r>
    </w:p>
    <w:p w:rsidR="005B63B1" w:rsidRDefault="005B63B1" w:rsidP="00BD7154">
      <w:pPr>
        <w:pStyle w:val="Destacado"/>
      </w:pPr>
      <w:r>
        <w:t>Algoritmo 5</w:t>
      </w:r>
    </w:p>
    <w:p w:rsidR="005B63B1" w:rsidRDefault="005B63B1" w:rsidP="00474678">
      <w:r>
        <w:t>X=400</w:t>
      </w:r>
    </w:p>
    <w:p w:rsidR="00474678" w:rsidRDefault="00635EE0" w:rsidP="00BD7154">
      <w:pPr>
        <w:pStyle w:val="Destacado"/>
      </w:pPr>
      <w:r>
        <w:t>Algoritmo 6</w:t>
      </w:r>
    </w:p>
    <w:p w:rsidR="00635EE0" w:rsidRPr="002D47A5" w:rsidRDefault="00635EE0" w:rsidP="00474678">
      <w:r>
        <w:t>P=-2</w:t>
      </w:r>
    </w:p>
    <w:p w:rsidR="00EF2910" w:rsidRDefault="00EF2910">
      <w:pPr>
        <w:rPr>
          <w:rFonts w:eastAsiaTheme="majorEastAsia" w:cstheme="majorBidi"/>
          <w:bCs/>
          <w:sz w:val="44"/>
          <w:szCs w:val="26"/>
        </w:rPr>
      </w:pPr>
      <w:r>
        <w:br w:type="page"/>
      </w:r>
    </w:p>
    <w:p w:rsidR="00065D5C" w:rsidRDefault="00F7236C" w:rsidP="00F7236C">
      <w:pPr>
        <w:pStyle w:val="Ttulo2"/>
      </w:pPr>
      <w:bookmarkStart w:id="20" w:name="_Toc432431459"/>
      <w:r>
        <w:lastRenderedPageBreak/>
        <w:t>Actividad práctica 5</w:t>
      </w:r>
      <w:bookmarkEnd w:id="20"/>
    </w:p>
    <w:p w:rsidR="00F7236C" w:rsidRDefault="00F7236C" w:rsidP="00F7236C">
      <w:pPr>
        <w:pStyle w:val="Destacado"/>
      </w:pPr>
      <w:r>
        <w:t>Algoritmo 1</w:t>
      </w:r>
    </w:p>
    <w:p w:rsidR="00F7236C" w:rsidRDefault="00F7236C" w:rsidP="00F7236C">
      <w:r>
        <w:t>Inicio</w:t>
      </w:r>
    </w:p>
    <w:p w:rsidR="00F7236C" w:rsidRDefault="00F7236C" w:rsidP="00F7236C">
      <w:r>
        <w:tab/>
        <w:t>Datos:</w:t>
      </w:r>
    </w:p>
    <w:p w:rsidR="00F7236C" w:rsidRDefault="00F7236C" w:rsidP="00F7236C">
      <w:r>
        <w:tab/>
        <w:t>Primo texto</w:t>
      </w:r>
    </w:p>
    <w:p w:rsidR="00F7236C" w:rsidRDefault="00F7236C" w:rsidP="00F7236C">
      <w:r>
        <w:tab/>
      </w:r>
      <w:proofErr w:type="spellStart"/>
      <w:r>
        <w:t>N,Cont</w:t>
      </w:r>
      <w:proofErr w:type="spellEnd"/>
      <w:r>
        <w:t xml:space="preserve"> entero</w:t>
      </w:r>
    </w:p>
    <w:p w:rsidR="00F7236C" w:rsidRDefault="00F7236C" w:rsidP="00F7236C">
      <w:r>
        <w:tab/>
        <w:t>Código:</w:t>
      </w:r>
    </w:p>
    <w:p w:rsidR="00F7236C" w:rsidRDefault="00F7236C" w:rsidP="00F7236C">
      <w:r>
        <w:tab/>
        <w:t>Primo=”si”</w:t>
      </w:r>
      <w:r w:rsidR="00403C35">
        <w:t xml:space="preserve"> //variable que indicará si es o no primo</w:t>
      </w:r>
    </w:p>
    <w:p w:rsidR="00F7236C" w:rsidRDefault="00F7236C" w:rsidP="00F7236C">
      <w:r>
        <w:tab/>
      </w:r>
      <w:proofErr w:type="spellStart"/>
      <w:r>
        <w:t>Cont</w:t>
      </w:r>
      <w:proofErr w:type="spellEnd"/>
      <w:r>
        <w:t>=1 //inicia el contador en 1</w:t>
      </w:r>
    </w:p>
    <w:p w:rsidR="00F7236C" w:rsidRDefault="00F7236C" w:rsidP="00F7236C">
      <w:r>
        <w:tab/>
        <w:t>Leer N</w:t>
      </w:r>
    </w:p>
    <w:p w:rsidR="00F7236C" w:rsidRDefault="00E068F0" w:rsidP="00F7236C">
      <w:r>
        <w:tab/>
        <w:t>Mientras (</w:t>
      </w:r>
      <w:proofErr w:type="spellStart"/>
      <w:r>
        <w:t>Cont</w:t>
      </w:r>
      <w:proofErr w:type="spellEnd"/>
      <w:r>
        <w:t>&lt;</w:t>
      </w:r>
      <w:r w:rsidR="00F7236C">
        <w:t>N) hacer</w:t>
      </w:r>
    </w:p>
    <w:p w:rsidR="00F7236C" w:rsidRDefault="00F7236C" w:rsidP="00F7236C">
      <w:r>
        <w:tab/>
      </w:r>
      <w:r>
        <w:tab/>
        <w:t>//si es divisible entre algún número</w:t>
      </w:r>
    </w:p>
    <w:p w:rsidR="00F7236C" w:rsidRDefault="00F7236C" w:rsidP="00F7236C">
      <w:r>
        <w:tab/>
      </w:r>
      <w:r>
        <w:tab/>
        <w:t>//menor que él, no es primo</w:t>
      </w:r>
    </w:p>
    <w:p w:rsidR="00F7236C" w:rsidRDefault="00F7236C" w:rsidP="00F7236C">
      <w:r>
        <w:tab/>
      </w:r>
      <w:r>
        <w:tab/>
        <w:t>Si(</w:t>
      </w:r>
      <w:proofErr w:type="spellStart"/>
      <w:r>
        <w:t>N%Cont</w:t>
      </w:r>
      <w:proofErr w:type="spellEnd"/>
      <w:r>
        <w:t>==0) entonces</w:t>
      </w:r>
    </w:p>
    <w:p w:rsidR="00F7236C" w:rsidRDefault="00F7236C" w:rsidP="00F7236C">
      <w:r>
        <w:tab/>
      </w:r>
      <w:r>
        <w:tab/>
      </w:r>
      <w:r>
        <w:tab/>
        <w:t>Primo=”no”</w:t>
      </w:r>
    </w:p>
    <w:p w:rsidR="00F7236C" w:rsidRDefault="00F7236C" w:rsidP="00F7236C">
      <w:r>
        <w:tab/>
      </w:r>
      <w:r>
        <w:tab/>
        <w:t>Fin Si</w:t>
      </w:r>
    </w:p>
    <w:p w:rsidR="00F7236C" w:rsidRDefault="00F7236C" w:rsidP="00F7236C">
      <w:r>
        <w:tab/>
      </w:r>
      <w:r>
        <w:tab/>
      </w:r>
      <w:proofErr w:type="spellStart"/>
      <w:r>
        <w:t>Cont</w:t>
      </w:r>
      <w:proofErr w:type="spellEnd"/>
      <w:r>
        <w:t>=Cont+1 //incrementa el contador</w:t>
      </w:r>
    </w:p>
    <w:p w:rsidR="00F7236C" w:rsidRDefault="00F7236C" w:rsidP="00F7236C">
      <w:r>
        <w:tab/>
        <w:t>Fin Mientras</w:t>
      </w:r>
    </w:p>
    <w:p w:rsidR="00F7236C" w:rsidRDefault="00F7236C" w:rsidP="00F7236C">
      <w:r>
        <w:tab/>
        <w:t>Si(Primo==”si”) entonces</w:t>
      </w:r>
    </w:p>
    <w:p w:rsidR="00F7236C" w:rsidRDefault="00F7236C" w:rsidP="00F7236C">
      <w:r>
        <w:tab/>
      </w:r>
      <w:r>
        <w:tab/>
        <w:t>Mostrar “El número es primo”</w:t>
      </w:r>
    </w:p>
    <w:p w:rsidR="00F7236C" w:rsidRDefault="00F7236C" w:rsidP="00F7236C">
      <w:r>
        <w:tab/>
        <w:t>Sino</w:t>
      </w:r>
    </w:p>
    <w:p w:rsidR="00F7236C" w:rsidRDefault="00F7236C" w:rsidP="00F7236C">
      <w:r>
        <w:tab/>
      </w:r>
      <w:r>
        <w:tab/>
        <w:t>Mostrar “El número no es primo”</w:t>
      </w:r>
    </w:p>
    <w:p w:rsidR="00F7236C" w:rsidRDefault="00F7236C" w:rsidP="00F7236C">
      <w:r>
        <w:tab/>
        <w:t>Fin Si</w:t>
      </w:r>
    </w:p>
    <w:p w:rsidR="00F7236C" w:rsidRDefault="00F7236C" w:rsidP="00F7236C">
      <w:r>
        <w:lastRenderedPageBreak/>
        <w:t>Fin</w:t>
      </w:r>
    </w:p>
    <w:p w:rsidR="00F7236C" w:rsidRDefault="00F7236C" w:rsidP="00F7236C">
      <w:pPr>
        <w:pStyle w:val="Destacado"/>
      </w:pPr>
      <w:r>
        <w:t>Algoritmo 2</w:t>
      </w:r>
    </w:p>
    <w:p w:rsidR="00F7236C" w:rsidRDefault="00F7236C" w:rsidP="00F7236C">
      <w:r>
        <w:t>Inicio</w:t>
      </w:r>
    </w:p>
    <w:p w:rsidR="00F7236C" w:rsidRDefault="00F7236C" w:rsidP="00F7236C">
      <w:r>
        <w:tab/>
        <w:t>Datos:</w:t>
      </w:r>
    </w:p>
    <w:p w:rsidR="00F7236C" w:rsidRDefault="00F7236C" w:rsidP="00F7236C">
      <w:r>
        <w:tab/>
        <w:t xml:space="preserve">N1, N2, </w:t>
      </w:r>
      <w:proofErr w:type="spellStart"/>
      <w:r>
        <w:t>Cont</w:t>
      </w:r>
      <w:proofErr w:type="spellEnd"/>
      <w:r>
        <w:t xml:space="preserve"> entero</w:t>
      </w:r>
    </w:p>
    <w:p w:rsidR="00F7236C" w:rsidRDefault="00F7236C" w:rsidP="00F7236C">
      <w:r>
        <w:tab/>
        <w:t>Mayor, Menor entero</w:t>
      </w:r>
    </w:p>
    <w:p w:rsidR="00F7236C" w:rsidRDefault="00F7236C" w:rsidP="00F7236C">
      <w:pPr>
        <w:ind w:firstLine="708"/>
      </w:pPr>
      <w:r>
        <w:t>Suma entero</w:t>
      </w:r>
    </w:p>
    <w:p w:rsidR="00F7236C" w:rsidRDefault="00F7236C" w:rsidP="00F7236C">
      <w:r>
        <w:tab/>
      </w:r>
      <w:proofErr w:type="spellStart"/>
      <w:r>
        <w:t>Codigo</w:t>
      </w:r>
      <w:proofErr w:type="spellEnd"/>
      <w:r>
        <w:t>:</w:t>
      </w:r>
    </w:p>
    <w:p w:rsidR="00F7236C" w:rsidRDefault="00F7236C" w:rsidP="00F7236C">
      <w:r>
        <w:tab/>
        <w:t>Suma=0</w:t>
      </w:r>
    </w:p>
    <w:p w:rsidR="00F7236C" w:rsidRDefault="00F7236C" w:rsidP="00F7236C">
      <w:r>
        <w:tab/>
        <w:t>Leer N1, N2</w:t>
      </w:r>
    </w:p>
    <w:p w:rsidR="00F7236C" w:rsidRDefault="00F7236C" w:rsidP="00F7236C">
      <w:r>
        <w:tab/>
        <w:t>Si(N1&gt;N2) entonces</w:t>
      </w:r>
    </w:p>
    <w:p w:rsidR="00F7236C" w:rsidRDefault="00F7236C" w:rsidP="00F7236C">
      <w:r>
        <w:tab/>
      </w:r>
      <w:r>
        <w:tab/>
        <w:t>Mayor=N1</w:t>
      </w:r>
    </w:p>
    <w:p w:rsidR="00F7236C" w:rsidRDefault="00F7236C" w:rsidP="00F7236C">
      <w:r>
        <w:tab/>
      </w:r>
      <w:r>
        <w:tab/>
        <w:t>Menor=N2</w:t>
      </w:r>
    </w:p>
    <w:p w:rsidR="00F7236C" w:rsidRDefault="00F7236C" w:rsidP="00F7236C">
      <w:r>
        <w:tab/>
        <w:t>Sino</w:t>
      </w:r>
    </w:p>
    <w:p w:rsidR="00F7236C" w:rsidRDefault="00F7236C" w:rsidP="00F7236C">
      <w:r>
        <w:tab/>
      </w:r>
      <w:r>
        <w:tab/>
        <w:t>Mayor=N2</w:t>
      </w:r>
    </w:p>
    <w:p w:rsidR="00F7236C" w:rsidRDefault="00F7236C" w:rsidP="00F7236C">
      <w:r>
        <w:tab/>
      </w:r>
      <w:r>
        <w:tab/>
        <w:t>Menor=N1</w:t>
      </w:r>
    </w:p>
    <w:p w:rsidR="00F7236C" w:rsidRDefault="00F7236C" w:rsidP="00F7236C">
      <w:r>
        <w:tab/>
        <w:t>Fin Si</w:t>
      </w:r>
    </w:p>
    <w:p w:rsidR="00F7236C" w:rsidRDefault="00F7236C" w:rsidP="00F7236C">
      <w:r>
        <w:tab/>
      </w:r>
      <w:proofErr w:type="spellStart"/>
      <w:r>
        <w:t>Cont</w:t>
      </w:r>
      <w:proofErr w:type="spellEnd"/>
      <w:r>
        <w:t xml:space="preserve"> =Menor</w:t>
      </w:r>
    </w:p>
    <w:p w:rsidR="00F7236C" w:rsidRDefault="00F7236C" w:rsidP="00F7236C">
      <w:r>
        <w:tab/>
        <w:t>Mientras(</w:t>
      </w:r>
      <w:proofErr w:type="spellStart"/>
      <w:r>
        <w:t>Cont</w:t>
      </w:r>
      <w:proofErr w:type="spellEnd"/>
      <w:r>
        <w:t xml:space="preserve"> &lt;=Mayor) hacer</w:t>
      </w:r>
    </w:p>
    <w:p w:rsidR="00F7236C" w:rsidRDefault="00F7236C" w:rsidP="00F7236C">
      <w:r>
        <w:tab/>
      </w:r>
      <w:r>
        <w:tab/>
        <w:t>Suma=Suma+</w:t>
      </w:r>
      <w:r w:rsidRPr="00E72EE9">
        <w:t xml:space="preserve"> </w:t>
      </w:r>
      <w:proofErr w:type="spellStart"/>
      <w:r>
        <w:t>Cont</w:t>
      </w:r>
      <w:proofErr w:type="spellEnd"/>
    </w:p>
    <w:p w:rsidR="00F7236C" w:rsidRDefault="00F7236C" w:rsidP="00F7236C">
      <w:r>
        <w:tab/>
      </w:r>
      <w:r>
        <w:tab/>
      </w:r>
      <w:proofErr w:type="spellStart"/>
      <w:r>
        <w:t>Cont</w:t>
      </w:r>
      <w:proofErr w:type="spellEnd"/>
      <w:r>
        <w:t xml:space="preserve"> =</w:t>
      </w:r>
      <w:r w:rsidRPr="00E72EE9">
        <w:t xml:space="preserve"> </w:t>
      </w:r>
      <w:proofErr w:type="spellStart"/>
      <w:r>
        <w:t>Cont</w:t>
      </w:r>
      <w:proofErr w:type="spellEnd"/>
      <w:r>
        <w:t xml:space="preserve"> +1</w:t>
      </w:r>
    </w:p>
    <w:p w:rsidR="00F7236C" w:rsidRDefault="00F7236C" w:rsidP="00F7236C">
      <w:r>
        <w:tab/>
        <w:t>Fin Mientras</w:t>
      </w:r>
    </w:p>
    <w:p w:rsidR="00F7236C" w:rsidRDefault="00F7236C" w:rsidP="00F7236C">
      <w:r>
        <w:tab/>
        <w:t>Mostrar “La suma es “, Suma</w:t>
      </w:r>
    </w:p>
    <w:p w:rsidR="00F7236C" w:rsidRDefault="00F7236C" w:rsidP="00F7236C">
      <w:r>
        <w:t>Fin</w:t>
      </w:r>
    </w:p>
    <w:p w:rsidR="00F7236C" w:rsidRDefault="000B57F4" w:rsidP="000B57F4">
      <w:pPr>
        <w:pStyle w:val="Ttulo2"/>
      </w:pPr>
      <w:bookmarkStart w:id="21" w:name="_Toc432431460"/>
      <w:r>
        <w:lastRenderedPageBreak/>
        <w:t>Actividad práctica 6</w:t>
      </w:r>
      <w:bookmarkEnd w:id="21"/>
    </w:p>
    <w:p w:rsidR="000B57F4" w:rsidRDefault="000B57F4" w:rsidP="000B57F4">
      <w:pPr>
        <w:pStyle w:val="Destacado"/>
      </w:pPr>
      <w:r>
        <w:t>Algoritmo 1</w:t>
      </w:r>
    </w:p>
    <w:p w:rsidR="000B57F4" w:rsidRDefault="000B57F4" w:rsidP="000B57F4">
      <w:r>
        <w:t>Inicio</w:t>
      </w:r>
    </w:p>
    <w:p w:rsidR="000B57F4" w:rsidRDefault="000B57F4" w:rsidP="000B57F4">
      <w:r>
        <w:tab/>
        <w:t>Datos:</w:t>
      </w:r>
    </w:p>
    <w:p w:rsidR="000B57F4" w:rsidRDefault="000B57F4" w:rsidP="000B57F4">
      <w:r>
        <w:tab/>
      </w:r>
      <w:proofErr w:type="spellStart"/>
      <w:r>
        <w:t>Spares</w:t>
      </w:r>
      <w:proofErr w:type="spellEnd"/>
      <w:r>
        <w:t xml:space="preserve">, Simpares </w:t>
      </w:r>
      <w:proofErr w:type="spellStart"/>
      <w:r>
        <w:t>Integer</w:t>
      </w:r>
      <w:proofErr w:type="spellEnd"/>
    </w:p>
    <w:p w:rsidR="000B57F4" w:rsidRDefault="000B57F4" w:rsidP="000B57F4">
      <w:r>
        <w:tab/>
        <w:t xml:space="preserve">N,I </w:t>
      </w:r>
      <w:proofErr w:type="spellStart"/>
      <w:r>
        <w:t>Integer</w:t>
      </w:r>
      <w:proofErr w:type="spellEnd"/>
    </w:p>
    <w:p w:rsidR="000B57F4" w:rsidRPr="00E5674E" w:rsidRDefault="000B57F4" w:rsidP="000B57F4">
      <w:r>
        <w:tab/>
      </w:r>
      <w:r w:rsidRPr="00E5674E">
        <w:t>Código:</w:t>
      </w:r>
    </w:p>
    <w:p w:rsidR="000B57F4" w:rsidRPr="008E2782" w:rsidRDefault="000B57F4" w:rsidP="000B57F4">
      <w:pPr>
        <w:rPr>
          <w:lang w:val="en-US"/>
        </w:rPr>
      </w:pPr>
      <w:r w:rsidRPr="00E5674E">
        <w:tab/>
      </w:r>
      <w:r w:rsidRPr="008E2782">
        <w:rPr>
          <w:lang w:val="en-US"/>
        </w:rPr>
        <w:t>Spares=0</w:t>
      </w:r>
    </w:p>
    <w:p w:rsidR="000B57F4" w:rsidRPr="00D80C14" w:rsidRDefault="000B57F4" w:rsidP="000B57F4">
      <w:pPr>
        <w:rPr>
          <w:lang w:val="en-US"/>
        </w:rPr>
      </w:pPr>
      <w:r w:rsidRPr="008E2782">
        <w:rPr>
          <w:lang w:val="en-US"/>
        </w:rPr>
        <w:tab/>
      </w:r>
      <w:proofErr w:type="spellStart"/>
      <w:r w:rsidRPr="00D80C14">
        <w:rPr>
          <w:lang w:val="en-US"/>
        </w:rPr>
        <w:t>Simpares</w:t>
      </w:r>
      <w:proofErr w:type="spellEnd"/>
      <w:r w:rsidRPr="00D80C14">
        <w:rPr>
          <w:lang w:val="en-US"/>
        </w:rPr>
        <w:t>=0</w:t>
      </w:r>
    </w:p>
    <w:p w:rsidR="000B57F4" w:rsidRPr="00D80C14" w:rsidRDefault="000B57F4" w:rsidP="000B57F4">
      <w:pPr>
        <w:ind w:firstLine="708"/>
        <w:rPr>
          <w:lang w:val="en-US"/>
        </w:rPr>
      </w:pPr>
      <w:r w:rsidRPr="00D80C14">
        <w:rPr>
          <w:lang w:val="en-US"/>
        </w:rPr>
        <w:t>For I=1 T</w:t>
      </w:r>
      <w:r>
        <w:rPr>
          <w:lang w:val="en-US"/>
        </w:rPr>
        <w:t>o</w:t>
      </w:r>
      <w:r w:rsidRPr="00D80C14">
        <w:rPr>
          <w:lang w:val="en-US"/>
        </w:rPr>
        <w:t xml:space="preserve"> 20 Step 1</w:t>
      </w:r>
    </w:p>
    <w:p w:rsidR="000B57F4" w:rsidRDefault="000B57F4" w:rsidP="000B57F4">
      <w:pPr>
        <w:rPr>
          <w:lang w:val="en-US"/>
        </w:rPr>
      </w:pPr>
      <w:r>
        <w:rPr>
          <w:lang w:val="en-US"/>
        </w:rPr>
        <w:tab/>
      </w:r>
      <w:r>
        <w:rPr>
          <w:lang w:val="en-US"/>
        </w:rPr>
        <w:tab/>
        <w:t>Leer N</w:t>
      </w:r>
    </w:p>
    <w:p w:rsidR="000B57F4" w:rsidRDefault="000B57F4" w:rsidP="000B57F4">
      <w:pPr>
        <w:rPr>
          <w:lang w:val="en-US"/>
        </w:rPr>
      </w:pPr>
      <w:r>
        <w:rPr>
          <w:lang w:val="en-US"/>
        </w:rPr>
        <w:tab/>
      </w:r>
      <w:r>
        <w:rPr>
          <w:lang w:val="en-US"/>
        </w:rPr>
        <w:tab/>
        <w:t>If(N%2==0) Then</w:t>
      </w:r>
    </w:p>
    <w:p w:rsidR="000B57F4" w:rsidRDefault="000B57F4" w:rsidP="000B57F4">
      <w:pPr>
        <w:rPr>
          <w:lang w:val="en-US"/>
        </w:rPr>
      </w:pPr>
      <w:r>
        <w:rPr>
          <w:lang w:val="en-US"/>
        </w:rPr>
        <w:tab/>
      </w:r>
      <w:r>
        <w:rPr>
          <w:lang w:val="en-US"/>
        </w:rPr>
        <w:tab/>
      </w:r>
      <w:r>
        <w:rPr>
          <w:lang w:val="en-US"/>
        </w:rPr>
        <w:tab/>
        <w:t>Spares=Spares+1</w:t>
      </w:r>
    </w:p>
    <w:p w:rsidR="000B57F4" w:rsidRDefault="000B57F4" w:rsidP="000B57F4">
      <w:pPr>
        <w:rPr>
          <w:lang w:val="en-US"/>
        </w:rPr>
      </w:pPr>
      <w:r>
        <w:rPr>
          <w:lang w:val="en-US"/>
        </w:rPr>
        <w:tab/>
      </w:r>
      <w:r>
        <w:rPr>
          <w:lang w:val="en-US"/>
        </w:rPr>
        <w:tab/>
        <w:t>Else</w:t>
      </w:r>
    </w:p>
    <w:p w:rsidR="000B57F4" w:rsidRDefault="000B57F4" w:rsidP="000B57F4">
      <w:pPr>
        <w:rPr>
          <w:lang w:val="en-US"/>
        </w:rPr>
      </w:pPr>
      <w:r>
        <w:rPr>
          <w:lang w:val="en-US"/>
        </w:rPr>
        <w:tab/>
      </w:r>
      <w:r>
        <w:rPr>
          <w:lang w:val="en-US"/>
        </w:rPr>
        <w:tab/>
      </w:r>
      <w:r>
        <w:rPr>
          <w:lang w:val="en-US"/>
        </w:rPr>
        <w:tab/>
      </w:r>
      <w:proofErr w:type="spellStart"/>
      <w:r>
        <w:rPr>
          <w:lang w:val="en-US"/>
        </w:rPr>
        <w:t>Simpares</w:t>
      </w:r>
      <w:proofErr w:type="spellEnd"/>
      <w:r>
        <w:rPr>
          <w:lang w:val="en-US"/>
        </w:rPr>
        <w:t>=Simpares+1</w:t>
      </w:r>
    </w:p>
    <w:p w:rsidR="000B57F4" w:rsidRPr="00BA3758" w:rsidRDefault="000B57F4" w:rsidP="000B57F4">
      <w:pPr>
        <w:rPr>
          <w:lang w:val="en-US"/>
        </w:rPr>
      </w:pPr>
      <w:r>
        <w:rPr>
          <w:lang w:val="en-US"/>
        </w:rPr>
        <w:tab/>
      </w:r>
      <w:r>
        <w:rPr>
          <w:lang w:val="en-US"/>
        </w:rPr>
        <w:tab/>
      </w:r>
      <w:r w:rsidRPr="00BA3758">
        <w:rPr>
          <w:lang w:val="en-US"/>
        </w:rPr>
        <w:t>End If</w:t>
      </w:r>
    </w:p>
    <w:p w:rsidR="000B57F4" w:rsidRPr="00BA3758" w:rsidRDefault="000B57F4" w:rsidP="000B57F4">
      <w:pPr>
        <w:rPr>
          <w:lang w:val="en-US"/>
        </w:rPr>
      </w:pPr>
      <w:r w:rsidRPr="00BA3758">
        <w:rPr>
          <w:lang w:val="en-US"/>
        </w:rPr>
        <w:tab/>
        <w:t>End For</w:t>
      </w:r>
    </w:p>
    <w:p w:rsidR="000B57F4" w:rsidRPr="00D80C14" w:rsidRDefault="000B57F4" w:rsidP="000B57F4">
      <w:r w:rsidRPr="00BA3758">
        <w:rPr>
          <w:lang w:val="en-US"/>
        </w:rPr>
        <w:tab/>
      </w:r>
      <w:r w:rsidRPr="00D80C14">
        <w:t xml:space="preserve">Mostrar “El total de pares es: “, </w:t>
      </w:r>
      <w:proofErr w:type="spellStart"/>
      <w:r w:rsidRPr="00D80C14">
        <w:t>Spares</w:t>
      </w:r>
      <w:proofErr w:type="spellEnd"/>
    </w:p>
    <w:p w:rsidR="000B57F4" w:rsidRPr="00D80C14" w:rsidRDefault="000B57F4" w:rsidP="000B57F4">
      <w:r>
        <w:tab/>
        <w:t>Mostrar “El total de impares es:”,Simpares</w:t>
      </w:r>
    </w:p>
    <w:p w:rsidR="000B57F4" w:rsidRDefault="000B57F4" w:rsidP="000B57F4">
      <w:r w:rsidRPr="00BA3758">
        <w:t>Fin</w:t>
      </w:r>
    </w:p>
    <w:p w:rsidR="00BC356D" w:rsidRDefault="00BC356D" w:rsidP="000B57F4"/>
    <w:p w:rsidR="004E26BF" w:rsidRDefault="004E26BF" w:rsidP="000B57F4"/>
    <w:p w:rsidR="00AD35EB" w:rsidRPr="00BA3758" w:rsidRDefault="00AD35EB" w:rsidP="000B57F4"/>
    <w:p w:rsidR="000B57F4" w:rsidRDefault="000B57F4" w:rsidP="000B57F4">
      <w:pPr>
        <w:pStyle w:val="Destacado"/>
      </w:pPr>
      <w:r>
        <w:lastRenderedPageBreak/>
        <w:t>Algoritmo 2</w:t>
      </w:r>
    </w:p>
    <w:p w:rsidR="000B57F4" w:rsidRDefault="000B57F4" w:rsidP="000B57F4">
      <w:r>
        <w:t>Inicio</w:t>
      </w:r>
    </w:p>
    <w:p w:rsidR="000B57F4" w:rsidRDefault="000B57F4" w:rsidP="000B57F4">
      <w:r>
        <w:tab/>
        <w:t>Datos:</w:t>
      </w:r>
    </w:p>
    <w:p w:rsidR="000B57F4" w:rsidRDefault="000B57F4" w:rsidP="000B57F4">
      <w:r>
        <w:tab/>
        <w:t xml:space="preserve">Texto, Largo </w:t>
      </w:r>
      <w:proofErr w:type="spellStart"/>
      <w:r>
        <w:t>String</w:t>
      </w:r>
      <w:proofErr w:type="spellEnd"/>
    </w:p>
    <w:p w:rsidR="000B57F4" w:rsidRDefault="000B57F4" w:rsidP="000B57F4">
      <w:r>
        <w:tab/>
        <w:t xml:space="preserve">I </w:t>
      </w:r>
      <w:proofErr w:type="spellStart"/>
      <w:r>
        <w:t>Integer</w:t>
      </w:r>
      <w:proofErr w:type="spellEnd"/>
    </w:p>
    <w:p w:rsidR="000B57F4" w:rsidRDefault="000B57F4" w:rsidP="000B57F4">
      <w:r>
        <w:tab/>
        <w:t>Código:</w:t>
      </w:r>
    </w:p>
    <w:p w:rsidR="000B57F4" w:rsidRDefault="000B57F4" w:rsidP="000B57F4">
      <w:r>
        <w:tab/>
        <w:t>Largo=”” //guardará el texto con más caracteres</w:t>
      </w:r>
    </w:p>
    <w:p w:rsidR="000B57F4" w:rsidRPr="00BA3758" w:rsidRDefault="000B57F4" w:rsidP="000B57F4">
      <w:pPr>
        <w:rPr>
          <w:lang w:val="en-US"/>
        </w:rPr>
      </w:pPr>
      <w:r>
        <w:tab/>
      </w:r>
      <w:r w:rsidRPr="00BA3758">
        <w:rPr>
          <w:lang w:val="en-US"/>
        </w:rPr>
        <w:t>For I=1 To 10 Step 1</w:t>
      </w:r>
    </w:p>
    <w:p w:rsidR="000B57F4" w:rsidRPr="00BA3758" w:rsidRDefault="000B57F4" w:rsidP="000B57F4">
      <w:pPr>
        <w:rPr>
          <w:lang w:val="en-US"/>
        </w:rPr>
      </w:pPr>
      <w:r w:rsidRPr="00BA3758">
        <w:rPr>
          <w:lang w:val="en-US"/>
        </w:rPr>
        <w:tab/>
      </w:r>
      <w:r w:rsidRPr="00BA3758">
        <w:rPr>
          <w:lang w:val="en-US"/>
        </w:rPr>
        <w:tab/>
        <w:t xml:space="preserve">Leer </w:t>
      </w:r>
      <w:proofErr w:type="spellStart"/>
      <w:r w:rsidRPr="00BA3758">
        <w:rPr>
          <w:lang w:val="en-US"/>
        </w:rPr>
        <w:t>Texto</w:t>
      </w:r>
      <w:proofErr w:type="spellEnd"/>
    </w:p>
    <w:p w:rsidR="000B57F4" w:rsidRDefault="000B57F4" w:rsidP="000B57F4">
      <w:r w:rsidRPr="00BA3758">
        <w:rPr>
          <w:lang w:val="en-US"/>
        </w:rPr>
        <w:tab/>
      </w:r>
      <w:r w:rsidRPr="00BA3758">
        <w:rPr>
          <w:lang w:val="en-US"/>
        </w:rPr>
        <w:tab/>
      </w:r>
      <w:r>
        <w:t>//si el nuevo texto leído tiene longitud mayor</w:t>
      </w:r>
    </w:p>
    <w:p w:rsidR="000B57F4" w:rsidRDefault="000B57F4" w:rsidP="000B57F4">
      <w:r>
        <w:tab/>
      </w:r>
      <w:r>
        <w:tab/>
        <w:t>//lo guarda en la variable Largo</w:t>
      </w:r>
    </w:p>
    <w:p w:rsidR="000B57F4" w:rsidRPr="008E2782" w:rsidRDefault="000B57F4" w:rsidP="000B57F4">
      <w:pPr>
        <w:rPr>
          <w:lang w:val="en-US"/>
        </w:rPr>
      </w:pPr>
      <w:r>
        <w:tab/>
      </w:r>
      <w:r>
        <w:tab/>
      </w:r>
      <w:r w:rsidRPr="008E2782">
        <w:rPr>
          <w:lang w:val="en-US"/>
        </w:rPr>
        <w:t>If(</w:t>
      </w:r>
      <w:proofErr w:type="spellStart"/>
      <w:r w:rsidRPr="008E2782">
        <w:rPr>
          <w:lang w:val="en-US"/>
        </w:rPr>
        <w:t>Longitud</w:t>
      </w:r>
      <w:proofErr w:type="spellEnd"/>
      <w:r w:rsidRPr="008E2782">
        <w:rPr>
          <w:lang w:val="en-US"/>
        </w:rPr>
        <w:t>(</w:t>
      </w:r>
      <w:proofErr w:type="spellStart"/>
      <w:r w:rsidRPr="008E2782">
        <w:rPr>
          <w:lang w:val="en-US"/>
        </w:rPr>
        <w:t>Texto</w:t>
      </w:r>
      <w:proofErr w:type="spellEnd"/>
      <w:r w:rsidRPr="008E2782">
        <w:rPr>
          <w:lang w:val="en-US"/>
        </w:rPr>
        <w:t>)&gt;</w:t>
      </w:r>
      <w:proofErr w:type="spellStart"/>
      <w:r w:rsidRPr="008E2782">
        <w:rPr>
          <w:lang w:val="en-US"/>
        </w:rPr>
        <w:t>Longitud</w:t>
      </w:r>
      <w:proofErr w:type="spellEnd"/>
      <w:r w:rsidRPr="008E2782">
        <w:rPr>
          <w:lang w:val="en-US"/>
        </w:rPr>
        <w:t>(Largo)) Then</w:t>
      </w:r>
    </w:p>
    <w:p w:rsidR="000B57F4" w:rsidRDefault="000B57F4" w:rsidP="000B57F4">
      <w:pPr>
        <w:rPr>
          <w:lang w:val="en-US"/>
        </w:rPr>
      </w:pPr>
      <w:r>
        <w:rPr>
          <w:lang w:val="en-US"/>
        </w:rPr>
        <w:tab/>
      </w:r>
      <w:r>
        <w:rPr>
          <w:lang w:val="en-US"/>
        </w:rPr>
        <w:tab/>
      </w:r>
      <w:r>
        <w:rPr>
          <w:lang w:val="en-US"/>
        </w:rPr>
        <w:tab/>
        <w:t>Largo=</w:t>
      </w:r>
      <w:proofErr w:type="spellStart"/>
      <w:r>
        <w:rPr>
          <w:lang w:val="en-US"/>
        </w:rPr>
        <w:t>Texto</w:t>
      </w:r>
      <w:proofErr w:type="spellEnd"/>
    </w:p>
    <w:p w:rsidR="000B57F4" w:rsidRPr="008E2782" w:rsidRDefault="000B57F4" w:rsidP="000B57F4">
      <w:pPr>
        <w:rPr>
          <w:lang w:val="en-US"/>
        </w:rPr>
      </w:pPr>
      <w:r>
        <w:rPr>
          <w:lang w:val="en-US"/>
        </w:rPr>
        <w:tab/>
      </w:r>
      <w:r>
        <w:rPr>
          <w:lang w:val="en-US"/>
        </w:rPr>
        <w:tab/>
        <w:t>End If</w:t>
      </w:r>
    </w:p>
    <w:p w:rsidR="000B57F4" w:rsidRPr="00BA3758" w:rsidRDefault="000B57F4" w:rsidP="000B57F4">
      <w:pPr>
        <w:rPr>
          <w:lang w:val="en-US"/>
        </w:rPr>
      </w:pPr>
      <w:r w:rsidRPr="008E2782">
        <w:rPr>
          <w:lang w:val="en-US"/>
        </w:rPr>
        <w:tab/>
      </w:r>
      <w:r w:rsidRPr="00BA3758">
        <w:rPr>
          <w:lang w:val="en-US"/>
        </w:rPr>
        <w:t>End For</w:t>
      </w:r>
    </w:p>
    <w:p w:rsidR="000B57F4" w:rsidRDefault="000B57F4" w:rsidP="000B57F4">
      <w:r w:rsidRPr="00BA3758">
        <w:rPr>
          <w:lang w:val="en-US"/>
        </w:rPr>
        <w:tab/>
      </w:r>
      <w:r>
        <w:t>Mostrar “El texto más largo es “, Largo</w:t>
      </w:r>
    </w:p>
    <w:p w:rsidR="000B57F4" w:rsidRDefault="000B57F4" w:rsidP="000B57F4">
      <w:r>
        <w:t>Fin</w:t>
      </w:r>
    </w:p>
    <w:p w:rsidR="00AD35EB" w:rsidRDefault="00AD35EB" w:rsidP="00AD35EB">
      <w:pPr>
        <w:pStyle w:val="Destacado"/>
      </w:pPr>
      <w:r>
        <w:t>Algoritmo 3</w:t>
      </w:r>
    </w:p>
    <w:p w:rsidR="00AD35EB" w:rsidRDefault="00AD35EB" w:rsidP="00AD35EB">
      <w:r>
        <w:t>Inicio</w:t>
      </w:r>
    </w:p>
    <w:p w:rsidR="00AD35EB" w:rsidRDefault="00AD35EB" w:rsidP="00AD35EB">
      <w:r>
        <w:tab/>
        <w:t>Datos:</w:t>
      </w:r>
    </w:p>
    <w:p w:rsidR="00AD35EB" w:rsidRDefault="00AD35EB" w:rsidP="00AD35EB">
      <w:r>
        <w:tab/>
        <w:t xml:space="preserve">Media, Menor, N, I </w:t>
      </w:r>
      <w:proofErr w:type="spellStart"/>
      <w:r>
        <w:t>Integer</w:t>
      </w:r>
      <w:proofErr w:type="spellEnd"/>
    </w:p>
    <w:p w:rsidR="00AD35EB" w:rsidRPr="00AD35EB" w:rsidRDefault="00AD35EB" w:rsidP="00AD35EB">
      <w:pPr>
        <w:rPr>
          <w:lang w:val="en-US"/>
        </w:rPr>
      </w:pPr>
      <w:r>
        <w:tab/>
      </w:r>
      <w:proofErr w:type="spellStart"/>
      <w:r w:rsidRPr="00AD35EB">
        <w:rPr>
          <w:lang w:val="en-US"/>
        </w:rPr>
        <w:t>Código</w:t>
      </w:r>
      <w:proofErr w:type="spellEnd"/>
      <w:r w:rsidRPr="00AD35EB">
        <w:rPr>
          <w:lang w:val="en-US"/>
        </w:rPr>
        <w:t>:</w:t>
      </w:r>
    </w:p>
    <w:p w:rsidR="00AD35EB" w:rsidRPr="00AD35EB" w:rsidRDefault="00AD35EB" w:rsidP="00AD35EB">
      <w:pPr>
        <w:rPr>
          <w:lang w:val="en-US"/>
        </w:rPr>
      </w:pPr>
      <w:r w:rsidRPr="00AD35EB">
        <w:rPr>
          <w:lang w:val="en-US"/>
        </w:rPr>
        <w:tab/>
        <w:t>Media=0</w:t>
      </w:r>
    </w:p>
    <w:p w:rsidR="00AD35EB" w:rsidRPr="00AD35EB" w:rsidRDefault="00AD35EB" w:rsidP="00AD35EB">
      <w:pPr>
        <w:rPr>
          <w:lang w:val="en-US"/>
        </w:rPr>
      </w:pPr>
      <w:r w:rsidRPr="00AD35EB">
        <w:rPr>
          <w:lang w:val="en-US"/>
        </w:rPr>
        <w:tab/>
        <w:t>For I=1 To 20 Step 1</w:t>
      </w:r>
    </w:p>
    <w:p w:rsidR="00AD35EB" w:rsidRDefault="00AD35EB" w:rsidP="00AD35EB">
      <w:r w:rsidRPr="00AD35EB">
        <w:rPr>
          <w:lang w:val="en-US"/>
        </w:rPr>
        <w:lastRenderedPageBreak/>
        <w:tab/>
      </w:r>
      <w:r w:rsidRPr="00AD35EB">
        <w:rPr>
          <w:lang w:val="en-US"/>
        </w:rPr>
        <w:tab/>
      </w:r>
      <w:r>
        <w:t>Leer N</w:t>
      </w:r>
    </w:p>
    <w:p w:rsidR="00AD35EB" w:rsidRDefault="00AD35EB" w:rsidP="00AD35EB">
      <w:r>
        <w:tab/>
      </w:r>
      <w:r>
        <w:tab/>
        <w:t>//si es el primer número leído lo utiliza para</w:t>
      </w:r>
    </w:p>
    <w:p w:rsidR="00AD35EB" w:rsidRDefault="00AD35EB" w:rsidP="00AD35EB">
      <w:r>
        <w:tab/>
      </w:r>
      <w:r>
        <w:tab/>
        <w:t>//inicializar la variable Menor</w:t>
      </w:r>
    </w:p>
    <w:p w:rsidR="00AD35EB" w:rsidRDefault="00AD35EB" w:rsidP="00AD35EB">
      <w:r>
        <w:tab/>
      </w:r>
      <w:r>
        <w:tab/>
      </w:r>
      <w:proofErr w:type="spellStart"/>
      <w:r>
        <w:t>If</w:t>
      </w:r>
      <w:proofErr w:type="spellEnd"/>
      <w:r>
        <w:t xml:space="preserve">(I==1) </w:t>
      </w:r>
      <w:proofErr w:type="spellStart"/>
      <w:r>
        <w:t>Then</w:t>
      </w:r>
      <w:proofErr w:type="spellEnd"/>
      <w:r>
        <w:t xml:space="preserve"> </w:t>
      </w:r>
    </w:p>
    <w:p w:rsidR="00AD35EB" w:rsidRDefault="00AD35EB" w:rsidP="00AD35EB">
      <w:r>
        <w:tab/>
      </w:r>
      <w:r>
        <w:tab/>
      </w:r>
      <w:r>
        <w:tab/>
        <w:t>Menor=N</w:t>
      </w:r>
    </w:p>
    <w:p w:rsidR="00AD35EB" w:rsidRDefault="00AD35EB" w:rsidP="00AD35EB">
      <w:r>
        <w:tab/>
      </w:r>
      <w:r>
        <w:tab/>
      </w:r>
      <w:proofErr w:type="spellStart"/>
      <w:r>
        <w:t>Else</w:t>
      </w:r>
      <w:proofErr w:type="spellEnd"/>
    </w:p>
    <w:p w:rsidR="00AD35EB" w:rsidRDefault="00AD35EB" w:rsidP="00AD35EB">
      <w:r>
        <w:tab/>
      </w:r>
      <w:r>
        <w:tab/>
      </w:r>
      <w:r>
        <w:tab/>
        <w:t>//si el número leído es más pequeño que menor</w:t>
      </w:r>
    </w:p>
    <w:p w:rsidR="00AD35EB" w:rsidRDefault="00AD35EB" w:rsidP="00AD35EB">
      <w:r>
        <w:tab/>
      </w:r>
      <w:r>
        <w:tab/>
      </w:r>
      <w:r>
        <w:tab/>
        <w:t>//actualiza la variable con dicho número</w:t>
      </w:r>
    </w:p>
    <w:p w:rsidR="00AD35EB" w:rsidRPr="00AD35EB" w:rsidRDefault="00AD35EB" w:rsidP="00AD35EB">
      <w:pPr>
        <w:rPr>
          <w:lang w:val="en-US"/>
        </w:rPr>
      </w:pPr>
      <w:r>
        <w:tab/>
      </w:r>
      <w:r>
        <w:tab/>
      </w:r>
      <w:r>
        <w:tab/>
      </w:r>
      <w:r w:rsidRPr="00AD35EB">
        <w:rPr>
          <w:lang w:val="en-US"/>
        </w:rPr>
        <w:t>If(N&lt;</w:t>
      </w:r>
      <w:proofErr w:type="spellStart"/>
      <w:r w:rsidRPr="00AD35EB">
        <w:rPr>
          <w:lang w:val="en-US"/>
        </w:rPr>
        <w:t>Menor</w:t>
      </w:r>
      <w:proofErr w:type="spellEnd"/>
      <w:r w:rsidRPr="00AD35EB">
        <w:rPr>
          <w:lang w:val="en-US"/>
        </w:rPr>
        <w:t>) Then</w:t>
      </w:r>
    </w:p>
    <w:p w:rsidR="00AD35EB" w:rsidRPr="00AD35EB" w:rsidRDefault="00AD35EB" w:rsidP="00AD35EB">
      <w:pPr>
        <w:rPr>
          <w:lang w:val="en-US"/>
        </w:rPr>
      </w:pPr>
      <w:r w:rsidRPr="00AD35EB">
        <w:rPr>
          <w:lang w:val="en-US"/>
        </w:rPr>
        <w:tab/>
      </w:r>
      <w:r w:rsidRPr="00AD35EB">
        <w:rPr>
          <w:lang w:val="en-US"/>
        </w:rPr>
        <w:tab/>
      </w:r>
      <w:r w:rsidRPr="00AD35EB">
        <w:rPr>
          <w:lang w:val="en-US"/>
        </w:rPr>
        <w:tab/>
      </w:r>
      <w:r w:rsidRPr="00AD35EB">
        <w:rPr>
          <w:lang w:val="en-US"/>
        </w:rPr>
        <w:tab/>
      </w:r>
      <w:proofErr w:type="spellStart"/>
      <w:r w:rsidRPr="00AD35EB">
        <w:rPr>
          <w:lang w:val="en-US"/>
        </w:rPr>
        <w:t>Menor</w:t>
      </w:r>
      <w:proofErr w:type="spellEnd"/>
      <w:r w:rsidRPr="00AD35EB">
        <w:rPr>
          <w:lang w:val="en-US"/>
        </w:rPr>
        <w:t>=N</w:t>
      </w:r>
    </w:p>
    <w:p w:rsidR="00AD35EB" w:rsidRPr="00AD35EB" w:rsidRDefault="00AD35EB" w:rsidP="00AD35EB">
      <w:pPr>
        <w:rPr>
          <w:lang w:val="en-US"/>
        </w:rPr>
      </w:pPr>
      <w:r w:rsidRPr="00AD35EB">
        <w:rPr>
          <w:lang w:val="en-US"/>
        </w:rPr>
        <w:tab/>
      </w:r>
      <w:r w:rsidRPr="00AD35EB">
        <w:rPr>
          <w:lang w:val="en-US"/>
        </w:rPr>
        <w:tab/>
      </w:r>
      <w:r w:rsidRPr="00AD35EB">
        <w:rPr>
          <w:lang w:val="en-US"/>
        </w:rPr>
        <w:tab/>
        <w:t>End If</w:t>
      </w:r>
    </w:p>
    <w:p w:rsidR="00AD35EB" w:rsidRPr="00AD35EB" w:rsidRDefault="00AD35EB" w:rsidP="00AD35EB">
      <w:pPr>
        <w:rPr>
          <w:lang w:val="en-US"/>
        </w:rPr>
      </w:pPr>
      <w:r w:rsidRPr="00AD35EB">
        <w:rPr>
          <w:lang w:val="en-US"/>
        </w:rPr>
        <w:tab/>
      </w:r>
      <w:r w:rsidRPr="00AD35EB">
        <w:rPr>
          <w:lang w:val="en-US"/>
        </w:rPr>
        <w:tab/>
        <w:t>End If</w:t>
      </w:r>
    </w:p>
    <w:p w:rsidR="00AD35EB" w:rsidRPr="00AD35EB" w:rsidRDefault="00AD35EB" w:rsidP="00AD35EB">
      <w:pPr>
        <w:rPr>
          <w:lang w:val="en-US"/>
        </w:rPr>
      </w:pPr>
      <w:r w:rsidRPr="00AD35EB">
        <w:rPr>
          <w:lang w:val="en-US"/>
        </w:rPr>
        <w:tab/>
      </w:r>
      <w:r w:rsidRPr="00AD35EB">
        <w:rPr>
          <w:lang w:val="en-US"/>
        </w:rPr>
        <w:tab/>
        <w:t xml:space="preserve">Media = </w:t>
      </w:r>
      <w:proofErr w:type="spellStart"/>
      <w:r>
        <w:rPr>
          <w:lang w:val="en-US"/>
        </w:rPr>
        <w:t>Media</w:t>
      </w:r>
      <w:r w:rsidRPr="00AD35EB">
        <w:rPr>
          <w:lang w:val="en-US"/>
        </w:rPr>
        <w:t>+N</w:t>
      </w:r>
      <w:proofErr w:type="spellEnd"/>
    </w:p>
    <w:p w:rsidR="00AD35EB" w:rsidRPr="00AD35EB" w:rsidRDefault="00AD35EB" w:rsidP="00AD35EB">
      <w:r w:rsidRPr="00AD35EB">
        <w:rPr>
          <w:lang w:val="en-US"/>
        </w:rPr>
        <w:tab/>
      </w:r>
      <w:proofErr w:type="spellStart"/>
      <w:r w:rsidRPr="00AD35EB">
        <w:t>End</w:t>
      </w:r>
      <w:proofErr w:type="spellEnd"/>
      <w:r w:rsidRPr="00AD35EB">
        <w:t xml:space="preserve"> </w:t>
      </w:r>
      <w:proofErr w:type="spellStart"/>
      <w:r w:rsidRPr="00AD35EB">
        <w:t>For</w:t>
      </w:r>
      <w:proofErr w:type="spellEnd"/>
    </w:p>
    <w:p w:rsidR="00AD35EB" w:rsidRPr="00AD35EB" w:rsidRDefault="00AD35EB" w:rsidP="00AD35EB">
      <w:r w:rsidRPr="00AD35EB">
        <w:tab/>
        <w:t>Media=Media/20</w:t>
      </w:r>
    </w:p>
    <w:p w:rsidR="00AD35EB" w:rsidRDefault="00AD35EB" w:rsidP="00AD35EB">
      <w:r w:rsidRPr="00AD35EB">
        <w:tab/>
      </w:r>
      <w:r>
        <w:t>Mostrar “La media es: “, Media</w:t>
      </w:r>
    </w:p>
    <w:p w:rsidR="00AD35EB" w:rsidRDefault="00AD35EB" w:rsidP="00AD35EB">
      <w:r>
        <w:tab/>
        <w:t>Mostrar “El menor leído es: “, Menor</w:t>
      </w:r>
    </w:p>
    <w:p w:rsidR="00AD35EB" w:rsidRDefault="00AD35EB" w:rsidP="00AD35EB">
      <w:r>
        <w:t>Fin</w:t>
      </w:r>
    </w:p>
    <w:p w:rsidR="000B57F4" w:rsidRDefault="00AD35EB" w:rsidP="000B57F4">
      <w:pPr>
        <w:pStyle w:val="Destacado"/>
      </w:pPr>
      <w:r>
        <w:t>Algoritmo 4</w:t>
      </w:r>
    </w:p>
    <w:p w:rsidR="000B57F4" w:rsidRDefault="000B57F4" w:rsidP="000B57F4">
      <w:r>
        <w:t>Inicio</w:t>
      </w:r>
    </w:p>
    <w:p w:rsidR="000B57F4" w:rsidRDefault="000B57F4" w:rsidP="000B57F4">
      <w:r>
        <w:tab/>
        <w:t>Datos:</w:t>
      </w:r>
    </w:p>
    <w:p w:rsidR="000B57F4" w:rsidRDefault="000B57F4" w:rsidP="000B57F4">
      <w:r>
        <w:tab/>
        <w:t xml:space="preserve">Total, I, K, </w:t>
      </w:r>
      <w:proofErr w:type="spellStart"/>
      <w:r>
        <w:t>Num</w:t>
      </w:r>
      <w:proofErr w:type="spellEnd"/>
      <w:r>
        <w:t xml:space="preserve"> </w:t>
      </w:r>
      <w:proofErr w:type="spellStart"/>
      <w:r>
        <w:t>Integer</w:t>
      </w:r>
      <w:proofErr w:type="spellEnd"/>
    </w:p>
    <w:p w:rsidR="000B57F4" w:rsidRPr="00BA3758" w:rsidRDefault="000B57F4" w:rsidP="000B57F4">
      <w:pPr>
        <w:rPr>
          <w:lang w:val="en-US"/>
        </w:rPr>
      </w:pPr>
      <w:r>
        <w:tab/>
      </w:r>
      <w:r w:rsidRPr="00BA3758">
        <w:rPr>
          <w:lang w:val="en-US"/>
        </w:rPr>
        <w:t>Primo String</w:t>
      </w:r>
    </w:p>
    <w:p w:rsidR="000B57F4" w:rsidRPr="00BA3758" w:rsidRDefault="000B57F4" w:rsidP="000B57F4">
      <w:pPr>
        <w:rPr>
          <w:lang w:val="en-US"/>
        </w:rPr>
      </w:pPr>
      <w:r w:rsidRPr="00BA3758">
        <w:rPr>
          <w:lang w:val="en-US"/>
        </w:rPr>
        <w:tab/>
      </w:r>
      <w:proofErr w:type="spellStart"/>
      <w:r w:rsidRPr="00BA3758">
        <w:rPr>
          <w:lang w:val="en-US"/>
        </w:rPr>
        <w:t>Código</w:t>
      </w:r>
      <w:proofErr w:type="spellEnd"/>
      <w:r w:rsidRPr="00BA3758">
        <w:rPr>
          <w:lang w:val="en-US"/>
        </w:rPr>
        <w:t>:</w:t>
      </w:r>
    </w:p>
    <w:p w:rsidR="000B57F4" w:rsidRPr="00BA3758" w:rsidRDefault="000B57F4" w:rsidP="000B57F4">
      <w:pPr>
        <w:rPr>
          <w:lang w:val="en-US"/>
        </w:rPr>
      </w:pPr>
      <w:r w:rsidRPr="00BA3758">
        <w:rPr>
          <w:lang w:val="en-US"/>
        </w:rPr>
        <w:lastRenderedPageBreak/>
        <w:tab/>
        <w:t>Total=0</w:t>
      </w:r>
    </w:p>
    <w:p w:rsidR="000B57F4" w:rsidRPr="00C16060" w:rsidRDefault="000B57F4" w:rsidP="000B57F4">
      <w:pPr>
        <w:rPr>
          <w:lang w:val="en-US"/>
        </w:rPr>
      </w:pPr>
      <w:r w:rsidRPr="00BA3758">
        <w:rPr>
          <w:lang w:val="en-US"/>
        </w:rPr>
        <w:tab/>
      </w:r>
      <w:r w:rsidRPr="00C16060">
        <w:rPr>
          <w:lang w:val="en-US"/>
        </w:rPr>
        <w:t>For I=1 To 15 Step 1</w:t>
      </w:r>
    </w:p>
    <w:p w:rsidR="000B57F4" w:rsidRPr="00073114" w:rsidRDefault="000B57F4" w:rsidP="000B57F4">
      <w:pPr>
        <w:rPr>
          <w:lang w:val="en-US"/>
        </w:rPr>
      </w:pPr>
      <w:r w:rsidRPr="00C16060">
        <w:rPr>
          <w:lang w:val="en-US"/>
        </w:rPr>
        <w:tab/>
      </w:r>
      <w:r>
        <w:rPr>
          <w:lang w:val="en-US"/>
        </w:rPr>
        <w:tab/>
      </w:r>
      <w:r w:rsidRPr="00073114">
        <w:rPr>
          <w:lang w:val="en-US"/>
        </w:rPr>
        <w:t>Leer Num</w:t>
      </w:r>
    </w:p>
    <w:p w:rsidR="000B57F4" w:rsidRPr="00073114" w:rsidRDefault="000B57F4" w:rsidP="000B57F4">
      <w:pPr>
        <w:rPr>
          <w:lang w:val="en-US"/>
        </w:rPr>
      </w:pPr>
      <w:r w:rsidRPr="00073114">
        <w:rPr>
          <w:lang w:val="en-US"/>
        </w:rPr>
        <w:tab/>
      </w:r>
      <w:r w:rsidRPr="00073114">
        <w:rPr>
          <w:lang w:val="en-US"/>
        </w:rPr>
        <w:tab/>
        <w:t>Do While(Num&lt;0)</w:t>
      </w:r>
    </w:p>
    <w:p w:rsidR="000B57F4" w:rsidRPr="00C16060" w:rsidRDefault="000B57F4" w:rsidP="000B57F4">
      <w:r w:rsidRPr="00073114">
        <w:rPr>
          <w:lang w:val="en-US"/>
        </w:rPr>
        <w:tab/>
      </w:r>
      <w:r w:rsidRPr="00073114">
        <w:rPr>
          <w:lang w:val="en-US"/>
        </w:rPr>
        <w:tab/>
      </w:r>
      <w:r w:rsidRPr="00073114">
        <w:rPr>
          <w:lang w:val="en-US"/>
        </w:rPr>
        <w:tab/>
      </w:r>
      <w:r w:rsidR="00E068F0">
        <w:t>Mostrar “Número negativo, debe introduci</w:t>
      </w:r>
      <w:r w:rsidRPr="00C16060">
        <w:t>r otro”</w:t>
      </w:r>
    </w:p>
    <w:p w:rsidR="000B57F4" w:rsidRPr="00C16060" w:rsidRDefault="000B57F4" w:rsidP="000B57F4">
      <w:r>
        <w:tab/>
      </w:r>
      <w:r>
        <w:tab/>
      </w:r>
      <w:r>
        <w:tab/>
        <w:t xml:space="preserve">Leer </w:t>
      </w:r>
      <w:proofErr w:type="spellStart"/>
      <w:r>
        <w:t>Num</w:t>
      </w:r>
      <w:proofErr w:type="spellEnd"/>
    </w:p>
    <w:p w:rsidR="000B57F4" w:rsidRPr="00BA3758" w:rsidRDefault="000B57F4" w:rsidP="000B57F4">
      <w:r w:rsidRPr="00C16060">
        <w:tab/>
      </w:r>
      <w:r w:rsidRPr="00C16060">
        <w:tab/>
      </w:r>
      <w:proofErr w:type="spellStart"/>
      <w:r w:rsidRPr="00BA3758">
        <w:t>End</w:t>
      </w:r>
      <w:proofErr w:type="spellEnd"/>
      <w:r w:rsidRPr="00BA3758">
        <w:t xml:space="preserve"> </w:t>
      </w:r>
      <w:proofErr w:type="spellStart"/>
      <w:r w:rsidRPr="00BA3758">
        <w:t>While</w:t>
      </w:r>
      <w:proofErr w:type="spellEnd"/>
    </w:p>
    <w:p w:rsidR="000B57F4" w:rsidRPr="00BA3758" w:rsidRDefault="000B57F4" w:rsidP="000B57F4">
      <w:r w:rsidRPr="00BA3758">
        <w:tab/>
      </w:r>
      <w:r w:rsidRPr="00BA3758">
        <w:tab/>
        <w:t>//comprobación de primo</w:t>
      </w:r>
    </w:p>
    <w:p w:rsidR="000B57F4" w:rsidRDefault="000B57F4" w:rsidP="000B57F4">
      <w:pPr>
        <w:rPr>
          <w:lang w:val="en-US"/>
        </w:rPr>
      </w:pPr>
      <w:r w:rsidRPr="00BA3758">
        <w:tab/>
      </w:r>
      <w:r w:rsidRPr="00BA3758">
        <w:tab/>
      </w:r>
      <w:r>
        <w:rPr>
          <w:lang w:val="en-US"/>
        </w:rPr>
        <w:t>Primo=”</w:t>
      </w:r>
      <w:proofErr w:type="spellStart"/>
      <w:r>
        <w:rPr>
          <w:lang w:val="en-US"/>
        </w:rPr>
        <w:t>si</w:t>
      </w:r>
      <w:proofErr w:type="spellEnd"/>
      <w:r>
        <w:rPr>
          <w:lang w:val="en-US"/>
        </w:rPr>
        <w:t>”</w:t>
      </w:r>
    </w:p>
    <w:p w:rsidR="000B57F4" w:rsidRDefault="000B57F4" w:rsidP="000B57F4">
      <w:pPr>
        <w:rPr>
          <w:lang w:val="en-US"/>
        </w:rPr>
      </w:pPr>
      <w:r>
        <w:rPr>
          <w:lang w:val="en-US"/>
        </w:rPr>
        <w:tab/>
      </w:r>
      <w:r>
        <w:rPr>
          <w:lang w:val="en-US"/>
        </w:rPr>
        <w:tab/>
        <w:t xml:space="preserve">For K=1 To </w:t>
      </w:r>
      <w:r w:rsidR="000D65D3">
        <w:rPr>
          <w:lang w:val="en-US"/>
        </w:rPr>
        <w:t>(</w:t>
      </w:r>
      <w:r>
        <w:rPr>
          <w:lang w:val="en-US"/>
        </w:rPr>
        <w:t>Num</w:t>
      </w:r>
      <w:r w:rsidR="000D65D3">
        <w:rPr>
          <w:lang w:val="en-US"/>
        </w:rPr>
        <w:t>-1)</w:t>
      </w:r>
      <w:r>
        <w:rPr>
          <w:lang w:val="en-US"/>
        </w:rPr>
        <w:t xml:space="preserve"> Step 1</w:t>
      </w:r>
    </w:p>
    <w:p w:rsidR="000B57F4" w:rsidRDefault="000B57F4" w:rsidP="000B57F4">
      <w:pPr>
        <w:rPr>
          <w:lang w:val="en-US"/>
        </w:rPr>
      </w:pPr>
      <w:r>
        <w:rPr>
          <w:lang w:val="en-US"/>
        </w:rPr>
        <w:tab/>
      </w:r>
      <w:r>
        <w:rPr>
          <w:lang w:val="en-US"/>
        </w:rPr>
        <w:tab/>
      </w:r>
      <w:r>
        <w:rPr>
          <w:lang w:val="en-US"/>
        </w:rPr>
        <w:tab/>
        <w:t>If(</w:t>
      </w:r>
      <w:proofErr w:type="spellStart"/>
      <w:r>
        <w:rPr>
          <w:lang w:val="en-US"/>
        </w:rPr>
        <w:t>Num%K</w:t>
      </w:r>
      <w:proofErr w:type="spellEnd"/>
      <w:r>
        <w:rPr>
          <w:lang w:val="en-US"/>
        </w:rPr>
        <w:t>==0) Then</w:t>
      </w:r>
    </w:p>
    <w:p w:rsidR="000B57F4" w:rsidRDefault="000B57F4" w:rsidP="000B57F4">
      <w:pPr>
        <w:rPr>
          <w:lang w:val="en-US"/>
        </w:rPr>
      </w:pPr>
      <w:r>
        <w:rPr>
          <w:lang w:val="en-US"/>
        </w:rPr>
        <w:tab/>
      </w:r>
      <w:r>
        <w:rPr>
          <w:lang w:val="en-US"/>
        </w:rPr>
        <w:tab/>
      </w:r>
      <w:r>
        <w:rPr>
          <w:lang w:val="en-US"/>
        </w:rPr>
        <w:tab/>
      </w:r>
      <w:r>
        <w:rPr>
          <w:lang w:val="en-US"/>
        </w:rPr>
        <w:tab/>
        <w:t>Primo=”no”</w:t>
      </w:r>
    </w:p>
    <w:p w:rsidR="000B57F4" w:rsidRPr="00BA3758" w:rsidRDefault="000B57F4" w:rsidP="000B57F4">
      <w:r>
        <w:rPr>
          <w:lang w:val="en-US"/>
        </w:rPr>
        <w:tab/>
      </w:r>
      <w:r>
        <w:rPr>
          <w:lang w:val="en-US"/>
        </w:rPr>
        <w:tab/>
      </w:r>
      <w:r>
        <w:rPr>
          <w:lang w:val="en-US"/>
        </w:rPr>
        <w:tab/>
      </w:r>
      <w:proofErr w:type="spellStart"/>
      <w:r w:rsidRPr="00BA3758">
        <w:t>End</w:t>
      </w:r>
      <w:proofErr w:type="spellEnd"/>
      <w:r w:rsidRPr="00BA3758">
        <w:t xml:space="preserve"> </w:t>
      </w:r>
      <w:proofErr w:type="spellStart"/>
      <w:r w:rsidRPr="00BA3758">
        <w:t>If</w:t>
      </w:r>
      <w:proofErr w:type="spellEnd"/>
    </w:p>
    <w:p w:rsidR="000B57F4" w:rsidRPr="00BA3758" w:rsidRDefault="000B57F4" w:rsidP="000B57F4">
      <w:r w:rsidRPr="00BA3758">
        <w:tab/>
      </w:r>
      <w:r w:rsidRPr="00BA3758">
        <w:tab/>
      </w:r>
      <w:proofErr w:type="spellStart"/>
      <w:r w:rsidRPr="00BA3758">
        <w:t>End</w:t>
      </w:r>
      <w:proofErr w:type="spellEnd"/>
      <w:r w:rsidRPr="00BA3758">
        <w:t xml:space="preserve"> </w:t>
      </w:r>
      <w:proofErr w:type="spellStart"/>
      <w:r w:rsidRPr="00BA3758">
        <w:t>For</w:t>
      </w:r>
      <w:proofErr w:type="spellEnd"/>
    </w:p>
    <w:p w:rsidR="000B57F4" w:rsidRPr="00C16060" w:rsidRDefault="000B57F4" w:rsidP="000B57F4">
      <w:r w:rsidRPr="00BA3758">
        <w:tab/>
      </w:r>
      <w:r w:rsidRPr="00BA3758">
        <w:tab/>
      </w:r>
      <w:r w:rsidRPr="00C16060">
        <w:t xml:space="preserve">//si el número </w:t>
      </w:r>
      <w:r w:rsidR="000D65D3" w:rsidRPr="00C16060">
        <w:t>leído</w:t>
      </w:r>
      <w:r w:rsidRPr="00C16060">
        <w:t xml:space="preserve"> era primo, incrementa contador</w:t>
      </w:r>
    </w:p>
    <w:p w:rsidR="000B57F4" w:rsidRPr="00BA3758" w:rsidRDefault="000B57F4" w:rsidP="000B57F4">
      <w:pPr>
        <w:rPr>
          <w:lang w:val="en-US"/>
        </w:rPr>
      </w:pPr>
      <w:r>
        <w:tab/>
      </w:r>
      <w:r>
        <w:tab/>
      </w:r>
      <w:r w:rsidRPr="00BA3758">
        <w:rPr>
          <w:lang w:val="en-US"/>
        </w:rPr>
        <w:t>If(Primo==”</w:t>
      </w:r>
      <w:proofErr w:type="spellStart"/>
      <w:r w:rsidRPr="00BA3758">
        <w:rPr>
          <w:lang w:val="en-US"/>
        </w:rPr>
        <w:t>si</w:t>
      </w:r>
      <w:proofErr w:type="spellEnd"/>
      <w:r w:rsidRPr="00BA3758">
        <w:rPr>
          <w:lang w:val="en-US"/>
        </w:rPr>
        <w:t>”) Then</w:t>
      </w:r>
    </w:p>
    <w:p w:rsidR="000B57F4" w:rsidRPr="00BA3758" w:rsidRDefault="000B57F4" w:rsidP="000B57F4">
      <w:pPr>
        <w:rPr>
          <w:lang w:val="en-US"/>
        </w:rPr>
      </w:pPr>
      <w:r w:rsidRPr="00BA3758">
        <w:rPr>
          <w:lang w:val="en-US"/>
        </w:rPr>
        <w:tab/>
      </w:r>
      <w:r w:rsidRPr="00BA3758">
        <w:rPr>
          <w:lang w:val="en-US"/>
        </w:rPr>
        <w:tab/>
      </w:r>
      <w:r w:rsidRPr="00BA3758">
        <w:rPr>
          <w:lang w:val="en-US"/>
        </w:rPr>
        <w:tab/>
        <w:t>Total=Total+1</w:t>
      </w:r>
    </w:p>
    <w:p w:rsidR="000B57F4" w:rsidRPr="00BA3758" w:rsidRDefault="000B57F4" w:rsidP="000B57F4">
      <w:pPr>
        <w:rPr>
          <w:lang w:val="en-US"/>
        </w:rPr>
      </w:pPr>
      <w:r w:rsidRPr="00BA3758">
        <w:rPr>
          <w:lang w:val="en-US"/>
        </w:rPr>
        <w:tab/>
      </w:r>
      <w:r w:rsidRPr="00BA3758">
        <w:rPr>
          <w:lang w:val="en-US"/>
        </w:rPr>
        <w:tab/>
        <w:t>End If</w:t>
      </w:r>
    </w:p>
    <w:p w:rsidR="000B57F4" w:rsidRPr="00BA3758" w:rsidRDefault="000B57F4" w:rsidP="000B57F4">
      <w:r w:rsidRPr="00BA3758">
        <w:rPr>
          <w:lang w:val="en-US"/>
        </w:rPr>
        <w:tab/>
      </w:r>
      <w:proofErr w:type="spellStart"/>
      <w:r w:rsidRPr="00BA3758">
        <w:t>End</w:t>
      </w:r>
      <w:proofErr w:type="spellEnd"/>
      <w:r w:rsidRPr="00BA3758">
        <w:t xml:space="preserve"> </w:t>
      </w:r>
      <w:proofErr w:type="spellStart"/>
      <w:r w:rsidRPr="00BA3758">
        <w:t>For</w:t>
      </w:r>
      <w:proofErr w:type="spellEnd"/>
    </w:p>
    <w:p w:rsidR="000B57F4" w:rsidRPr="00C16060" w:rsidRDefault="000B57F4" w:rsidP="000B57F4">
      <w:r w:rsidRPr="00BA3758">
        <w:tab/>
      </w:r>
      <w:r w:rsidRPr="00C16060">
        <w:t>Mostrar “El total de números primos le</w:t>
      </w:r>
      <w:r>
        <w:t>ídos es “, Total</w:t>
      </w:r>
    </w:p>
    <w:p w:rsidR="000B57F4" w:rsidRDefault="000B57F4" w:rsidP="000B57F4">
      <w:r>
        <w:t>Fin</w:t>
      </w:r>
    </w:p>
    <w:p w:rsidR="000B57F4" w:rsidRDefault="00AD35EB" w:rsidP="000B57F4">
      <w:pPr>
        <w:pStyle w:val="Destacado"/>
      </w:pPr>
      <w:r>
        <w:t>Algoritmo 5</w:t>
      </w:r>
    </w:p>
    <w:p w:rsidR="000B57F4" w:rsidRDefault="000B57F4" w:rsidP="000B57F4">
      <w:r>
        <w:t>Inicio</w:t>
      </w:r>
    </w:p>
    <w:p w:rsidR="000B57F4" w:rsidRDefault="000B57F4" w:rsidP="000B57F4">
      <w:r>
        <w:tab/>
        <w:t>Datos:</w:t>
      </w:r>
    </w:p>
    <w:p w:rsidR="000B57F4" w:rsidRDefault="000B57F4" w:rsidP="000B57F4">
      <w:r>
        <w:lastRenderedPageBreak/>
        <w:tab/>
        <w:t xml:space="preserve">Letra, Comparar, Cadena </w:t>
      </w:r>
      <w:proofErr w:type="spellStart"/>
      <w:r>
        <w:t>String</w:t>
      </w:r>
      <w:proofErr w:type="spellEnd"/>
    </w:p>
    <w:p w:rsidR="000B57F4" w:rsidRPr="00BA3758" w:rsidRDefault="000B57F4" w:rsidP="000B57F4">
      <w:pPr>
        <w:rPr>
          <w:lang w:val="en-US"/>
        </w:rPr>
      </w:pPr>
      <w:r>
        <w:tab/>
      </w:r>
      <w:r w:rsidRPr="00BA3758">
        <w:rPr>
          <w:lang w:val="en-US"/>
        </w:rPr>
        <w:t>I, Cont, Lon Integer</w:t>
      </w:r>
    </w:p>
    <w:p w:rsidR="000B57F4" w:rsidRPr="00BA3758" w:rsidRDefault="000B57F4" w:rsidP="000B57F4">
      <w:pPr>
        <w:ind w:firstLine="708"/>
        <w:rPr>
          <w:lang w:val="en-US"/>
        </w:rPr>
      </w:pPr>
      <w:proofErr w:type="spellStart"/>
      <w:r w:rsidRPr="00BA3758">
        <w:rPr>
          <w:lang w:val="en-US"/>
        </w:rPr>
        <w:t>Código</w:t>
      </w:r>
      <w:proofErr w:type="spellEnd"/>
      <w:r w:rsidRPr="00BA3758">
        <w:rPr>
          <w:lang w:val="en-US"/>
        </w:rPr>
        <w:t>:</w:t>
      </w:r>
    </w:p>
    <w:p w:rsidR="000B57F4" w:rsidRDefault="000B57F4" w:rsidP="000B57F4">
      <w:pPr>
        <w:ind w:firstLine="708"/>
      </w:pPr>
      <w:proofErr w:type="spellStart"/>
      <w:r>
        <w:t>Cont</w:t>
      </w:r>
      <w:proofErr w:type="spellEnd"/>
      <w:r>
        <w:t>=0</w:t>
      </w:r>
    </w:p>
    <w:p w:rsidR="000B57F4" w:rsidRDefault="000B57F4" w:rsidP="000B57F4">
      <w:pPr>
        <w:ind w:firstLine="708"/>
      </w:pPr>
      <w:r>
        <w:t>Leer Cadena</w:t>
      </w:r>
    </w:p>
    <w:p w:rsidR="000B57F4" w:rsidRDefault="000B57F4" w:rsidP="000B57F4">
      <w:pPr>
        <w:ind w:firstLine="708"/>
      </w:pPr>
      <w:r>
        <w:t>Leer Letra</w:t>
      </w:r>
    </w:p>
    <w:p w:rsidR="000B57F4" w:rsidRPr="00131EC1" w:rsidRDefault="000B57F4" w:rsidP="000B57F4">
      <w:pPr>
        <w:ind w:firstLine="708"/>
      </w:pPr>
      <w:proofErr w:type="spellStart"/>
      <w:r w:rsidRPr="00131EC1">
        <w:t>Lon</w:t>
      </w:r>
      <w:proofErr w:type="spellEnd"/>
      <w:r w:rsidRPr="00131EC1">
        <w:t>=</w:t>
      </w:r>
      <w:r>
        <w:t>L</w:t>
      </w:r>
      <w:r w:rsidRPr="00131EC1">
        <w:t>ongitud(Cadena)</w:t>
      </w:r>
    </w:p>
    <w:p w:rsidR="000B57F4" w:rsidRPr="00C5701F" w:rsidRDefault="000B57F4" w:rsidP="000B57F4">
      <w:pPr>
        <w:ind w:firstLine="708"/>
      </w:pPr>
      <w:r>
        <w:t xml:space="preserve">//recorre las letras de la cadena </w:t>
      </w:r>
    </w:p>
    <w:p w:rsidR="000B57F4" w:rsidRDefault="000B57F4" w:rsidP="000B57F4">
      <w:pPr>
        <w:ind w:firstLine="708"/>
        <w:rPr>
          <w:lang w:val="en-US"/>
        </w:rPr>
      </w:pPr>
      <w:r w:rsidRPr="00C5701F">
        <w:rPr>
          <w:lang w:val="en-US"/>
        </w:rPr>
        <w:t xml:space="preserve">For I=1 To </w:t>
      </w:r>
      <w:r>
        <w:rPr>
          <w:lang w:val="en-US"/>
        </w:rPr>
        <w:t>Lon Step 1</w:t>
      </w:r>
    </w:p>
    <w:p w:rsidR="000B57F4" w:rsidRPr="00131EC1" w:rsidRDefault="000B57F4" w:rsidP="000B57F4">
      <w:pPr>
        <w:ind w:firstLine="708"/>
      </w:pPr>
      <w:r>
        <w:rPr>
          <w:lang w:val="en-US"/>
        </w:rPr>
        <w:tab/>
      </w:r>
      <w:r>
        <w:t>Comparar</w:t>
      </w:r>
      <w:r w:rsidRPr="00131EC1">
        <w:t>=</w:t>
      </w:r>
      <w:proofErr w:type="spellStart"/>
      <w:r w:rsidRPr="00131EC1">
        <w:t>ObtenerLetra</w:t>
      </w:r>
      <w:proofErr w:type="spellEnd"/>
      <w:r w:rsidRPr="00131EC1">
        <w:t>(Cadena, I)</w:t>
      </w:r>
    </w:p>
    <w:p w:rsidR="000B57F4" w:rsidRPr="00131EC1" w:rsidRDefault="000B57F4" w:rsidP="000B57F4">
      <w:pPr>
        <w:ind w:firstLine="708"/>
      </w:pPr>
      <w:r w:rsidRPr="00131EC1">
        <w:tab/>
      </w:r>
      <w:proofErr w:type="spellStart"/>
      <w:r>
        <w:t>If</w:t>
      </w:r>
      <w:proofErr w:type="spellEnd"/>
      <w:r>
        <w:t>(Letra==Comparar)</w:t>
      </w:r>
    </w:p>
    <w:p w:rsidR="000B57F4" w:rsidRPr="00BA3758" w:rsidRDefault="000B57F4" w:rsidP="000B57F4">
      <w:pPr>
        <w:ind w:firstLine="708"/>
        <w:rPr>
          <w:lang w:val="en-US"/>
        </w:rPr>
      </w:pPr>
      <w:r w:rsidRPr="00131EC1">
        <w:tab/>
      </w:r>
      <w:r w:rsidRPr="00131EC1">
        <w:tab/>
      </w:r>
      <w:r w:rsidRPr="00BA3758">
        <w:rPr>
          <w:lang w:val="en-US"/>
        </w:rPr>
        <w:t>Cont=Cont+1</w:t>
      </w:r>
    </w:p>
    <w:p w:rsidR="000B57F4" w:rsidRPr="00BA3758" w:rsidRDefault="000B57F4" w:rsidP="000B57F4">
      <w:pPr>
        <w:ind w:firstLine="708"/>
        <w:rPr>
          <w:lang w:val="en-US"/>
        </w:rPr>
      </w:pPr>
      <w:r w:rsidRPr="00BA3758">
        <w:rPr>
          <w:lang w:val="en-US"/>
        </w:rPr>
        <w:tab/>
        <w:t>End If</w:t>
      </w:r>
    </w:p>
    <w:p w:rsidR="000B57F4" w:rsidRPr="00BA3758" w:rsidRDefault="000B57F4" w:rsidP="000B57F4">
      <w:pPr>
        <w:ind w:firstLine="708"/>
        <w:rPr>
          <w:lang w:val="en-US"/>
        </w:rPr>
      </w:pPr>
      <w:r w:rsidRPr="00BA3758">
        <w:rPr>
          <w:lang w:val="en-US"/>
        </w:rPr>
        <w:t>End For</w:t>
      </w:r>
    </w:p>
    <w:p w:rsidR="000B57F4" w:rsidRDefault="000B57F4" w:rsidP="000B57F4">
      <w:pPr>
        <w:ind w:firstLine="708"/>
      </w:pPr>
      <w:r w:rsidRPr="009942B4">
        <w:t xml:space="preserve">Mostrar “El total de </w:t>
      </w:r>
      <w:r>
        <w:t>veces que aparece la letra</w:t>
      </w:r>
      <w:r w:rsidRPr="009942B4">
        <w:t xml:space="preserve"> es: “, </w:t>
      </w:r>
      <w:proofErr w:type="spellStart"/>
      <w:r>
        <w:t>Cont</w:t>
      </w:r>
      <w:proofErr w:type="spellEnd"/>
    </w:p>
    <w:p w:rsidR="000B57F4" w:rsidRDefault="000B57F4" w:rsidP="000B57F4">
      <w:r>
        <w:t>Fin</w:t>
      </w:r>
    </w:p>
    <w:p w:rsidR="00EF2910" w:rsidRDefault="00EF2910">
      <w:pPr>
        <w:rPr>
          <w:rFonts w:eastAsiaTheme="majorEastAsia" w:cstheme="majorBidi"/>
          <w:bCs/>
          <w:sz w:val="44"/>
          <w:szCs w:val="26"/>
        </w:rPr>
      </w:pPr>
      <w:r>
        <w:br w:type="page"/>
      </w:r>
    </w:p>
    <w:p w:rsidR="000B57F4" w:rsidRDefault="000B57F4" w:rsidP="000B57F4">
      <w:pPr>
        <w:pStyle w:val="Ttulo2"/>
      </w:pPr>
      <w:bookmarkStart w:id="22" w:name="_Toc432431461"/>
      <w:r>
        <w:lastRenderedPageBreak/>
        <w:t>Actividad práctica 7</w:t>
      </w:r>
      <w:bookmarkEnd w:id="22"/>
    </w:p>
    <w:p w:rsidR="000B57F4" w:rsidRDefault="000B57F4" w:rsidP="000B57F4">
      <w:pPr>
        <w:pStyle w:val="Destacado"/>
      </w:pPr>
      <w:r>
        <w:t>Algoritmo 1</w:t>
      </w:r>
    </w:p>
    <w:p w:rsidR="000B57F4" w:rsidRDefault="000B57F4" w:rsidP="000B57F4">
      <w:r>
        <w:t>Inicio</w:t>
      </w:r>
    </w:p>
    <w:p w:rsidR="000B57F4" w:rsidRDefault="000B57F4" w:rsidP="000B57F4">
      <w:r>
        <w:tab/>
        <w:t>Datos:</w:t>
      </w:r>
    </w:p>
    <w:p w:rsidR="000B57F4" w:rsidRPr="000B57F4" w:rsidRDefault="000B57F4" w:rsidP="000B57F4">
      <w:pPr>
        <w:rPr>
          <w:lang w:val="en-US"/>
        </w:rPr>
      </w:pPr>
      <w:r>
        <w:tab/>
      </w:r>
      <w:proofErr w:type="spellStart"/>
      <w:r w:rsidRPr="000B57F4">
        <w:rPr>
          <w:lang w:val="en-US"/>
        </w:rPr>
        <w:t>Nums</w:t>
      </w:r>
      <w:proofErr w:type="spellEnd"/>
      <w:r w:rsidRPr="000B57F4">
        <w:rPr>
          <w:lang w:val="en-US"/>
        </w:rPr>
        <w:t xml:space="preserve"> 1 To 10 Integer</w:t>
      </w:r>
    </w:p>
    <w:p w:rsidR="000B57F4" w:rsidRPr="000B57F4" w:rsidRDefault="000B57F4" w:rsidP="000B57F4">
      <w:pPr>
        <w:rPr>
          <w:lang w:val="en-US"/>
        </w:rPr>
      </w:pPr>
      <w:r w:rsidRPr="000B57F4">
        <w:rPr>
          <w:lang w:val="en-US"/>
        </w:rPr>
        <w:tab/>
        <w:t xml:space="preserve">Cont, I, </w:t>
      </w:r>
      <w:proofErr w:type="spellStart"/>
      <w:r w:rsidRPr="000B57F4">
        <w:rPr>
          <w:lang w:val="en-US"/>
        </w:rPr>
        <w:t>Dato</w:t>
      </w:r>
      <w:proofErr w:type="spellEnd"/>
      <w:r w:rsidRPr="000B57F4">
        <w:rPr>
          <w:lang w:val="en-US"/>
        </w:rPr>
        <w:t>, N Integer</w:t>
      </w:r>
    </w:p>
    <w:p w:rsidR="000B57F4" w:rsidRPr="000B57F4" w:rsidRDefault="000B57F4" w:rsidP="000B57F4">
      <w:pPr>
        <w:rPr>
          <w:lang w:val="en-US"/>
        </w:rPr>
      </w:pPr>
      <w:r w:rsidRPr="000B57F4">
        <w:rPr>
          <w:lang w:val="en-US"/>
        </w:rPr>
        <w:tab/>
      </w:r>
      <w:proofErr w:type="spellStart"/>
      <w:r w:rsidRPr="000B57F4">
        <w:rPr>
          <w:lang w:val="en-US"/>
        </w:rPr>
        <w:t>Código</w:t>
      </w:r>
      <w:proofErr w:type="spellEnd"/>
      <w:r w:rsidRPr="000B57F4">
        <w:rPr>
          <w:lang w:val="en-US"/>
        </w:rPr>
        <w:t>:</w:t>
      </w:r>
    </w:p>
    <w:p w:rsidR="000B57F4" w:rsidRPr="00F9736B" w:rsidRDefault="000B57F4" w:rsidP="000B57F4">
      <w:pPr>
        <w:rPr>
          <w:lang w:val="en-US"/>
        </w:rPr>
      </w:pPr>
      <w:r w:rsidRPr="000B57F4">
        <w:rPr>
          <w:lang w:val="en-US"/>
        </w:rPr>
        <w:tab/>
      </w:r>
      <w:r w:rsidRPr="00F9736B">
        <w:rPr>
          <w:lang w:val="en-US"/>
        </w:rPr>
        <w:t>Cont=0</w:t>
      </w:r>
    </w:p>
    <w:p w:rsidR="000B57F4" w:rsidRPr="00F9736B" w:rsidRDefault="000B57F4" w:rsidP="000B57F4">
      <w:pPr>
        <w:rPr>
          <w:lang w:val="en-US"/>
        </w:rPr>
      </w:pPr>
      <w:r w:rsidRPr="00F9736B">
        <w:rPr>
          <w:lang w:val="en-US"/>
        </w:rPr>
        <w:tab/>
        <w:t>For I=1 To 10 Step 1</w:t>
      </w:r>
    </w:p>
    <w:p w:rsidR="000B57F4" w:rsidRPr="00F9736B" w:rsidRDefault="000B57F4" w:rsidP="000B57F4">
      <w:pPr>
        <w:rPr>
          <w:lang w:val="en-US"/>
        </w:rPr>
      </w:pPr>
      <w:r w:rsidRPr="00F9736B">
        <w:rPr>
          <w:lang w:val="en-US"/>
        </w:rPr>
        <w:tab/>
      </w:r>
      <w:r w:rsidRPr="00F9736B">
        <w:rPr>
          <w:lang w:val="en-US"/>
        </w:rPr>
        <w:tab/>
        <w:t>Leer N</w:t>
      </w:r>
    </w:p>
    <w:p w:rsidR="000B57F4" w:rsidRPr="00F9736B" w:rsidRDefault="000B57F4" w:rsidP="000B57F4">
      <w:pPr>
        <w:rPr>
          <w:lang w:val="en-US"/>
        </w:rPr>
      </w:pPr>
      <w:r w:rsidRPr="00F9736B">
        <w:rPr>
          <w:lang w:val="en-US"/>
        </w:rPr>
        <w:tab/>
      </w:r>
      <w:r w:rsidRPr="00F9736B">
        <w:rPr>
          <w:lang w:val="en-US"/>
        </w:rPr>
        <w:tab/>
      </w:r>
      <w:proofErr w:type="spellStart"/>
      <w:r w:rsidRPr="00F9736B">
        <w:rPr>
          <w:lang w:val="en-US"/>
        </w:rPr>
        <w:t>Nums</w:t>
      </w:r>
      <w:proofErr w:type="spellEnd"/>
      <w:r w:rsidRPr="00F9736B">
        <w:rPr>
          <w:lang w:val="en-US"/>
        </w:rPr>
        <w:t>[I]=N</w:t>
      </w:r>
    </w:p>
    <w:p w:rsidR="000B57F4" w:rsidRPr="00F9736B" w:rsidRDefault="000B57F4" w:rsidP="000B57F4">
      <w:pPr>
        <w:rPr>
          <w:lang w:val="en-US"/>
        </w:rPr>
      </w:pPr>
      <w:r w:rsidRPr="00F9736B">
        <w:rPr>
          <w:lang w:val="en-US"/>
        </w:rPr>
        <w:tab/>
        <w:t>End For</w:t>
      </w:r>
    </w:p>
    <w:p w:rsidR="000B57F4" w:rsidRPr="00F9736B" w:rsidRDefault="000B57F4" w:rsidP="000B57F4">
      <w:pPr>
        <w:rPr>
          <w:lang w:val="en-US"/>
        </w:rPr>
      </w:pPr>
      <w:r w:rsidRPr="00F9736B">
        <w:rPr>
          <w:lang w:val="en-US"/>
        </w:rPr>
        <w:tab/>
        <w:t xml:space="preserve">Leer </w:t>
      </w:r>
      <w:proofErr w:type="spellStart"/>
      <w:r w:rsidRPr="00F9736B">
        <w:rPr>
          <w:lang w:val="en-US"/>
        </w:rPr>
        <w:t>Dato</w:t>
      </w:r>
      <w:proofErr w:type="spellEnd"/>
    </w:p>
    <w:p w:rsidR="000B57F4" w:rsidRPr="00F9736B" w:rsidRDefault="000B57F4" w:rsidP="000B57F4">
      <w:pPr>
        <w:rPr>
          <w:lang w:val="en-US"/>
        </w:rPr>
      </w:pPr>
      <w:r w:rsidRPr="00F9736B">
        <w:rPr>
          <w:lang w:val="en-US"/>
        </w:rPr>
        <w:tab/>
        <w:t>For I=1 To 10 Step 1</w:t>
      </w:r>
    </w:p>
    <w:p w:rsidR="000B57F4" w:rsidRPr="00F9736B" w:rsidRDefault="000B57F4" w:rsidP="000B57F4">
      <w:pPr>
        <w:rPr>
          <w:lang w:val="en-US"/>
        </w:rPr>
      </w:pPr>
      <w:r w:rsidRPr="00F9736B">
        <w:rPr>
          <w:lang w:val="en-US"/>
        </w:rPr>
        <w:tab/>
      </w:r>
      <w:r w:rsidRPr="00F9736B">
        <w:rPr>
          <w:lang w:val="en-US"/>
        </w:rPr>
        <w:tab/>
        <w:t>If(</w:t>
      </w:r>
      <w:proofErr w:type="spellStart"/>
      <w:r w:rsidRPr="00F9736B">
        <w:rPr>
          <w:lang w:val="en-US"/>
        </w:rPr>
        <w:t>Nums</w:t>
      </w:r>
      <w:proofErr w:type="spellEnd"/>
      <w:r w:rsidRPr="00F9736B">
        <w:rPr>
          <w:lang w:val="en-US"/>
        </w:rPr>
        <w:t>[I]&gt;</w:t>
      </w:r>
      <w:proofErr w:type="spellStart"/>
      <w:r w:rsidRPr="00F9736B">
        <w:rPr>
          <w:lang w:val="en-US"/>
        </w:rPr>
        <w:t>Dato</w:t>
      </w:r>
      <w:proofErr w:type="spellEnd"/>
      <w:r w:rsidRPr="00F9736B">
        <w:rPr>
          <w:lang w:val="en-US"/>
        </w:rPr>
        <w:t>) Then</w:t>
      </w:r>
    </w:p>
    <w:p w:rsidR="000B57F4" w:rsidRPr="00F9736B" w:rsidRDefault="000B57F4" w:rsidP="000B57F4">
      <w:pPr>
        <w:rPr>
          <w:lang w:val="en-US"/>
        </w:rPr>
      </w:pPr>
      <w:r w:rsidRPr="00F9736B">
        <w:rPr>
          <w:lang w:val="en-US"/>
        </w:rPr>
        <w:tab/>
      </w:r>
      <w:r w:rsidRPr="00F9736B">
        <w:rPr>
          <w:lang w:val="en-US"/>
        </w:rPr>
        <w:tab/>
      </w:r>
      <w:r w:rsidRPr="00F9736B">
        <w:rPr>
          <w:lang w:val="en-US"/>
        </w:rPr>
        <w:tab/>
        <w:t>Cont=Cont+1</w:t>
      </w:r>
    </w:p>
    <w:p w:rsidR="000B57F4" w:rsidRDefault="000B57F4" w:rsidP="000B57F4">
      <w:r w:rsidRPr="00F9736B">
        <w:rPr>
          <w:lang w:val="en-US"/>
        </w:rPr>
        <w:tab/>
      </w:r>
      <w:r w:rsidRPr="00F9736B">
        <w:rPr>
          <w:lang w:val="en-US"/>
        </w:rPr>
        <w:tab/>
      </w:r>
      <w:proofErr w:type="spellStart"/>
      <w:r>
        <w:t>End</w:t>
      </w:r>
      <w:proofErr w:type="spellEnd"/>
      <w:r>
        <w:t xml:space="preserve"> </w:t>
      </w:r>
      <w:proofErr w:type="spellStart"/>
      <w:r>
        <w:t>If</w:t>
      </w:r>
      <w:proofErr w:type="spellEnd"/>
    </w:p>
    <w:p w:rsidR="000B57F4" w:rsidRDefault="000B57F4" w:rsidP="000B57F4">
      <w:r>
        <w:tab/>
      </w:r>
      <w:proofErr w:type="spellStart"/>
      <w:r>
        <w:t>End</w:t>
      </w:r>
      <w:proofErr w:type="spellEnd"/>
      <w:r>
        <w:t xml:space="preserve"> </w:t>
      </w:r>
      <w:proofErr w:type="spellStart"/>
      <w:r>
        <w:t>For</w:t>
      </w:r>
      <w:proofErr w:type="spellEnd"/>
    </w:p>
    <w:p w:rsidR="000B57F4" w:rsidRDefault="000B57F4" w:rsidP="000B57F4">
      <w:r>
        <w:tab/>
        <w:t xml:space="preserve">Mostrar “El total de elementos mayores es: “, </w:t>
      </w:r>
      <w:proofErr w:type="spellStart"/>
      <w:r>
        <w:t>Cont</w:t>
      </w:r>
      <w:proofErr w:type="spellEnd"/>
    </w:p>
    <w:p w:rsidR="000B57F4" w:rsidRDefault="000B57F4" w:rsidP="000B57F4">
      <w:r>
        <w:t>Fin</w:t>
      </w:r>
    </w:p>
    <w:p w:rsidR="004E694D" w:rsidRDefault="004E694D" w:rsidP="00836B9A">
      <w:pPr>
        <w:pStyle w:val="Destacado"/>
      </w:pPr>
      <w:r>
        <w:t>Algoritmo 2</w:t>
      </w:r>
    </w:p>
    <w:p w:rsidR="004E694D" w:rsidRDefault="004E694D" w:rsidP="000B57F4">
      <w:r>
        <w:t xml:space="preserve">Inicio </w:t>
      </w:r>
    </w:p>
    <w:p w:rsidR="004E694D" w:rsidRDefault="004E694D" w:rsidP="000B57F4">
      <w:r>
        <w:tab/>
        <w:t>Datos:</w:t>
      </w:r>
    </w:p>
    <w:p w:rsidR="004E694D" w:rsidRDefault="004E694D" w:rsidP="000B57F4">
      <w:r>
        <w:lastRenderedPageBreak/>
        <w:tab/>
        <w:t xml:space="preserve">Positivos 1 </w:t>
      </w:r>
      <w:proofErr w:type="spellStart"/>
      <w:r>
        <w:t>To</w:t>
      </w:r>
      <w:proofErr w:type="spellEnd"/>
      <w:r>
        <w:t xml:space="preserve"> 5 </w:t>
      </w:r>
      <w:proofErr w:type="spellStart"/>
      <w:r>
        <w:t>Integer</w:t>
      </w:r>
      <w:proofErr w:type="spellEnd"/>
    </w:p>
    <w:p w:rsidR="004E694D" w:rsidRDefault="004E694D" w:rsidP="000B57F4">
      <w:r>
        <w:tab/>
        <w:t xml:space="preserve">N, I, Guardados </w:t>
      </w:r>
      <w:proofErr w:type="spellStart"/>
      <w:r>
        <w:t>Integer</w:t>
      </w:r>
      <w:proofErr w:type="spellEnd"/>
    </w:p>
    <w:p w:rsidR="004E694D" w:rsidRDefault="004E694D" w:rsidP="000B57F4">
      <w:r>
        <w:tab/>
        <w:t>Código:</w:t>
      </w:r>
    </w:p>
    <w:p w:rsidR="004E694D" w:rsidRDefault="004E694D" w:rsidP="000B57F4">
      <w:r>
        <w:tab/>
        <w:t>Guardados=0</w:t>
      </w:r>
    </w:p>
    <w:p w:rsidR="004E694D" w:rsidRDefault="004E694D" w:rsidP="000B57F4">
      <w:r>
        <w:tab/>
        <w:t>//mientras haya espacio, lee número</w:t>
      </w:r>
    </w:p>
    <w:p w:rsidR="004E694D" w:rsidRDefault="004E694D" w:rsidP="000B57F4">
      <w:r>
        <w:tab/>
        <w:t>//y si es positivo lo guarda</w:t>
      </w:r>
    </w:p>
    <w:p w:rsidR="004E694D" w:rsidRPr="00073114" w:rsidRDefault="004E694D" w:rsidP="000B57F4">
      <w:pPr>
        <w:rPr>
          <w:lang w:val="en-US"/>
        </w:rPr>
      </w:pPr>
      <w:r>
        <w:tab/>
      </w:r>
      <w:r w:rsidRPr="00073114">
        <w:rPr>
          <w:lang w:val="en-US"/>
        </w:rPr>
        <w:t>Do While (</w:t>
      </w:r>
      <w:proofErr w:type="spellStart"/>
      <w:r w:rsidRPr="00073114">
        <w:rPr>
          <w:lang w:val="en-US"/>
        </w:rPr>
        <w:t>Guardados</w:t>
      </w:r>
      <w:proofErr w:type="spellEnd"/>
      <w:r w:rsidRPr="00073114">
        <w:rPr>
          <w:lang w:val="en-US"/>
        </w:rPr>
        <w:t>&lt;5)</w:t>
      </w:r>
    </w:p>
    <w:p w:rsidR="004E694D" w:rsidRPr="00073114" w:rsidRDefault="004E694D" w:rsidP="000B57F4">
      <w:pPr>
        <w:rPr>
          <w:lang w:val="en-US"/>
        </w:rPr>
      </w:pPr>
      <w:r w:rsidRPr="00073114">
        <w:rPr>
          <w:lang w:val="en-US"/>
        </w:rPr>
        <w:tab/>
      </w:r>
      <w:r w:rsidRPr="00073114">
        <w:rPr>
          <w:lang w:val="en-US"/>
        </w:rPr>
        <w:tab/>
        <w:t>Leer N</w:t>
      </w:r>
    </w:p>
    <w:p w:rsidR="004E694D" w:rsidRPr="00073114" w:rsidRDefault="004E694D" w:rsidP="000B57F4">
      <w:pPr>
        <w:rPr>
          <w:lang w:val="en-US"/>
        </w:rPr>
      </w:pPr>
      <w:r w:rsidRPr="00073114">
        <w:rPr>
          <w:lang w:val="en-US"/>
        </w:rPr>
        <w:tab/>
      </w:r>
      <w:r w:rsidRPr="00073114">
        <w:rPr>
          <w:lang w:val="en-US"/>
        </w:rPr>
        <w:tab/>
        <w:t>If(N&gt;0) Then</w:t>
      </w:r>
    </w:p>
    <w:p w:rsidR="004E694D" w:rsidRDefault="004E694D" w:rsidP="000B57F4">
      <w:r w:rsidRPr="00073114">
        <w:rPr>
          <w:lang w:val="en-US"/>
        </w:rPr>
        <w:tab/>
      </w:r>
      <w:r w:rsidRPr="00073114">
        <w:rPr>
          <w:lang w:val="en-US"/>
        </w:rPr>
        <w:tab/>
      </w:r>
      <w:r w:rsidRPr="00073114">
        <w:rPr>
          <w:lang w:val="en-US"/>
        </w:rPr>
        <w:tab/>
      </w:r>
      <w:r>
        <w:t>Guardados=Guardados+1</w:t>
      </w:r>
    </w:p>
    <w:p w:rsidR="004E694D" w:rsidRDefault="004E694D" w:rsidP="000B57F4">
      <w:r>
        <w:tab/>
      </w:r>
      <w:r>
        <w:tab/>
      </w:r>
      <w:r>
        <w:tab/>
        <w:t>Positivos[Guardados]=N</w:t>
      </w:r>
    </w:p>
    <w:p w:rsidR="004E694D" w:rsidRDefault="004E694D" w:rsidP="000B57F4">
      <w:r>
        <w:tab/>
      </w:r>
      <w:r>
        <w:tab/>
      </w:r>
      <w:proofErr w:type="spellStart"/>
      <w:r>
        <w:t>End</w:t>
      </w:r>
      <w:proofErr w:type="spellEnd"/>
      <w:r>
        <w:t xml:space="preserve"> </w:t>
      </w:r>
      <w:proofErr w:type="spellStart"/>
      <w:r>
        <w:t>If</w:t>
      </w:r>
      <w:proofErr w:type="spellEnd"/>
    </w:p>
    <w:p w:rsidR="004E694D" w:rsidRPr="00A539C9" w:rsidRDefault="004E694D" w:rsidP="000B57F4">
      <w:pPr>
        <w:rPr>
          <w:lang w:val="en-US"/>
        </w:rPr>
      </w:pPr>
      <w:r>
        <w:tab/>
      </w:r>
      <w:r w:rsidRPr="00A539C9">
        <w:rPr>
          <w:lang w:val="en-US"/>
        </w:rPr>
        <w:t>End While</w:t>
      </w:r>
    </w:p>
    <w:p w:rsidR="004E694D" w:rsidRPr="00A539C9" w:rsidRDefault="004E694D" w:rsidP="000B57F4">
      <w:pPr>
        <w:rPr>
          <w:lang w:val="en-US"/>
        </w:rPr>
      </w:pPr>
      <w:r w:rsidRPr="00A539C9">
        <w:rPr>
          <w:lang w:val="en-US"/>
        </w:rPr>
        <w:tab/>
        <w:t>For I=5 To 1 Step -1</w:t>
      </w:r>
    </w:p>
    <w:p w:rsidR="004E694D" w:rsidRDefault="004E694D" w:rsidP="000B57F4">
      <w:r w:rsidRPr="00A539C9">
        <w:rPr>
          <w:lang w:val="en-US"/>
        </w:rPr>
        <w:tab/>
      </w:r>
      <w:r w:rsidRPr="00A539C9">
        <w:rPr>
          <w:lang w:val="en-US"/>
        </w:rPr>
        <w:tab/>
      </w:r>
      <w:r>
        <w:t>Mostrar Positivos[I]</w:t>
      </w:r>
    </w:p>
    <w:p w:rsidR="004E694D" w:rsidRDefault="004E694D" w:rsidP="000B57F4">
      <w:r>
        <w:tab/>
      </w:r>
      <w:proofErr w:type="spellStart"/>
      <w:r>
        <w:t>End</w:t>
      </w:r>
      <w:proofErr w:type="spellEnd"/>
      <w:r>
        <w:t xml:space="preserve"> </w:t>
      </w:r>
      <w:proofErr w:type="spellStart"/>
      <w:r>
        <w:t>For</w:t>
      </w:r>
      <w:proofErr w:type="spellEnd"/>
    </w:p>
    <w:p w:rsidR="004E694D" w:rsidRDefault="004E694D" w:rsidP="000B57F4"/>
    <w:p w:rsidR="00836B9A" w:rsidRDefault="00836B9A" w:rsidP="00836B9A">
      <w:pPr>
        <w:pStyle w:val="Destacado"/>
      </w:pPr>
      <w:r>
        <w:t>Algoritmo 3</w:t>
      </w:r>
    </w:p>
    <w:p w:rsidR="00836B9A" w:rsidRDefault="00836B9A" w:rsidP="000B57F4">
      <w:r>
        <w:t>Inicio</w:t>
      </w:r>
    </w:p>
    <w:p w:rsidR="00836B9A" w:rsidRDefault="00836B9A" w:rsidP="000B57F4">
      <w:r>
        <w:tab/>
        <w:t>Datos:</w:t>
      </w:r>
    </w:p>
    <w:p w:rsidR="00836B9A" w:rsidRDefault="00836B9A" w:rsidP="000B57F4">
      <w:r>
        <w:tab/>
      </w:r>
      <w:proofErr w:type="spellStart"/>
      <w:r>
        <w:t>Nums</w:t>
      </w:r>
      <w:proofErr w:type="spellEnd"/>
      <w:r>
        <w:t xml:space="preserve"> 1 </w:t>
      </w:r>
      <w:proofErr w:type="spellStart"/>
      <w:r>
        <w:t>To</w:t>
      </w:r>
      <w:proofErr w:type="spellEnd"/>
      <w:r>
        <w:t xml:space="preserve"> 20 </w:t>
      </w:r>
      <w:proofErr w:type="spellStart"/>
      <w:r>
        <w:t>Integer</w:t>
      </w:r>
      <w:proofErr w:type="spellEnd"/>
    </w:p>
    <w:p w:rsidR="00836B9A" w:rsidRDefault="00836B9A" w:rsidP="000B57F4">
      <w:r>
        <w:tab/>
        <w:t xml:space="preserve">Suma, I, Guardados </w:t>
      </w:r>
      <w:proofErr w:type="spellStart"/>
      <w:r>
        <w:t>Integer</w:t>
      </w:r>
      <w:proofErr w:type="spellEnd"/>
    </w:p>
    <w:p w:rsidR="00836B9A" w:rsidRDefault="00836B9A" w:rsidP="000B57F4">
      <w:r>
        <w:tab/>
        <w:t>Código:</w:t>
      </w:r>
    </w:p>
    <w:p w:rsidR="00836B9A" w:rsidRPr="00A539C9" w:rsidRDefault="00836B9A" w:rsidP="000B57F4">
      <w:r>
        <w:tab/>
      </w:r>
      <w:r w:rsidRPr="00A539C9">
        <w:t>Suma=0</w:t>
      </w:r>
    </w:p>
    <w:p w:rsidR="00836B9A" w:rsidRPr="00A539C9" w:rsidRDefault="00836B9A" w:rsidP="000B57F4">
      <w:r w:rsidRPr="00A539C9">
        <w:lastRenderedPageBreak/>
        <w:tab/>
        <w:t>I=0</w:t>
      </w:r>
    </w:p>
    <w:p w:rsidR="00836B9A" w:rsidRDefault="00836B9A" w:rsidP="000B57F4">
      <w:r w:rsidRPr="00A539C9">
        <w:tab/>
      </w:r>
      <w:r w:rsidRPr="00836B9A">
        <w:t>//</w:t>
      </w:r>
      <w:r>
        <w:t>realiza</w:t>
      </w:r>
      <w:r w:rsidRPr="00836B9A">
        <w:t xml:space="preserve"> la lectura y grabado de n</w:t>
      </w:r>
      <w:r>
        <w:t xml:space="preserve">úmeros en el </w:t>
      </w:r>
      <w:proofErr w:type="spellStart"/>
      <w:r>
        <w:t>array</w:t>
      </w:r>
      <w:proofErr w:type="spellEnd"/>
    </w:p>
    <w:p w:rsidR="00836B9A" w:rsidRPr="00836B9A" w:rsidRDefault="00836B9A" w:rsidP="000B57F4">
      <w:r>
        <w:tab/>
        <w:t>//mientras la suma no alcance 100 y haya espacio</w:t>
      </w:r>
    </w:p>
    <w:p w:rsidR="00836B9A" w:rsidRPr="00836B9A" w:rsidRDefault="00836B9A" w:rsidP="000B57F4">
      <w:pPr>
        <w:rPr>
          <w:lang w:val="en-US"/>
        </w:rPr>
      </w:pPr>
      <w:r w:rsidRPr="00836B9A">
        <w:tab/>
      </w:r>
      <w:r w:rsidRPr="00836B9A">
        <w:rPr>
          <w:lang w:val="en-US"/>
        </w:rPr>
        <w:t>Do While(Suma&lt;100 AND I&lt;20)</w:t>
      </w:r>
    </w:p>
    <w:p w:rsidR="00836B9A" w:rsidRPr="00A539C9" w:rsidRDefault="00836B9A" w:rsidP="000B57F4">
      <w:pPr>
        <w:rPr>
          <w:lang w:val="en-US"/>
        </w:rPr>
      </w:pPr>
      <w:r w:rsidRPr="00836B9A">
        <w:rPr>
          <w:lang w:val="en-US"/>
        </w:rPr>
        <w:tab/>
      </w:r>
      <w:r w:rsidRPr="00836B9A">
        <w:rPr>
          <w:lang w:val="en-US"/>
        </w:rPr>
        <w:tab/>
      </w:r>
      <w:r w:rsidRPr="00A539C9">
        <w:rPr>
          <w:lang w:val="en-US"/>
        </w:rPr>
        <w:t>Leer N</w:t>
      </w:r>
    </w:p>
    <w:p w:rsidR="00836B9A" w:rsidRPr="00A539C9" w:rsidRDefault="00836B9A" w:rsidP="000B57F4">
      <w:pPr>
        <w:rPr>
          <w:lang w:val="en-US"/>
        </w:rPr>
      </w:pPr>
      <w:r w:rsidRPr="00A539C9">
        <w:rPr>
          <w:lang w:val="en-US"/>
        </w:rPr>
        <w:tab/>
      </w:r>
      <w:r w:rsidRPr="00A539C9">
        <w:rPr>
          <w:lang w:val="en-US"/>
        </w:rPr>
        <w:tab/>
        <w:t>Suma=Suma +N</w:t>
      </w:r>
    </w:p>
    <w:p w:rsidR="00836B9A" w:rsidRPr="00A539C9" w:rsidRDefault="00836B9A" w:rsidP="000B57F4">
      <w:pPr>
        <w:rPr>
          <w:lang w:val="en-US"/>
        </w:rPr>
      </w:pPr>
      <w:r w:rsidRPr="00A539C9">
        <w:rPr>
          <w:lang w:val="en-US"/>
        </w:rPr>
        <w:tab/>
      </w:r>
      <w:r w:rsidRPr="00A539C9">
        <w:rPr>
          <w:lang w:val="en-US"/>
        </w:rPr>
        <w:tab/>
        <w:t>I=I+1</w:t>
      </w:r>
    </w:p>
    <w:p w:rsidR="00836B9A" w:rsidRPr="00A539C9" w:rsidRDefault="00836B9A" w:rsidP="000B57F4">
      <w:pPr>
        <w:rPr>
          <w:lang w:val="en-US"/>
        </w:rPr>
      </w:pPr>
      <w:r w:rsidRPr="00A539C9">
        <w:rPr>
          <w:lang w:val="en-US"/>
        </w:rPr>
        <w:tab/>
      </w:r>
      <w:r w:rsidRPr="00A539C9">
        <w:rPr>
          <w:lang w:val="en-US"/>
        </w:rPr>
        <w:tab/>
      </w:r>
      <w:proofErr w:type="spellStart"/>
      <w:r w:rsidRPr="00A539C9">
        <w:rPr>
          <w:lang w:val="en-US"/>
        </w:rPr>
        <w:t>Nums</w:t>
      </w:r>
      <w:proofErr w:type="spellEnd"/>
      <w:r w:rsidRPr="00A539C9">
        <w:rPr>
          <w:lang w:val="en-US"/>
        </w:rPr>
        <w:t>[I]=N</w:t>
      </w:r>
    </w:p>
    <w:p w:rsidR="00836B9A" w:rsidRPr="00073114" w:rsidRDefault="00836B9A" w:rsidP="000B57F4">
      <w:r w:rsidRPr="00A539C9">
        <w:rPr>
          <w:lang w:val="en-US"/>
        </w:rPr>
        <w:tab/>
      </w:r>
      <w:proofErr w:type="spellStart"/>
      <w:r w:rsidRPr="00073114">
        <w:t>End</w:t>
      </w:r>
      <w:proofErr w:type="spellEnd"/>
      <w:r w:rsidRPr="00073114">
        <w:t xml:space="preserve"> </w:t>
      </w:r>
      <w:proofErr w:type="spellStart"/>
      <w:r w:rsidRPr="00073114">
        <w:t>While</w:t>
      </w:r>
      <w:proofErr w:type="spellEnd"/>
    </w:p>
    <w:p w:rsidR="00836B9A" w:rsidRDefault="00836B9A" w:rsidP="000B57F4">
      <w:r w:rsidRPr="00073114">
        <w:tab/>
      </w:r>
      <w:r w:rsidRPr="00836B9A">
        <w:t xml:space="preserve">//si no ha llegado a </w:t>
      </w:r>
      <w:proofErr w:type="spellStart"/>
      <w:r w:rsidRPr="00836B9A">
        <w:t>completer</w:t>
      </w:r>
      <w:proofErr w:type="spellEnd"/>
      <w:r w:rsidRPr="00836B9A">
        <w:t xml:space="preserve"> la lectura de los 20 </w:t>
      </w:r>
      <w:proofErr w:type="spellStart"/>
      <w:r w:rsidRPr="00836B9A">
        <w:t>n</w:t>
      </w:r>
      <w:r>
        <w:t>úmeos</w:t>
      </w:r>
      <w:proofErr w:type="spellEnd"/>
    </w:p>
    <w:p w:rsidR="00836B9A" w:rsidRPr="00A539C9" w:rsidRDefault="00836B9A" w:rsidP="000B57F4">
      <w:pPr>
        <w:rPr>
          <w:lang w:val="en-US"/>
        </w:rPr>
      </w:pPr>
      <w:r>
        <w:tab/>
      </w:r>
      <w:r w:rsidRPr="00A539C9">
        <w:rPr>
          <w:lang w:val="en-US"/>
        </w:rPr>
        <w:t>//</w:t>
      </w:r>
      <w:proofErr w:type="spellStart"/>
      <w:r w:rsidRPr="00A539C9">
        <w:rPr>
          <w:lang w:val="en-US"/>
        </w:rPr>
        <w:t>rellena</w:t>
      </w:r>
      <w:proofErr w:type="spellEnd"/>
      <w:r w:rsidRPr="00A539C9">
        <w:rPr>
          <w:lang w:val="en-US"/>
        </w:rPr>
        <w:t xml:space="preserve"> el </w:t>
      </w:r>
      <w:proofErr w:type="spellStart"/>
      <w:r w:rsidRPr="00A539C9">
        <w:rPr>
          <w:lang w:val="en-US"/>
        </w:rPr>
        <w:t>resto</w:t>
      </w:r>
      <w:proofErr w:type="spellEnd"/>
      <w:r w:rsidRPr="00A539C9">
        <w:rPr>
          <w:lang w:val="en-US"/>
        </w:rPr>
        <w:t xml:space="preserve"> con 0</w:t>
      </w:r>
    </w:p>
    <w:p w:rsidR="00836B9A" w:rsidRDefault="00836B9A" w:rsidP="000B57F4">
      <w:pPr>
        <w:rPr>
          <w:lang w:val="en-US"/>
        </w:rPr>
      </w:pPr>
      <w:r w:rsidRPr="00A539C9">
        <w:rPr>
          <w:lang w:val="en-US"/>
        </w:rPr>
        <w:tab/>
      </w:r>
      <w:r>
        <w:rPr>
          <w:lang w:val="en-US"/>
        </w:rPr>
        <w:t>If (I&lt;20) Then</w:t>
      </w:r>
    </w:p>
    <w:p w:rsidR="00836B9A" w:rsidRDefault="00836B9A" w:rsidP="000B57F4">
      <w:pPr>
        <w:rPr>
          <w:lang w:val="en-US"/>
        </w:rPr>
      </w:pPr>
      <w:r>
        <w:rPr>
          <w:lang w:val="en-US"/>
        </w:rPr>
        <w:tab/>
      </w:r>
      <w:r>
        <w:rPr>
          <w:lang w:val="en-US"/>
        </w:rPr>
        <w:tab/>
        <w:t>For I=I+1 To 20 Step 1</w:t>
      </w:r>
    </w:p>
    <w:p w:rsidR="00836B9A" w:rsidRDefault="00836B9A" w:rsidP="000B57F4">
      <w:pPr>
        <w:rPr>
          <w:lang w:val="en-US"/>
        </w:rPr>
      </w:pPr>
      <w:r>
        <w:rPr>
          <w:lang w:val="en-US"/>
        </w:rPr>
        <w:tab/>
      </w:r>
      <w:r>
        <w:rPr>
          <w:lang w:val="en-US"/>
        </w:rPr>
        <w:tab/>
      </w:r>
      <w:r>
        <w:rPr>
          <w:lang w:val="en-US"/>
        </w:rPr>
        <w:tab/>
      </w:r>
      <w:proofErr w:type="spellStart"/>
      <w:r>
        <w:rPr>
          <w:lang w:val="en-US"/>
        </w:rPr>
        <w:t>Nums</w:t>
      </w:r>
      <w:proofErr w:type="spellEnd"/>
      <w:r>
        <w:rPr>
          <w:lang w:val="en-US"/>
        </w:rPr>
        <w:t>[I]=0</w:t>
      </w:r>
    </w:p>
    <w:p w:rsidR="00836B9A" w:rsidRDefault="00836B9A" w:rsidP="000B57F4">
      <w:pPr>
        <w:rPr>
          <w:lang w:val="en-US"/>
        </w:rPr>
      </w:pPr>
      <w:r>
        <w:rPr>
          <w:lang w:val="en-US"/>
        </w:rPr>
        <w:tab/>
      </w:r>
      <w:r>
        <w:rPr>
          <w:lang w:val="en-US"/>
        </w:rPr>
        <w:tab/>
        <w:t>End For</w:t>
      </w:r>
    </w:p>
    <w:p w:rsidR="00836B9A" w:rsidRPr="00836B9A" w:rsidRDefault="00836B9A" w:rsidP="000B57F4">
      <w:pPr>
        <w:rPr>
          <w:lang w:val="en-US"/>
        </w:rPr>
      </w:pPr>
      <w:r>
        <w:rPr>
          <w:lang w:val="en-US"/>
        </w:rPr>
        <w:tab/>
        <w:t>End If</w:t>
      </w:r>
    </w:p>
    <w:p w:rsidR="00836B9A" w:rsidRDefault="00836B9A" w:rsidP="000B57F4">
      <w:r>
        <w:t>Fin</w:t>
      </w:r>
    </w:p>
    <w:p w:rsidR="00836B9A" w:rsidRDefault="00836B9A" w:rsidP="000B57F4"/>
    <w:p w:rsidR="000B57F4" w:rsidRDefault="000B57F4" w:rsidP="000B57F4">
      <w:pPr>
        <w:pStyle w:val="Destacado"/>
      </w:pPr>
      <w:r>
        <w:t xml:space="preserve">Algoritmo </w:t>
      </w:r>
      <w:r w:rsidR="00836B9A">
        <w:t>4</w:t>
      </w:r>
    </w:p>
    <w:p w:rsidR="000B57F4" w:rsidRDefault="000B57F4" w:rsidP="000B57F4">
      <w:r>
        <w:t>Inicio</w:t>
      </w:r>
    </w:p>
    <w:p w:rsidR="000B57F4" w:rsidRDefault="000B57F4" w:rsidP="000B57F4">
      <w:r>
        <w:tab/>
        <w:t>Datos:</w:t>
      </w:r>
    </w:p>
    <w:p w:rsidR="000B57F4" w:rsidRDefault="000B57F4" w:rsidP="000B57F4">
      <w:r>
        <w:tab/>
        <w:t xml:space="preserve">Combi 1 </w:t>
      </w:r>
      <w:proofErr w:type="spellStart"/>
      <w:r>
        <w:t>To</w:t>
      </w:r>
      <w:proofErr w:type="spellEnd"/>
      <w:r>
        <w:t xml:space="preserve"> 6 </w:t>
      </w:r>
      <w:proofErr w:type="spellStart"/>
      <w:r>
        <w:t>Integer</w:t>
      </w:r>
      <w:proofErr w:type="spellEnd"/>
    </w:p>
    <w:p w:rsidR="000B57F4" w:rsidRDefault="000B57F4" w:rsidP="000B57F4">
      <w:r>
        <w:tab/>
        <w:t xml:space="preserve">Totales </w:t>
      </w:r>
      <w:proofErr w:type="spellStart"/>
      <w:r>
        <w:t>Integer</w:t>
      </w:r>
      <w:proofErr w:type="spellEnd"/>
      <w:r>
        <w:t xml:space="preserve"> //guarda la cantidad de números generados</w:t>
      </w:r>
    </w:p>
    <w:p w:rsidR="000B57F4" w:rsidRDefault="000B57F4" w:rsidP="000B57F4">
      <w:r>
        <w:tab/>
      </w:r>
      <w:proofErr w:type="spellStart"/>
      <w:r>
        <w:t>Num,I</w:t>
      </w:r>
      <w:proofErr w:type="spellEnd"/>
      <w:r>
        <w:t xml:space="preserve"> </w:t>
      </w:r>
      <w:proofErr w:type="spellStart"/>
      <w:r>
        <w:t>Integer</w:t>
      </w:r>
      <w:proofErr w:type="spellEnd"/>
    </w:p>
    <w:p w:rsidR="000B57F4" w:rsidRDefault="000B57F4" w:rsidP="000B57F4">
      <w:r>
        <w:lastRenderedPageBreak/>
        <w:tab/>
        <w:t xml:space="preserve">Existe </w:t>
      </w:r>
      <w:proofErr w:type="spellStart"/>
      <w:r>
        <w:t>Boolean</w:t>
      </w:r>
      <w:proofErr w:type="spellEnd"/>
    </w:p>
    <w:p w:rsidR="000B57F4" w:rsidRDefault="000B57F4" w:rsidP="000B57F4">
      <w:r>
        <w:tab/>
        <w:t>Código:</w:t>
      </w:r>
    </w:p>
    <w:p w:rsidR="000B57F4" w:rsidRDefault="000B57F4" w:rsidP="000B57F4">
      <w:r>
        <w:tab/>
        <w:t>Totales=0</w:t>
      </w:r>
    </w:p>
    <w:p w:rsidR="000B57F4" w:rsidRDefault="000B57F4" w:rsidP="000B57F4">
      <w:r>
        <w:tab/>
        <w:t>Existe=false</w:t>
      </w:r>
    </w:p>
    <w:p w:rsidR="000B57F4" w:rsidRDefault="000B57F4" w:rsidP="000B57F4">
      <w:r>
        <w:tab/>
        <w:t>//genera número aleatorio, si no ha sido generado antes lo guarda</w:t>
      </w:r>
    </w:p>
    <w:p w:rsidR="000B57F4" w:rsidRDefault="000B57F4" w:rsidP="000B57F4">
      <w:r>
        <w:tab/>
        <w:t xml:space="preserve">//en el </w:t>
      </w:r>
      <w:proofErr w:type="spellStart"/>
      <w:r>
        <w:t>array</w:t>
      </w:r>
      <w:proofErr w:type="spellEnd"/>
      <w:r>
        <w:t xml:space="preserve">, y </w:t>
      </w:r>
      <w:proofErr w:type="spellStart"/>
      <w:r>
        <w:t>sino</w:t>
      </w:r>
      <w:proofErr w:type="spellEnd"/>
      <w:r>
        <w:t xml:space="preserve"> vuelve a generar otro. Repite el proceso</w:t>
      </w:r>
    </w:p>
    <w:p w:rsidR="000B57F4" w:rsidRDefault="000B57F4" w:rsidP="000B57F4">
      <w:r>
        <w:tab/>
        <w:t>//hasta tener 6</w:t>
      </w:r>
    </w:p>
    <w:p w:rsidR="000B57F4" w:rsidRDefault="000B57F4" w:rsidP="000B57F4">
      <w:r>
        <w:tab/>
        <w:t>Do</w:t>
      </w:r>
    </w:p>
    <w:p w:rsidR="000B57F4" w:rsidRDefault="000B57F4" w:rsidP="000B57F4">
      <w:r>
        <w:tab/>
      </w:r>
      <w:r>
        <w:tab/>
      </w:r>
      <w:proofErr w:type="spellStart"/>
      <w:r>
        <w:t>Num</w:t>
      </w:r>
      <w:proofErr w:type="spellEnd"/>
      <w:r>
        <w:t>=</w:t>
      </w:r>
      <w:proofErr w:type="spellStart"/>
      <w:r>
        <w:t>GenerarAleatorios</w:t>
      </w:r>
      <w:proofErr w:type="spellEnd"/>
      <w:r>
        <w:t>(1, 49)</w:t>
      </w:r>
    </w:p>
    <w:p w:rsidR="000B57F4" w:rsidRDefault="000B57F4" w:rsidP="000B57F4">
      <w:r>
        <w:tab/>
      </w:r>
      <w:r>
        <w:tab/>
        <w:t>//comprueba si el número generado ya existe</w:t>
      </w:r>
    </w:p>
    <w:p w:rsidR="000B57F4" w:rsidRDefault="000B57F4" w:rsidP="000B57F4">
      <w:r>
        <w:tab/>
      </w:r>
      <w:r>
        <w:tab/>
        <w:t xml:space="preserve">//entre los almacenados en el </w:t>
      </w:r>
      <w:proofErr w:type="spellStart"/>
      <w:r>
        <w:t>array</w:t>
      </w:r>
      <w:proofErr w:type="spellEnd"/>
      <w:r>
        <w:t xml:space="preserve">, si existe, pone </w:t>
      </w:r>
    </w:p>
    <w:p w:rsidR="000B57F4" w:rsidRPr="00F9736B" w:rsidRDefault="000B57F4" w:rsidP="000B57F4">
      <w:pPr>
        <w:rPr>
          <w:lang w:val="en-US"/>
        </w:rPr>
      </w:pPr>
      <w:r>
        <w:tab/>
      </w:r>
      <w:r>
        <w:tab/>
      </w:r>
      <w:r w:rsidRPr="00F9736B">
        <w:rPr>
          <w:lang w:val="en-US"/>
        </w:rPr>
        <w:t>//la variable a true</w:t>
      </w:r>
    </w:p>
    <w:p w:rsidR="000B57F4" w:rsidRPr="00B77817" w:rsidRDefault="000B57F4" w:rsidP="000B57F4">
      <w:pPr>
        <w:rPr>
          <w:lang w:val="en-US"/>
        </w:rPr>
      </w:pPr>
      <w:r w:rsidRPr="00F9736B">
        <w:rPr>
          <w:lang w:val="en-US"/>
        </w:rPr>
        <w:tab/>
      </w:r>
      <w:r w:rsidRPr="00F9736B">
        <w:rPr>
          <w:lang w:val="en-US"/>
        </w:rPr>
        <w:tab/>
      </w:r>
      <w:r w:rsidRPr="00B77817">
        <w:rPr>
          <w:lang w:val="en-US"/>
        </w:rPr>
        <w:t xml:space="preserve">For I=1 To </w:t>
      </w:r>
      <w:proofErr w:type="spellStart"/>
      <w:r w:rsidRPr="00B77817">
        <w:rPr>
          <w:lang w:val="en-US"/>
        </w:rPr>
        <w:t>Totales</w:t>
      </w:r>
      <w:proofErr w:type="spellEnd"/>
      <w:r w:rsidRPr="00B77817">
        <w:rPr>
          <w:lang w:val="en-US"/>
        </w:rPr>
        <w:t xml:space="preserve"> Step 1</w:t>
      </w:r>
    </w:p>
    <w:p w:rsidR="000B57F4" w:rsidRDefault="000B57F4" w:rsidP="000B57F4">
      <w:pPr>
        <w:rPr>
          <w:lang w:val="en-US"/>
        </w:rPr>
      </w:pPr>
      <w:r>
        <w:rPr>
          <w:lang w:val="en-US"/>
        </w:rPr>
        <w:tab/>
      </w:r>
      <w:r>
        <w:rPr>
          <w:lang w:val="en-US"/>
        </w:rPr>
        <w:tab/>
      </w:r>
      <w:r>
        <w:rPr>
          <w:lang w:val="en-US"/>
        </w:rPr>
        <w:tab/>
        <w:t>If(Num==</w:t>
      </w:r>
      <w:proofErr w:type="spellStart"/>
      <w:r>
        <w:rPr>
          <w:lang w:val="en-US"/>
        </w:rPr>
        <w:t>Combi</w:t>
      </w:r>
      <w:proofErr w:type="spellEnd"/>
      <w:r>
        <w:rPr>
          <w:lang w:val="en-US"/>
        </w:rPr>
        <w:t>[I]) Then</w:t>
      </w:r>
    </w:p>
    <w:p w:rsidR="000B57F4" w:rsidRDefault="000B57F4" w:rsidP="000B57F4">
      <w:pPr>
        <w:rPr>
          <w:lang w:val="en-US"/>
        </w:rPr>
      </w:pPr>
      <w:r>
        <w:rPr>
          <w:lang w:val="en-US"/>
        </w:rPr>
        <w:tab/>
      </w:r>
      <w:r>
        <w:rPr>
          <w:lang w:val="en-US"/>
        </w:rPr>
        <w:tab/>
      </w:r>
      <w:r>
        <w:rPr>
          <w:lang w:val="en-US"/>
        </w:rPr>
        <w:tab/>
      </w:r>
      <w:r>
        <w:rPr>
          <w:lang w:val="en-US"/>
        </w:rPr>
        <w:tab/>
      </w:r>
      <w:proofErr w:type="spellStart"/>
      <w:r>
        <w:rPr>
          <w:lang w:val="en-US"/>
        </w:rPr>
        <w:t>Existe</w:t>
      </w:r>
      <w:proofErr w:type="spellEnd"/>
      <w:r>
        <w:rPr>
          <w:lang w:val="en-US"/>
        </w:rPr>
        <w:t>=true</w:t>
      </w:r>
    </w:p>
    <w:p w:rsidR="000B57F4" w:rsidRPr="00F9736B" w:rsidRDefault="000B57F4" w:rsidP="000B57F4">
      <w:r>
        <w:rPr>
          <w:lang w:val="en-US"/>
        </w:rPr>
        <w:tab/>
      </w:r>
      <w:r>
        <w:rPr>
          <w:lang w:val="en-US"/>
        </w:rPr>
        <w:tab/>
      </w:r>
      <w:r>
        <w:rPr>
          <w:lang w:val="en-US"/>
        </w:rPr>
        <w:tab/>
      </w:r>
      <w:proofErr w:type="spellStart"/>
      <w:r w:rsidRPr="00F9736B">
        <w:t>End</w:t>
      </w:r>
      <w:proofErr w:type="spellEnd"/>
      <w:r w:rsidRPr="00F9736B">
        <w:t xml:space="preserve"> </w:t>
      </w:r>
      <w:proofErr w:type="spellStart"/>
      <w:r w:rsidRPr="00F9736B">
        <w:t>If</w:t>
      </w:r>
      <w:proofErr w:type="spellEnd"/>
    </w:p>
    <w:p w:rsidR="000B57F4" w:rsidRPr="00F9736B" w:rsidRDefault="000B57F4" w:rsidP="000B57F4">
      <w:r w:rsidRPr="00F9736B">
        <w:tab/>
      </w:r>
      <w:r w:rsidRPr="00F9736B">
        <w:tab/>
      </w:r>
      <w:proofErr w:type="spellStart"/>
      <w:r w:rsidRPr="00F9736B">
        <w:t>End</w:t>
      </w:r>
      <w:proofErr w:type="spellEnd"/>
      <w:r w:rsidRPr="00F9736B">
        <w:t xml:space="preserve"> </w:t>
      </w:r>
      <w:proofErr w:type="spellStart"/>
      <w:r w:rsidRPr="00F9736B">
        <w:t>For</w:t>
      </w:r>
      <w:proofErr w:type="spellEnd"/>
    </w:p>
    <w:p w:rsidR="000B57F4" w:rsidRPr="000948F9" w:rsidRDefault="000B57F4" w:rsidP="000B57F4">
      <w:r w:rsidRPr="00F9736B">
        <w:tab/>
      </w:r>
      <w:r w:rsidRPr="00F9736B">
        <w:tab/>
      </w:r>
      <w:r w:rsidRPr="000948F9">
        <w:t>//si el número generado no existe, lo guarda</w:t>
      </w:r>
    </w:p>
    <w:p w:rsidR="000B57F4" w:rsidRPr="000948F9" w:rsidRDefault="000B57F4" w:rsidP="000B57F4">
      <w:r>
        <w:tab/>
      </w:r>
      <w:r>
        <w:tab/>
        <w:t>//en la posición correspondiente</w:t>
      </w:r>
    </w:p>
    <w:p w:rsidR="000B57F4" w:rsidRPr="00F9736B" w:rsidRDefault="000B57F4" w:rsidP="000B57F4">
      <w:r w:rsidRPr="000948F9">
        <w:tab/>
      </w:r>
      <w:r w:rsidRPr="000948F9">
        <w:tab/>
      </w:r>
      <w:proofErr w:type="spellStart"/>
      <w:r w:rsidRPr="00F9736B">
        <w:t>If</w:t>
      </w:r>
      <w:proofErr w:type="spellEnd"/>
      <w:r w:rsidRPr="00F9736B">
        <w:t xml:space="preserve">(Existe==false) </w:t>
      </w:r>
      <w:proofErr w:type="spellStart"/>
      <w:r w:rsidRPr="00F9736B">
        <w:t>Then</w:t>
      </w:r>
      <w:proofErr w:type="spellEnd"/>
    </w:p>
    <w:p w:rsidR="000B57F4" w:rsidRPr="00877780" w:rsidRDefault="000B57F4" w:rsidP="000B57F4">
      <w:r w:rsidRPr="00F9736B">
        <w:tab/>
      </w:r>
      <w:r w:rsidRPr="00F9736B">
        <w:tab/>
      </w:r>
      <w:r w:rsidRPr="00F9736B">
        <w:tab/>
      </w:r>
      <w:r w:rsidRPr="00877780">
        <w:t>Totales=Totales+1</w:t>
      </w:r>
    </w:p>
    <w:p w:rsidR="000B57F4" w:rsidRPr="00877780" w:rsidRDefault="000B57F4" w:rsidP="000B57F4">
      <w:r w:rsidRPr="00877780">
        <w:tab/>
      </w:r>
      <w:r w:rsidRPr="00877780">
        <w:tab/>
      </w:r>
      <w:r w:rsidRPr="00877780">
        <w:tab/>
        <w:t>Combi[Totales]=</w:t>
      </w:r>
      <w:proofErr w:type="spellStart"/>
      <w:r w:rsidRPr="00877780">
        <w:t>Num</w:t>
      </w:r>
      <w:proofErr w:type="spellEnd"/>
    </w:p>
    <w:p w:rsidR="000B57F4" w:rsidRPr="00F9736B" w:rsidRDefault="000B57F4" w:rsidP="000B57F4">
      <w:r w:rsidRPr="00877780">
        <w:tab/>
      </w:r>
      <w:r w:rsidRPr="00877780">
        <w:tab/>
      </w:r>
      <w:proofErr w:type="spellStart"/>
      <w:r w:rsidRPr="00F9736B">
        <w:t>End</w:t>
      </w:r>
      <w:proofErr w:type="spellEnd"/>
      <w:r w:rsidRPr="00F9736B">
        <w:t xml:space="preserve"> </w:t>
      </w:r>
      <w:proofErr w:type="spellStart"/>
      <w:r w:rsidRPr="00F9736B">
        <w:t>If</w:t>
      </w:r>
      <w:proofErr w:type="spellEnd"/>
    </w:p>
    <w:p w:rsidR="000B57F4" w:rsidRPr="002A773E" w:rsidRDefault="000B57F4" w:rsidP="000B57F4">
      <w:r w:rsidRPr="00F9736B">
        <w:tab/>
      </w:r>
      <w:r w:rsidRPr="00F9736B">
        <w:tab/>
      </w:r>
      <w:r w:rsidRPr="002A773E">
        <w:t>//se inicializa a falso para la siguiente comprobaci</w:t>
      </w:r>
      <w:r>
        <w:t>ón</w:t>
      </w:r>
    </w:p>
    <w:p w:rsidR="000B57F4" w:rsidRDefault="000B57F4" w:rsidP="000B57F4">
      <w:r w:rsidRPr="002A773E">
        <w:lastRenderedPageBreak/>
        <w:tab/>
      </w:r>
      <w:r w:rsidRPr="002A773E">
        <w:tab/>
        <w:t xml:space="preserve">Existe=false </w:t>
      </w:r>
    </w:p>
    <w:p w:rsidR="000B57F4" w:rsidRDefault="000B57F4" w:rsidP="000B57F4">
      <w:r w:rsidRPr="002A773E">
        <w:tab/>
      </w:r>
      <w:proofErr w:type="spellStart"/>
      <w:r>
        <w:t>While</w:t>
      </w:r>
      <w:proofErr w:type="spellEnd"/>
      <w:r>
        <w:t>(Totales&lt;6)</w:t>
      </w:r>
    </w:p>
    <w:p w:rsidR="000B57F4" w:rsidRDefault="000B57F4" w:rsidP="000B57F4">
      <w:r>
        <w:tab/>
        <w:t xml:space="preserve">//muestra todo el contenido del </w:t>
      </w:r>
      <w:proofErr w:type="spellStart"/>
      <w:r>
        <w:t>array</w:t>
      </w:r>
      <w:proofErr w:type="spellEnd"/>
    </w:p>
    <w:p w:rsidR="000B57F4" w:rsidRPr="00B77817" w:rsidRDefault="000B57F4" w:rsidP="000B57F4">
      <w:pPr>
        <w:rPr>
          <w:lang w:val="en-US"/>
        </w:rPr>
      </w:pPr>
      <w:r>
        <w:tab/>
      </w:r>
      <w:r w:rsidRPr="00B77817">
        <w:rPr>
          <w:lang w:val="en-US"/>
        </w:rPr>
        <w:t xml:space="preserve">For I=1 To </w:t>
      </w:r>
      <w:r>
        <w:rPr>
          <w:lang w:val="en-US"/>
        </w:rPr>
        <w:t>6</w:t>
      </w:r>
      <w:r w:rsidRPr="00B77817">
        <w:rPr>
          <w:lang w:val="en-US"/>
        </w:rPr>
        <w:t xml:space="preserve"> Step 1</w:t>
      </w:r>
    </w:p>
    <w:p w:rsidR="000B57F4" w:rsidRDefault="000B57F4" w:rsidP="000B57F4">
      <w:pPr>
        <w:ind w:firstLine="708"/>
        <w:rPr>
          <w:lang w:val="en-US"/>
        </w:rPr>
      </w:pPr>
      <w:r>
        <w:rPr>
          <w:lang w:val="en-US"/>
        </w:rPr>
        <w:tab/>
      </w:r>
      <w:proofErr w:type="spellStart"/>
      <w:r>
        <w:rPr>
          <w:lang w:val="en-US"/>
        </w:rPr>
        <w:t>Mostrar</w:t>
      </w:r>
      <w:proofErr w:type="spellEnd"/>
      <w:r>
        <w:rPr>
          <w:lang w:val="en-US"/>
        </w:rPr>
        <w:t xml:space="preserve"> </w:t>
      </w:r>
      <w:proofErr w:type="spellStart"/>
      <w:r>
        <w:rPr>
          <w:lang w:val="en-US"/>
        </w:rPr>
        <w:t>Combi</w:t>
      </w:r>
      <w:proofErr w:type="spellEnd"/>
      <w:r>
        <w:rPr>
          <w:lang w:val="en-US"/>
        </w:rPr>
        <w:t>[I]</w:t>
      </w:r>
    </w:p>
    <w:p w:rsidR="000B57F4" w:rsidRPr="00E22730" w:rsidRDefault="000B57F4" w:rsidP="000B57F4">
      <w:pPr>
        <w:ind w:firstLine="708"/>
        <w:rPr>
          <w:lang w:val="en-US"/>
        </w:rPr>
      </w:pPr>
      <w:r w:rsidRPr="00E22730">
        <w:rPr>
          <w:lang w:val="en-US"/>
        </w:rPr>
        <w:t>End For</w:t>
      </w:r>
    </w:p>
    <w:p w:rsidR="000B57F4" w:rsidRDefault="000B57F4" w:rsidP="000B57F4">
      <w:r>
        <w:t>Fin</w:t>
      </w:r>
    </w:p>
    <w:p w:rsidR="00EF2910" w:rsidRDefault="00EF2910" w:rsidP="002C4412">
      <w:pPr>
        <w:pStyle w:val="Ttulo2"/>
      </w:pPr>
      <w:r>
        <w:br w:type="page"/>
      </w:r>
      <w:bookmarkStart w:id="23" w:name="_Toc432431462"/>
      <w:r w:rsidR="00836B9A">
        <w:lastRenderedPageBreak/>
        <w:t xml:space="preserve">Actividad práctica </w:t>
      </w:r>
      <w:r w:rsidR="004E26BF">
        <w:t>8</w:t>
      </w:r>
      <w:bookmarkEnd w:id="23"/>
    </w:p>
    <w:p w:rsidR="00836B9A" w:rsidRDefault="00836B9A" w:rsidP="00836B9A">
      <w:r>
        <w:t>Inicio</w:t>
      </w:r>
    </w:p>
    <w:p w:rsidR="00836B9A" w:rsidRDefault="00836B9A" w:rsidP="00836B9A">
      <w:r>
        <w:tab/>
        <w:t>Datos:</w:t>
      </w:r>
    </w:p>
    <w:p w:rsidR="00836B9A" w:rsidRDefault="00836B9A" w:rsidP="00836B9A">
      <w:r>
        <w:tab/>
        <w:t>//</w:t>
      </w:r>
      <w:proofErr w:type="spellStart"/>
      <w:r>
        <w:t>Array</w:t>
      </w:r>
      <w:proofErr w:type="spellEnd"/>
      <w:r>
        <w:t xml:space="preserve"> para guardar las 10 parejas de datos, ciudad y temperatura</w:t>
      </w:r>
    </w:p>
    <w:p w:rsidR="00836B9A" w:rsidRDefault="00836B9A" w:rsidP="00836B9A">
      <w:r>
        <w:tab/>
        <w:t xml:space="preserve">//como todos los elementos del </w:t>
      </w:r>
      <w:proofErr w:type="spellStart"/>
      <w:r>
        <w:t>array</w:t>
      </w:r>
      <w:proofErr w:type="spellEnd"/>
      <w:r>
        <w:t xml:space="preserve"> deben ser del mismo tipo, las</w:t>
      </w:r>
    </w:p>
    <w:p w:rsidR="00836B9A" w:rsidRDefault="00836B9A" w:rsidP="00836B9A">
      <w:r>
        <w:tab/>
        <w:t xml:space="preserve">//temperaturas se guardan como </w:t>
      </w:r>
      <w:proofErr w:type="spellStart"/>
      <w:r>
        <w:t>String</w:t>
      </w:r>
      <w:proofErr w:type="spellEnd"/>
    </w:p>
    <w:p w:rsidR="00836B9A" w:rsidRPr="00A539C9" w:rsidRDefault="00836B9A" w:rsidP="00836B9A">
      <w:r>
        <w:tab/>
      </w:r>
      <w:r w:rsidRPr="00073114">
        <w:rPr>
          <w:highlight w:val="yellow"/>
        </w:rPr>
        <w:t xml:space="preserve">Ciudades 1 </w:t>
      </w:r>
      <w:proofErr w:type="spellStart"/>
      <w:r w:rsidRPr="00073114">
        <w:rPr>
          <w:highlight w:val="yellow"/>
        </w:rPr>
        <w:t>to</w:t>
      </w:r>
      <w:proofErr w:type="spellEnd"/>
      <w:r w:rsidRPr="00073114">
        <w:rPr>
          <w:highlight w:val="yellow"/>
        </w:rPr>
        <w:t xml:space="preserve"> </w:t>
      </w:r>
      <w:r w:rsidR="00073114" w:rsidRPr="00073114">
        <w:rPr>
          <w:highlight w:val="yellow"/>
        </w:rPr>
        <w:t>10</w:t>
      </w:r>
      <w:r w:rsidRPr="00073114">
        <w:rPr>
          <w:highlight w:val="yellow"/>
        </w:rPr>
        <w:t xml:space="preserve">, 1 </w:t>
      </w:r>
      <w:proofErr w:type="spellStart"/>
      <w:r w:rsidRPr="00073114">
        <w:rPr>
          <w:highlight w:val="yellow"/>
        </w:rPr>
        <w:t>to</w:t>
      </w:r>
      <w:proofErr w:type="spellEnd"/>
      <w:r w:rsidRPr="00073114">
        <w:rPr>
          <w:highlight w:val="yellow"/>
        </w:rPr>
        <w:t xml:space="preserve"> </w:t>
      </w:r>
      <w:r w:rsidR="00073114" w:rsidRPr="00073114">
        <w:rPr>
          <w:highlight w:val="yellow"/>
        </w:rPr>
        <w:t>2</w:t>
      </w:r>
      <w:r w:rsidRPr="00073114">
        <w:rPr>
          <w:highlight w:val="yellow"/>
        </w:rPr>
        <w:t xml:space="preserve"> </w:t>
      </w:r>
      <w:proofErr w:type="spellStart"/>
      <w:r w:rsidRPr="00073114">
        <w:rPr>
          <w:highlight w:val="yellow"/>
        </w:rPr>
        <w:t>String</w:t>
      </w:r>
      <w:proofErr w:type="spellEnd"/>
    </w:p>
    <w:p w:rsidR="00836B9A" w:rsidRPr="00A539C9" w:rsidRDefault="00836B9A" w:rsidP="00836B9A">
      <w:r w:rsidRPr="00A539C9">
        <w:tab/>
        <w:t xml:space="preserve">Fila, </w:t>
      </w:r>
      <w:proofErr w:type="spellStart"/>
      <w:r w:rsidRPr="00A539C9">
        <w:t>Vtemp</w:t>
      </w:r>
      <w:proofErr w:type="spellEnd"/>
      <w:r w:rsidRPr="00A539C9">
        <w:t xml:space="preserve"> </w:t>
      </w:r>
      <w:proofErr w:type="spellStart"/>
      <w:r w:rsidRPr="00A539C9">
        <w:t>Integer</w:t>
      </w:r>
      <w:proofErr w:type="spellEnd"/>
    </w:p>
    <w:p w:rsidR="00836B9A" w:rsidRPr="00A539C9" w:rsidRDefault="00836B9A" w:rsidP="00836B9A">
      <w:r w:rsidRPr="00A539C9">
        <w:tab/>
        <w:t xml:space="preserve">Nombre, </w:t>
      </w:r>
      <w:proofErr w:type="spellStart"/>
      <w:r w:rsidRPr="00A539C9">
        <w:t>Temp</w:t>
      </w:r>
      <w:proofErr w:type="spellEnd"/>
      <w:r w:rsidRPr="00A539C9">
        <w:t xml:space="preserve"> </w:t>
      </w:r>
      <w:proofErr w:type="spellStart"/>
      <w:r w:rsidRPr="00A539C9">
        <w:t>String</w:t>
      </w:r>
      <w:proofErr w:type="spellEnd"/>
    </w:p>
    <w:p w:rsidR="00836B9A" w:rsidRPr="00A539C9" w:rsidRDefault="00836B9A" w:rsidP="00836B9A">
      <w:pPr>
        <w:ind w:firstLine="708"/>
      </w:pPr>
      <w:r w:rsidRPr="00A539C9">
        <w:t>Media Decimal</w:t>
      </w:r>
    </w:p>
    <w:p w:rsidR="00836B9A" w:rsidRPr="00A539C9" w:rsidRDefault="00836B9A" w:rsidP="00836B9A">
      <w:pPr>
        <w:ind w:firstLine="708"/>
      </w:pPr>
      <w:r w:rsidRPr="00A539C9">
        <w:t>Código:</w:t>
      </w:r>
    </w:p>
    <w:p w:rsidR="00836B9A" w:rsidRPr="00A539C9" w:rsidRDefault="00836B9A" w:rsidP="00836B9A">
      <w:pPr>
        <w:ind w:firstLine="708"/>
      </w:pPr>
      <w:r w:rsidRPr="00A539C9">
        <w:t>Media=0</w:t>
      </w:r>
    </w:p>
    <w:p w:rsidR="00836B9A" w:rsidRPr="00A539C9" w:rsidRDefault="00836B9A" w:rsidP="00836B9A">
      <w:r w:rsidRPr="00A539C9">
        <w:tab/>
      </w:r>
      <w:proofErr w:type="spellStart"/>
      <w:r w:rsidRPr="00A539C9">
        <w:t>For</w:t>
      </w:r>
      <w:proofErr w:type="spellEnd"/>
      <w:r w:rsidRPr="00A539C9">
        <w:t xml:space="preserve"> Fila=1 </w:t>
      </w:r>
      <w:proofErr w:type="spellStart"/>
      <w:r w:rsidRPr="00A539C9">
        <w:t>To</w:t>
      </w:r>
      <w:proofErr w:type="spellEnd"/>
      <w:r w:rsidRPr="00A539C9">
        <w:t xml:space="preserve"> 10 </w:t>
      </w:r>
      <w:proofErr w:type="spellStart"/>
      <w:r w:rsidRPr="00A539C9">
        <w:t>Step</w:t>
      </w:r>
      <w:proofErr w:type="spellEnd"/>
      <w:r w:rsidRPr="00A539C9">
        <w:t xml:space="preserve"> 1</w:t>
      </w:r>
    </w:p>
    <w:p w:rsidR="00836B9A" w:rsidRPr="00BA0AB6" w:rsidRDefault="00836B9A" w:rsidP="00836B9A">
      <w:r w:rsidRPr="00A539C9">
        <w:tab/>
      </w:r>
      <w:r w:rsidRPr="00A539C9">
        <w:tab/>
      </w:r>
      <w:r w:rsidRPr="00BA0AB6">
        <w:t xml:space="preserve">//solicita el nombre </w:t>
      </w:r>
      <w:r>
        <w:t>y temperatura de cada ciudad</w:t>
      </w:r>
    </w:p>
    <w:p w:rsidR="00836B9A" w:rsidRPr="00BA0AB6" w:rsidRDefault="00836B9A" w:rsidP="00836B9A">
      <w:r>
        <w:tab/>
      </w:r>
      <w:r>
        <w:tab/>
        <w:t xml:space="preserve">//y lo guarda en una fila del </w:t>
      </w:r>
      <w:proofErr w:type="spellStart"/>
      <w:r>
        <w:t>array</w:t>
      </w:r>
      <w:proofErr w:type="spellEnd"/>
    </w:p>
    <w:p w:rsidR="00836B9A" w:rsidRPr="00A12EF9" w:rsidRDefault="00836B9A" w:rsidP="00836B9A">
      <w:r w:rsidRPr="00BA0AB6">
        <w:tab/>
      </w:r>
      <w:r w:rsidRPr="00BA0AB6">
        <w:tab/>
      </w:r>
      <w:r w:rsidRPr="00A12EF9">
        <w:t>Leer Nombre</w:t>
      </w:r>
    </w:p>
    <w:p w:rsidR="00836B9A" w:rsidRPr="00A12EF9" w:rsidRDefault="00836B9A" w:rsidP="00836B9A">
      <w:r w:rsidRPr="00A12EF9">
        <w:tab/>
      </w:r>
      <w:r w:rsidRPr="00A12EF9">
        <w:tab/>
        <w:t xml:space="preserve">Leer </w:t>
      </w:r>
      <w:proofErr w:type="spellStart"/>
      <w:r>
        <w:t>Temp</w:t>
      </w:r>
      <w:proofErr w:type="spellEnd"/>
    </w:p>
    <w:p w:rsidR="00836B9A" w:rsidRPr="00073114" w:rsidRDefault="00836B9A" w:rsidP="00836B9A">
      <w:pPr>
        <w:rPr>
          <w:highlight w:val="yellow"/>
        </w:rPr>
      </w:pPr>
      <w:r w:rsidRPr="00A12EF9">
        <w:tab/>
      </w:r>
      <w:r w:rsidRPr="00A12EF9">
        <w:tab/>
      </w:r>
      <w:r w:rsidRPr="00073114">
        <w:rPr>
          <w:highlight w:val="yellow"/>
        </w:rPr>
        <w:t>Ciudades[</w:t>
      </w:r>
      <w:r w:rsidR="00073114" w:rsidRPr="00073114">
        <w:rPr>
          <w:highlight w:val="yellow"/>
        </w:rPr>
        <w:t>Fila</w:t>
      </w:r>
      <w:r w:rsidRPr="00073114">
        <w:rPr>
          <w:highlight w:val="yellow"/>
        </w:rPr>
        <w:t>][</w:t>
      </w:r>
      <w:r w:rsidR="00073114" w:rsidRPr="00073114">
        <w:rPr>
          <w:highlight w:val="yellow"/>
        </w:rPr>
        <w:t>1</w:t>
      </w:r>
      <w:r w:rsidRPr="00073114">
        <w:rPr>
          <w:highlight w:val="yellow"/>
        </w:rPr>
        <w:t>]=Nombre</w:t>
      </w:r>
    </w:p>
    <w:p w:rsidR="00836B9A" w:rsidRPr="00836B9A" w:rsidRDefault="00836B9A" w:rsidP="00836B9A">
      <w:r w:rsidRPr="00073114">
        <w:rPr>
          <w:highlight w:val="yellow"/>
        </w:rPr>
        <w:tab/>
      </w:r>
      <w:r w:rsidRPr="00073114">
        <w:rPr>
          <w:highlight w:val="yellow"/>
        </w:rPr>
        <w:tab/>
        <w:t>Ciudades[</w:t>
      </w:r>
      <w:r w:rsidR="00073114" w:rsidRPr="00073114">
        <w:rPr>
          <w:highlight w:val="yellow"/>
        </w:rPr>
        <w:t>Fila</w:t>
      </w:r>
      <w:r w:rsidRPr="00073114">
        <w:rPr>
          <w:highlight w:val="yellow"/>
        </w:rPr>
        <w:t>][</w:t>
      </w:r>
      <w:r w:rsidR="00073114" w:rsidRPr="00073114">
        <w:rPr>
          <w:highlight w:val="yellow"/>
        </w:rPr>
        <w:t>2</w:t>
      </w:r>
      <w:r w:rsidRPr="00073114">
        <w:rPr>
          <w:highlight w:val="yellow"/>
        </w:rPr>
        <w:t>]=</w:t>
      </w:r>
      <w:proofErr w:type="spellStart"/>
      <w:r w:rsidRPr="00073114">
        <w:rPr>
          <w:highlight w:val="yellow"/>
        </w:rPr>
        <w:t>Temp</w:t>
      </w:r>
      <w:proofErr w:type="spellEnd"/>
    </w:p>
    <w:p w:rsidR="00836B9A" w:rsidRPr="00836B9A" w:rsidRDefault="00836B9A" w:rsidP="00836B9A">
      <w:r w:rsidRPr="00836B9A">
        <w:tab/>
      </w:r>
      <w:r w:rsidRPr="00836B9A">
        <w:tab/>
        <w:t xml:space="preserve">//usamos un </w:t>
      </w:r>
      <w:proofErr w:type="spellStart"/>
      <w:r w:rsidRPr="00836B9A">
        <w:t>function</w:t>
      </w:r>
      <w:proofErr w:type="spellEnd"/>
      <w:r w:rsidRPr="00836B9A">
        <w:t xml:space="preserve"> que nos convierte un valor de texto</w:t>
      </w:r>
    </w:p>
    <w:p w:rsidR="00836B9A" w:rsidRPr="00836B9A" w:rsidRDefault="00836B9A" w:rsidP="00836B9A">
      <w:r>
        <w:tab/>
      </w:r>
      <w:r>
        <w:tab/>
        <w:t>//formado por caracteres numéricos a número entero</w:t>
      </w:r>
    </w:p>
    <w:p w:rsidR="00836B9A" w:rsidRPr="00A539C9" w:rsidRDefault="00836B9A" w:rsidP="00836B9A">
      <w:r w:rsidRPr="00836B9A">
        <w:tab/>
      </w:r>
      <w:r w:rsidRPr="00836B9A">
        <w:tab/>
      </w:r>
      <w:proofErr w:type="spellStart"/>
      <w:r w:rsidRPr="00A539C9">
        <w:t>Vtemp</w:t>
      </w:r>
      <w:proofErr w:type="spellEnd"/>
      <w:r w:rsidRPr="00A539C9">
        <w:t>=</w:t>
      </w:r>
      <w:proofErr w:type="spellStart"/>
      <w:r w:rsidRPr="00A539C9">
        <w:t>ConvertirEntero</w:t>
      </w:r>
      <w:proofErr w:type="spellEnd"/>
      <w:r w:rsidRPr="00A539C9">
        <w:t>(</w:t>
      </w:r>
      <w:proofErr w:type="spellStart"/>
      <w:r w:rsidRPr="00A539C9">
        <w:t>Temp</w:t>
      </w:r>
      <w:proofErr w:type="spellEnd"/>
      <w:r w:rsidRPr="00A539C9">
        <w:t>)</w:t>
      </w:r>
    </w:p>
    <w:p w:rsidR="00836B9A" w:rsidRPr="00A539C9" w:rsidRDefault="00836B9A" w:rsidP="00836B9A">
      <w:r w:rsidRPr="00A539C9">
        <w:tab/>
      </w:r>
      <w:r w:rsidRPr="00A539C9">
        <w:tab/>
        <w:t>Media=</w:t>
      </w:r>
      <w:proofErr w:type="spellStart"/>
      <w:r w:rsidRPr="00A539C9">
        <w:t>Media+Vtemp</w:t>
      </w:r>
      <w:proofErr w:type="spellEnd"/>
    </w:p>
    <w:p w:rsidR="00836B9A" w:rsidRPr="00A539C9" w:rsidRDefault="00836B9A" w:rsidP="00836B9A"/>
    <w:p w:rsidR="00836B9A" w:rsidRPr="00A539C9" w:rsidRDefault="00836B9A" w:rsidP="00836B9A">
      <w:r w:rsidRPr="00A539C9">
        <w:tab/>
      </w:r>
      <w:proofErr w:type="spellStart"/>
      <w:r w:rsidRPr="00A539C9">
        <w:t>End</w:t>
      </w:r>
      <w:proofErr w:type="spellEnd"/>
      <w:r w:rsidRPr="00A539C9">
        <w:t xml:space="preserve"> </w:t>
      </w:r>
      <w:proofErr w:type="spellStart"/>
      <w:r w:rsidRPr="00A539C9">
        <w:t>For</w:t>
      </w:r>
      <w:proofErr w:type="spellEnd"/>
    </w:p>
    <w:p w:rsidR="00836B9A" w:rsidRPr="00A539C9" w:rsidRDefault="00836B9A" w:rsidP="00836B9A">
      <w:r w:rsidRPr="00A539C9">
        <w:tab/>
        <w:t>//calcula la media final</w:t>
      </w:r>
    </w:p>
    <w:p w:rsidR="00836B9A" w:rsidRPr="00A539C9" w:rsidRDefault="00836B9A" w:rsidP="00836B9A">
      <w:r w:rsidRPr="00A539C9">
        <w:tab/>
        <w:t>Media=Media/10</w:t>
      </w:r>
    </w:p>
    <w:p w:rsidR="00836B9A" w:rsidRPr="00A539C9" w:rsidRDefault="00836B9A" w:rsidP="00836B9A">
      <w:r w:rsidRPr="00A539C9">
        <w:tab/>
      </w:r>
      <w:proofErr w:type="spellStart"/>
      <w:r w:rsidRPr="00A539C9">
        <w:t>For</w:t>
      </w:r>
      <w:proofErr w:type="spellEnd"/>
      <w:r w:rsidRPr="00A539C9">
        <w:t xml:space="preserve"> Fila=1 </w:t>
      </w:r>
      <w:proofErr w:type="spellStart"/>
      <w:r w:rsidRPr="00A539C9">
        <w:t>To</w:t>
      </w:r>
      <w:proofErr w:type="spellEnd"/>
      <w:r w:rsidRPr="00A539C9">
        <w:t xml:space="preserve"> 10 </w:t>
      </w:r>
      <w:proofErr w:type="spellStart"/>
      <w:r w:rsidRPr="00A539C9">
        <w:t>Step</w:t>
      </w:r>
      <w:proofErr w:type="spellEnd"/>
      <w:r w:rsidRPr="00A539C9">
        <w:t xml:space="preserve"> 1</w:t>
      </w:r>
    </w:p>
    <w:p w:rsidR="00836B9A" w:rsidRPr="00836B9A" w:rsidRDefault="00836B9A" w:rsidP="00836B9A">
      <w:r w:rsidRPr="00A539C9">
        <w:tab/>
      </w:r>
      <w:r w:rsidRPr="00A539C9">
        <w:tab/>
      </w:r>
      <w:r w:rsidRPr="00836B9A">
        <w:t>//convierte cada temperatura a entero</w:t>
      </w:r>
    </w:p>
    <w:p w:rsidR="00836B9A" w:rsidRPr="00836B9A" w:rsidRDefault="00836B9A" w:rsidP="00836B9A">
      <w:r w:rsidRPr="00836B9A">
        <w:tab/>
      </w:r>
      <w:r w:rsidRPr="00836B9A">
        <w:tab/>
      </w:r>
      <w:proofErr w:type="spellStart"/>
      <w:r w:rsidRPr="00073114">
        <w:rPr>
          <w:highlight w:val="yellow"/>
        </w:rPr>
        <w:t>Vtemp</w:t>
      </w:r>
      <w:proofErr w:type="spellEnd"/>
      <w:r w:rsidRPr="00073114">
        <w:rPr>
          <w:highlight w:val="yellow"/>
        </w:rPr>
        <w:t xml:space="preserve">= </w:t>
      </w:r>
      <w:proofErr w:type="spellStart"/>
      <w:r w:rsidRPr="00073114">
        <w:rPr>
          <w:highlight w:val="yellow"/>
        </w:rPr>
        <w:t>ConvertirEntero</w:t>
      </w:r>
      <w:proofErr w:type="spellEnd"/>
      <w:r w:rsidRPr="00073114">
        <w:rPr>
          <w:highlight w:val="yellow"/>
        </w:rPr>
        <w:t>(Ciudades[</w:t>
      </w:r>
      <w:r w:rsidR="00073114" w:rsidRPr="00073114">
        <w:rPr>
          <w:highlight w:val="yellow"/>
        </w:rPr>
        <w:t>Fila</w:t>
      </w:r>
      <w:r w:rsidRPr="00073114">
        <w:rPr>
          <w:highlight w:val="yellow"/>
        </w:rPr>
        <w:t>][</w:t>
      </w:r>
      <w:r w:rsidR="00073114" w:rsidRPr="00073114">
        <w:rPr>
          <w:highlight w:val="yellow"/>
        </w:rPr>
        <w:t>2</w:t>
      </w:r>
      <w:r w:rsidRPr="00073114">
        <w:rPr>
          <w:highlight w:val="yellow"/>
        </w:rPr>
        <w:t>])</w:t>
      </w:r>
    </w:p>
    <w:p w:rsidR="00836B9A" w:rsidRDefault="00836B9A" w:rsidP="00836B9A">
      <w:r w:rsidRPr="00836B9A">
        <w:tab/>
      </w:r>
      <w:r w:rsidRPr="00836B9A">
        <w:tab/>
      </w:r>
      <w:proofErr w:type="spellStart"/>
      <w:r w:rsidRPr="00836B9A">
        <w:t>IfVtemp</w:t>
      </w:r>
      <w:proofErr w:type="spellEnd"/>
      <w:r w:rsidRPr="00836B9A">
        <w:t xml:space="preserve">&lt;Media) </w:t>
      </w:r>
      <w:proofErr w:type="spellStart"/>
      <w:r w:rsidRPr="00836B9A">
        <w:t>Then</w:t>
      </w:r>
      <w:proofErr w:type="spellEnd"/>
    </w:p>
    <w:p w:rsidR="00836B9A" w:rsidRPr="00836B9A" w:rsidRDefault="00836B9A" w:rsidP="00836B9A">
      <w:r>
        <w:tab/>
      </w:r>
      <w:r>
        <w:tab/>
      </w:r>
      <w:r>
        <w:tab/>
        <w:t>//muestra la ciudad unido a la temperatura</w:t>
      </w:r>
    </w:p>
    <w:p w:rsidR="00836B9A" w:rsidRPr="00836B9A" w:rsidRDefault="00836B9A" w:rsidP="00836B9A">
      <w:r w:rsidRPr="00836B9A">
        <w:tab/>
      </w:r>
      <w:r w:rsidRPr="00836B9A">
        <w:tab/>
      </w:r>
      <w:r w:rsidRPr="00836B9A">
        <w:tab/>
      </w:r>
      <w:r w:rsidRPr="00073114">
        <w:rPr>
          <w:highlight w:val="yellow"/>
        </w:rPr>
        <w:t>Mostrar Ciudades[</w:t>
      </w:r>
      <w:r w:rsidR="00073114" w:rsidRPr="00073114">
        <w:rPr>
          <w:highlight w:val="yellow"/>
        </w:rPr>
        <w:t>Fila</w:t>
      </w:r>
      <w:r w:rsidRPr="00073114">
        <w:rPr>
          <w:highlight w:val="yellow"/>
        </w:rPr>
        <w:t>][</w:t>
      </w:r>
      <w:r w:rsidR="00073114" w:rsidRPr="00073114">
        <w:rPr>
          <w:highlight w:val="yellow"/>
        </w:rPr>
        <w:t>1</w:t>
      </w:r>
      <w:r w:rsidRPr="00073114">
        <w:rPr>
          <w:highlight w:val="yellow"/>
        </w:rPr>
        <w:t>]  &amp; “-“ &amp; Ciudades[</w:t>
      </w:r>
      <w:r w:rsidR="00073114" w:rsidRPr="00073114">
        <w:rPr>
          <w:highlight w:val="yellow"/>
        </w:rPr>
        <w:t>Fila</w:t>
      </w:r>
      <w:r w:rsidRPr="00073114">
        <w:rPr>
          <w:highlight w:val="yellow"/>
        </w:rPr>
        <w:t>][</w:t>
      </w:r>
      <w:r w:rsidR="00073114" w:rsidRPr="00073114">
        <w:rPr>
          <w:highlight w:val="yellow"/>
        </w:rPr>
        <w:t>2</w:t>
      </w:r>
      <w:r w:rsidRPr="00073114">
        <w:rPr>
          <w:highlight w:val="yellow"/>
        </w:rPr>
        <w:t>]</w:t>
      </w:r>
      <w:r w:rsidRPr="00836B9A">
        <w:t xml:space="preserve">  </w:t>
      </w:r>
    </w:p>
    <w:p w:rsidR="00836B9A" w:rsidRDefault="00836B9A" w:rsidP="00836B9A">
      <w:pPr>
        <w:rPr>
          <w:lang w:val="en-US"/>
        </w:rPr>
      </w:pPr>
      <w:r w:rsidRPr="00836B9A">
        <w:tab/>
      </w:r>
      <w:r w:rsidRPr="00836B9A">
        <w:tab/>
      </w:r>
      <w:r>
        <w:rPr>
          <w:lang w:val="en-US"/>
        </w:rPr>
        <w:t>End If</w:t>
      </w:r>
    </w:p>
    <w:p w:rsidR="00836B9A" w:rsidRPr="00836B9A" w:rsidRDefault="00836B9A" w:rsidP="00836B9A">
      <w:pPr>
        <w:rPr>
          <w:lang w:val="en-US"/>
        </w:rPr>
      </w:pPr>
      <w:r>
        <w:rPr>
          <w:lang w:val="en-US"/>
        </w:rPr>
        <w:tab/>
      </w:r>
      <w:r w:rsidRPr="00836B9A">
        <w:rPr>
          <w:lang w:val="en-US"/>
        </w:rPr>
        <w:t>End For</w:t>
      </w:r>
    </w:p>
    <w:p w:rsidR="00836B9A" w:rsidRPr="00A539C9" w:rsidRDefault="00836B9A" w:rsidP="00836B9A">
      <w:pPr>
        <w:rPr>
          <w:lang w:val="en-US"/>
        </w:rPr>
      </w:pPr>
      <w:r w:rsidRPr="00836B9A">
        <w:rPr>
          <w:lang w:val="en-US"/>
        </w:rPr>
        <w:tab/>
      </w:r>
    </w:p>
    <w:p w:rsidR="00836B9A" w:rsidRPr="00A539C9" w:rsidRDefault="00836B9A" w:rsidP="00836B9A">
      <w:pPr>
        <w:rPr>
          <w:lang w:val="en-US"/>
        </w:rPr>
      </w:pPr>
      <w:r w:rsidRPr="00A539C9">
        <w:rPr>
          <w:lang w:val="en-US"/>
        </w:rPr>
        <w:t>Fin</w:t>
      </w:r>
    </w:p>
    <w:p w:rsidR="004E26BF" w:rsidRDefault="004E26BF">
      <w:pPr>
        <w:rPr>
          <w:rFonts w:eastAsiaTheme="majorEastAsia" w:cstheme="majorBidi"/>
          <w:bCs/>
          <w:sz w:val="44"/>
          <w:szCs w:val="26"/>
          <w:lang w:val="en-US"/>
        </w:rPr>
      </w:pPr>
      <w:r>
        <w:rPr>
          <w:rFonts w:eastAsiaTheme="majorEastAsia" w:cstheme="majorBidi"/>
          <w:bCs/>
          <w:sz w:val="44"/>
          <w:szCs w:val="26"/>
          <w:lang w:val="en-US"/>
        </w:rPr>
        <w:br w:type="page"/>
      </w:r>
    </w:p>
    <w:p w:rsidR="00836B9A" w:rsidRPr="00A539C9" w:rsidRDefault="00836B9A">
      <w:pPr>
        <w:rPr>
          <w:rFonts w:eastAsiaTheme="majorEastAsia" w:cstheme="majorBidi"/>
          <w:bCs/>
          <w:sz w:val="44"/>
          <w:szCs w:val="26"/>
          <w:lang w:val="en-US"/>
        </w:rPr>
      </w:pPr>
    </w:p>
    <w:p w:rsidR="00121F13" w:rsidRDefault="00121F13" w:rsidP="00121F13">
      <w:pPr>
        <w:pStyle w:val="Ttulo2"/>
        <w:rPr>
          <w:lang w:val="en-US"/>
        </w:rPr>
      </w:pPr>
      <w:bookmarkStart w:id="24" w:name="_Toc432431463"/>
      <w:proofErr w:type="spellStart"/>
      <w:r w:rsidRPr="00A539C9">
        <w:rPr>
          <w:lang w:val="en-US"/>
        </w:rPr>
        <w:t>Actividad</w:t>
      </w:r>
      <w:proofErr w:type="spellEnd"/>
      <w:r w:rsidRPr="00A539C9">
        <w:rPr>
          <w:lang w:val="en-US"/>
        </w:rPr>
        <w:t xml:space="preserve"> </w:t>
      </w:r>
      <w:proofErr w:type="spellStart"/>
      <w:r w:rsidRPr="00A539C9">
        <w:rPr>
          <w:lang w:val="en-US"/>
        </w:rPr>
        <w:t>práctica</w:t>
      </w:r>
      <w:proofErr w:type="spellEnd"/>
      <w:r w:rsidRPr="00A539C9">
        <w:rPr>
          <w:lang w:val="en-US"/>
        </w:rPr>
        <w:t xml:space="preserve"> </w:t>
      </w:r>
      <w:r w:rsidR="004E26BF">
        <w:rPr>
          <w:lang w:val="en-US"/>
        </w:rPr>
        <w:t>9</w:t>
      </w:r>
      <w:bookmarkEnd w:id="24"/>
    </w:p>
    <w:p w:rsidR="007E7F19" w:rsidRPr="002D1726" w:rsidRDefault="007E7F19" w:rsidP="007E7F19">
      <w:pPr>
        <w:pStyle w:val="Destacado"/>
      </w:pPr>
      <w:r w:rsidRPr="002D1726">
        <w:t>Algoritmo 1</w:t>
      </w:r>
    </w:p>
    <w:p w:rsidR="00121F13" w:rsidRDefault="00121F13" w:rsidP="00121F13">
      <w:r>
        <w:t>Inicio</w:t>
      </w:r>
    </w:p>
    <w:p w:rsidR="00121F13" w:rsidRDefault="00121F13" w:rsidP="00121F13">
      <w:r>
        <w:tab/>
        <w:t>Datos:</w:t>
      </w:r>
    </w:p>
    <w:p w:rsidR="00121F13" w:rsidRPr="00A539C9" w:rsidRDefault="00121F13" w:rsidP="00121F13">
      <w:r>
        <w:tab/>
      </w:r>
      <w:r w:rsidRPr="00A539C9">
        <w:t xml:space="preserve">Cadenas 1 </w:t>
      </w:r>
      <w:proofErr w:type="spellStart"/>
      <w:r w:rsidRPr="00A539C9">
        <w:t>To</w:t>
      </w:r>
      <w:proofErr w:type="spellEnd"/>
      <w:r w:rsidRPr="00A539C9">
        <w:t xml:space="preserve"> 10 </w:t>
      </w:r>
      <w:proofErr w:type="spellStart"/>
      <w:r w:rsidRPr="00A539C9">
        <w:t>String</w:t>
      </w:r>
      <w:proofErr w:type="spellEnd"/>
    </w:p>
    <w:p w:rsidR="00121F13" w:rsidRPr="00A539C9" w:rsidRDefault="00121F13" w:rsidP="00121F13">
      <w:pPr>
        <w:ind w:firstLine="708"/>
      </w:pPr>
      <w:r w:rsidRPr="00A539C9">
        <w:t xml:space="preserve">Texto, </w:t>
      </w:r>
      <w:proofErr w:type="spellStart"/>
      <w:r w:rsidRPr="00A539C9">
        <w:t>Aux</w:t>
      </w:r>
      <w:proofErr w:type="spellEnd"/>
      <w:r w:rsidRPr="00A539C9">
        <w:t xml:space="preserve">, Letra </w:t>
      </w:r>
      <w:proofErr w:type="spellStart"/>
      <w:r w:rsidRPr="00A539C9">
        <w:t>String</w:t>
      </w:r>
      <w:proofErr w:type="spellEnd"/>
    </w:p>
    <w:p w:rsidR="00121F13" w:rsidRPr="00F9736B" w:rsidRDefault="00121F13" w:rsidP="00121F13">
      <w:pPr>
        <w:ind w:firstLine="708"/>
      </w:pPr>
      <w:r w:rsidRPr="00F9736B">
        <w:t xml:space="preserve">Vocales1, Vocales2, Len1, Len2 </w:t>
      </w:r>
      <w:proofErr w:type="spellStart"/>
      <w:r w:rsidRPr="00F9736B">
        <w:t>Integer</w:t>
      </w:r>
      <w:proofErr w:type="spellEnd"/>
    </w:p>
    <w:p w:rsidR="00121F13" w:rsidRPr="00F9736B" w:rsidRDefault="00121F13" w:rsidP="00121F13">
      <w:r w:rsidRPr="00F9736B">
        <w:tab/>
        <w:t xml:space="preserve">I, K, Pos </w:t>
      </w:r>
      <w:proofErr w:type="spellStart"/>
      <w:r w:rsidRPr="00F9736B">
        <w:t>Integer</w:t>
      </w:r>
      <w:proofErr w:type="spellEnd"/>
    </w:p>
    <w:p w:rsidR="00121F13" w:rsidRDefault="00121F13" w:rsidP="00121F13">
      <w:r w:rsidRPr="00F9736B">
        <w:tab/>
      </w:r>
      <w:r>
        <w:t>Código:</w:t>
      </w:r>
    </w:p>
    <w:p w:rsidR="00121F13" w:rsidRPr="00F9736B" w:rsidRDefault="00121F13" w:rsidP="00121F13">
      <w:pPr>
        <w:rPr>
          <w:lang w:val="en-US"/>
        </w:rPr>
      </w:pPr>
      <w:r>
        <w:tab/>
      </w:r>
      <w:r w:rsidRPr="00F9736B">
        <w:rPr>
          <w:lang w:val="en-US"/>
        </w:rPr>
        <w:t>Vocales1=0</w:t>
      </w:r>
    </w:p>
    <w:p w:rsidR="00121F13" w:rsidRPr="00F9736B" w:rsidRDefault="00121F13" w:rsidP="00121F13">
      <w:pPr>
        <w:rPr>
          <w:lang w:val="en-US"/>
        </w:rPr>
      </w:pPr>
      <w:r w:rsidRPr="00F9736B">
        <w:rPr>
          <w:lang w:val="en-US"/>
        </w:rPr>
        <w:tab/>
        <w:t>Vocales2=0</w:t>
      </w:r>
    </w:p>
    <w:p w:rsidR="00121F13" w:rsidRPr="00F9736B" w:rsidRDefault="00121F13" w:rsidP="00121F13">
      <w:pPr>
        <w:rPr>
          <w:lang w:val="en-US"/>
        </w:rPr>
      </w:pPr>
      <w:r w:rsidRPr="00F9736B">
        <w:rPr>
          <w:lang w:val="en-US"/>
        </w:rPr>
        <w:tab/>
        <w:t>For Pos=1 To 10 Step 1</w:t>
      </w:r>
    </w:p>
    <w:p w:rsidR="00121F13" w:rsidRDefault="00121F13" w:rsidP="00121F13">
      <w:r w:rsidRPr="00F9736B">
        <w:rPr>
          <w:lang w:val="en-US"/>
        </w:rPr>
        <w:tab/>
      </w:r>
      <w:r w:rsidRPr="00F9736B">
        <w:rPr>
          <w:lang w:val="en-US"/>
        </w:rPr>
        <w:tab/>
      </w:r>
      <w:r>
        <w:t>Leer Texto</w:t>
      </w:r>
    </w:p>
    <w:p w:rsidR="00121F13" w:rsidRDefault="00121F13" w:rsidP="00121F13">
      <w:r>
        <w:tab/>
      </w:r>
      <w:r>
        <w:tab/>
        <w:t>Cadenas[Pos]=Texto</w:t>
      </w:r>
    </w:p>
    <w:p w:rsidR="00121F13" w:rsidRDefault="00121F13" w:rsidP="00121F13">
      <w:r>
        <w:tab/>
      </w:r>
      <w:proofErr w:type="spellStart"/>
      <w:r>
        <w:t>End</w:t>
      </w:r>
      <w:proofErr w:type="spellEnd"/>
      <w:r>
        <w:t xml:space="preserve"> </w:t>
      </w:r>
      <w:proofErr w:type="spellStart"/>
      <w:r>
        <w:t>For</w:t>
      </w:r>
      <w:proofErr w:type="spellEnd"/>
    </w:p>
    <w:p w:rsidR="00121F13" w:rsidRPr="00F9736B" w:rsidRDefault="00121F13" w:rsidP="00121F13">
      <w:pPr>
        <w:rPr>
          <w:lang w:val="en-US"/>
        </w:rPr>
      </w:pPr>
      <w:r>
        <w:tab/>
      </w:r>
      <w:r w:rsidRPr="00F9736B">
        <w:rPr>
          <w:lang w:val="en-US"/>
        </w:rPr>
        <w:t>//</w:t>
      </w:r>
      <w:proofErr w:type="spellStart"/>
      <w:r w:rsidRPr="00F9736B">
        <w:rPr>
          <w:lang w:val="en-US"/>
        </w:rPr>
        <w:t>ordenación</w:t>
      </w:r>
      <w:proofErr w:type="spellEnd"/>
    </w:p>
    <w:p w:rsidR="00121F13" w:rsidRPr="00F9736B" w:rsidRDefault="00121F13" w:rsidP="00121F13">
      <w:pPr>
        <w:rPr>
          <w:lang w:val="en-US"/>
        </w:rPr>
      </w:pPr>
      <w:r w:rsidRPr="00F9736B">
        <w:rPr>
          <w:lang w:val="en-US"/>
        </w:rPr>
        <w:tab/>
        <w:t>For I=1 To 10 Step 1</w:t>
      </w:r>
    </w:p>
    <w:p w:rsidR="00121F13" w:rsidRDefault="00121F13" w:rsidP="00121F13">
      <w:r w:rsidRPr="00F9736B">
        <w:rPr>
          <w:lang w:val="en-US"/>
        </w:rPr>
        <w:tab/>
      </w:r>
      <w:r w:rsidRPr="00F9736B">
        <w:rPr>
          <w:lang w:val="en-US"/>
        </w:rPr>
        <w:tab/>
      </w:r>
      <w:proofErr w:type="spellStart"/>
      <w:r>
        <w:t>For</w:t>
      </w:r>
      <w:proofErr w:type="spellEnd"/>
      <w:r>
        <w:t xml:space="preserve"> K=I </w:t>
      </w:r>
      <w:proofErr w:type="spellStart"/>
      <w:r>
        <w:t>To</w:t>
      </w:r>
      <w:proofErr w:type="spellEnd"/>
      <w:r>
        <w:t xml:space="preserve"> 10</w:t>
      </w:r>
    </w:p>
    <w:p w:rsidR="00121F13" w:rsidRDefault="00121F13" w:rsidP="00121F13">
      <w:r>
        <w:tab/>
      </w:r>
      <w:r>
        <w:tab/>
      </w:r>
      <w:r>
        <w:tab/>
        <w:t>//si la longitud de la Cadenas[K] es menor, hace</w:t>
      </w:r>
    </w:p>
    <w:p w:rsidR="00121F13" w:rsidRDefault="00121F13" w:rsidP="00121F13">
      <w:r>
        <w:tab/>
      </w:r>
      <w:r>
        <w:tab/>
      </w:r>
      <w:r>
        <w:tab/>
        <w:t>//el intercambio</w:t>
      </w:r>
    </w:p>
    <w:p w:rsidR="00121F13" w:rsidRPr="00073114" w:rsidRDefault="00121F13" w:rsidP="00121F13">
      <w:r>
        <w:tab/>
      </w:r>
      <w:r>
        <w:tab/>
      </w:r>
      <w:r>
        <w:tab/>
      </w:r>
      <w:proofErr w:type="spellStart"/>
      <w:r w:rsidRPr="00073114">
        <w:t>If</w:t>
      </w:r>
      <w:proofErr w:type="spellEnd"/>
      <w:r w:rsidRPr="00073114">
        <w:t xml:space="preserve">(Longitud(Cadenas[K])&lt;Longitud(Cadenas[I])) </w:t>
      </w:r>
      <w:proofErr w:type="spellStart"/>
      <w:r w:rsidRPr="00073114">
        <w:t>Then</w:t>
      </w:r>
      <w:proofErr w:type="spellEnd"/>
    </w:p>
    <w:p w:rsidR="00121F13" w:rsidRPr="00F9736B" w:rsidRDefault="00121F13" w:rsidP="00121F13">
      <w:r w:rsidRPr="00073114">
        <w:tab/>
      </w:r>
      <w:r w:rsidRPr="00073114">
        <w:tab/>
      </w:r>
      <w:r w:rsidRPr="00073114">
        <w:tab/>
      </w:r>
      <w:r w:rsidRPr="00073114">
        <w:tab/>
      </w:r>
      <w:proofErr w:type="spellStart"/>
      <w:r w:rsidRPr="00F9736B">
        <w:t>Aux</w:t>
      </w:r>
      <w:proofErr w:type="spellEnd"/>
      <w:r w:rsidRPr="00F9736B">
        <w:t>=Cadenas[I]</w:t>
      </w:r>
    </w:p>
    <w:p w:rsidR="00121F13" w:rsidRPr="00F9736B" w:rsidRDefault="00121F13" w:rsidP="00121F13">
      <w:r w:rsidRPr="00F9736B">
        <w:lastRenderedPageBreak/>
        <w:tab/>
      </w:r>
      <w:r w:rsidRPr="00F9736B">
        <w:tab/>
      </w:r>
      <w:r w:rsidRPr="00F9736B">
        <w:tab/>
      </w:r>
      <w:r w:rsidRPr="00F9736B">
        <w:tab/>
        <w:t>Cadenas[I]=Cadenas[K]</w:t>
      </w:r>
    </w:p>
    <w:p w:rsidR="00121F13" w:rsidRPr="00F9736B" w:rsidRDefault="00121F13" w:rsidP="00121F13">
      <w:r w:rsidRPr="00F9736B">
        <w:tab/>
      </w:r>
      <w:r w:rsidRPr="00F9736B">
        <w:tab/>
      </w:r>
      <w:r w:rsidRPr="00F9736B">
        <w:tab/>
      </w:r>
      <w:r w:rsidRPr="00F9736B">
        <w:tab/>
        <w:t>Cadenas[K]=</w:t>
      </w:r>
      <w:proofErr w:type="spellStart"/>
      <w:r w:rsidRPr="00F9736B">
        <w:t>Aux</w:t>
      </w:r>
      <w:proofErr w:type="spellEnd"/>
    </w:p>
    <w:p w:rsidR="00121F13" w:rsidRPr="00F9736B" w:rsidRDefault="00121F13" w:rsidP="00121F13">
      <w:r w:rsidRPr="00F9736B">
        <w:tab/>
      </w:r>
      <w:r w:rsidRPr="00F9736B">
        <w:tab/>
      </w:r>
      <w:r w:rsidRPr="00F9736B">
        <w:tab/>
      </w:r>
      <w:proofErr w:type="spellStart"/>
      <w:r w:rsidRPr="00F9736B">
        <w:t>Else</w:t>
      </w:r>
      <w:proofErr w:type="spellEnd"/>
    </w:p>
    <w:p w:rsidR="00121F13" w:rsidRPr="00BB52B0" w:rsidRDefault="00121F13" w:rsidP="00121F13">
      <w:r w:rsidRPr="00F9736B">
        <w:tab/>
      </w:r>
      <w:r w:rsidRPr="00F9736B">
        <w:tab/>
      </w:r>
      <w:r w:rsidRPr="00F9736B">
        <w:tab/>
      </w:r>
      <w:r w:rsidRPr="00F9736B">
        <w:tab/>
      </w:r>
      <w:r w:rsidRPr="00BB52B0">
        <w:t>//compru</w:t>
      </w:r>
      <w:r>
        <w:t>eba si tienen la misma longitud</w:t>
      </w:r>
    </w:p>
    <w:p w:rsidR="00121F13" w:rsidRDefault="00121F13" w:rsidP="00121F13">
      <w:r>
        <w:tab/>
      </w:r>
      <w:r>
        <w:tab/>
      </w:r>
      <w:r>
        <w:tab/>
      </w:r>
      <w:r>
        <w:tab/>
        <w:t>//en cuyo caso, la ordenación dependerá</w:t>
      </w:r>
    </w:p>
    <w:p w:rsidR="00121F13" w:rsidRPr="00BB52B0" w:rsidRDefault="00121F13" w:rsidP="00121F13">
      <w:r>
        <w:tab/>
      </w:r>
      <w:r>
        <w:tab/>
      </w:r>
      <w:r>
        <w:tab/>
      </w:r>
      <w:r>
        <w:tab/>
        <w:t>//del número de vocales</w:t>
      </w:r>
    </w:p>
    <w:p w:rsidR="00121F13" w:rsidRPr="00073114" w:rsidRDefault="00121F13" w:rsidP="00121F13">
      <w:r w:rsidRPr="00BB52B0">
        <w:tab/>
      </w:r>
      <w:r w:rsidRPr="00BB52B0">
        <w:tab/>
      </w:r>
      <w:r w:rsidRPr="00BB52B0">
        <w:tab/>
      </w:r>
      <w:r w:rsidRPr="00BB52B0">
        <w:tab/>
      </w:r>
      <w:proofErr w:type="spellStart"/>
      <w:r w:rsidRPr="00073114">
        <w:t>If</w:t>
      </w:r>
      <w:proofErr w:type="spellEnd"/>
      <w:r w:rsidRPr="00073114">
        <w:t>(Longitud(Cadenas[K])==</w:t>
      </w:r>
    </w:p>
    <w:p w:rsidR="00121F13" w:rsidRPr="00073114" w:rsidRDefault="00121F13" w:rsidP="00121F13">
      <w:pPr>
        <w:ind w:left="3540" w:firstLine="708"/>
      </w:pPr>
      <w:r w:rsidRPr="00073114">
        <w:t xml:space="preserve">Longitud(Cadenas[I])  </w:t>
      </w:r>
      <w:proofErr w:type="spellStart"/>
      <w:r w:rsidRPr="00073114">
        <w:t>Then</w:t>
      </w:r>
      <w:proofErr w:type="spellEnd"/>
    </w:p>
    <w:p w:rsidR="00121F13" w:rsidRDefault="00121F13" w:rsidP="00121F13">
      <w:r w:rsidRPr="00073114">
        <w:tab/>
      </w:r>
      <w:r w:rsidRPr="00073114">
        <w:tab/>
      </w:r>
      <w:r w:rsidRPr="00073114">
        <w:tab/>
      </w:r>
      <w:r w:rsidRPr="00073114">
        <w:tab/>
      </w:r>
      <w:r w:rsidRPr="00073114">
        <w:tab/>
      </w:r>
      <w:r w:rsidRPr="001B2486">
        <w:t>//cuenta vocales de Cadenas[I]</w:t>
      </w:r>
    </w:p>
    <w:p w:rsidR="00121F13" w:rsidRPr="001B2486" w:rsidRDefault="00121F13" w:rsidP="00121F13">
      <w:pPr>
        <w:rPr>
          <w:lang w:val="en-US"/>
        </w:rPr>
      </w:pPr>
      <w:r>
        <w:tab/>
      </w:r>
      <w:r>
        <w:tab/>
      </w:r>
      <w:r>
        <w:tab/>
      </w:r>
      <w:r>
        <w:tab/>
      </w:r>
      <w:r>
        <w:tab/>
      </w:r>
      <w:r w:rsidRPr="001B2486">
        <w:rPr>
          <w:lang w:val="en-US"/>
        </w:rPr>
        <w:t>Len1=</w:t>
      </w:r>
      <w:proofErr w:type="spellStart"/>
      <w:r w:rsidRPr="001B2486">
        <w:rPr>
          <w:lang w:val="en-US"/>
        </w:rPr>
        <w:t>Longitud</w:t>
      </w:r>
      <w:proofErr w:type="spellEnd"/>
      <w:r w:rsidRPr="001B2486">
        <w:rPr>
          <w:lang w:val="en-US"/>
        </w:rPr>
        <w:t>(</w:t>
      </w:r>
      <w:proofErr w:type="spellStart"/>
      <w:r w:rsidRPr="001B2486">
        <w:rPr>
          <w:lang w:val="en-US"/>
        </w:rPr>
        <w:t>Cadenas</w:t>
      </w:r>
      <w:proofErr w:type="spellEnd"/>
      <w:r w:rsidRPr="001B2486">
        <w:rPr>
          <w:lang w:val="en-US"/>
        </w:rPr>
        <w:t>[I])</w:t>
      </w:r>
    </w:p>
    <w:p w:rsidR="00121F13" w:rsidRDefault="00121F13" w:rsidP="00121F13">
      <w:pPr>
        <w:ind w:firstLine="708"/>
        <w:rPr>
          <w:lang w:val="en-US"/>
        </w:rPr>
      </w:pPr>
      <w:r w:rsidRPr="001B2486">
        <w:rPr>
          <w:lang w:val="en-US"/>
        </w:rPr>
        <w:tab/>
      </w:r>
      <w:r w:rsidRPr="001B2486">
        <w:rPr>
          <w:lang w:val="en-US"/>
        </w:rPr>
        <w:tab/>
      </w:r>
      <w:r w:rsidRPr="001B2486">
        <w:rPr>
          <w:lang w:val="en-US"/>
        </w:rPr>
        <w:tab/>
      </w:r>
      <w:r w:rsidRPr="001B2486">
        <w:rPr>
          <w:lang w:val="en-US"/>
        </w:rPr>
        <w:tab/>
      </w:r>
      <w:r w:rsidRPr="00C5701F">
        <w:rPr>
          <w:lang w:val="en-US"/>
        </w:rPr>
        <w:t xml:space="preserve">For </w:t>
      </w:r>
      <w:r>
        <w:rPr>
          <w:lang w:val="en-US"/>
        </w:rPr>
        <w:t>Pos</w:t>
      </w:r>
      <w:r w:rsidRPr="00C5701F">
        <w:rPr>
          <w:lang w:val="en-US"/>
        </w:rPr>
        <w:t xml:space="preserve">=1 To </w:t>
      </w:r>
      <w:r>
        <w:rPr>
          <w:lang w:val="en-US"/>
        </w:rPr>
        <w:t>Len1 Step 1</w:t>
      </w:r>
    </w:p>
    <w:p w:rsidR="00121F13" w:rsidRPr="00131EC1" w:rsidRDefault="00121F13" w:rsidP="00121F13">
      <w:pPr>
        <w:ind w:firstLine="708"/>
      </w:pPr>
      <w:r>
        <w:rPr>
          <w:lang w:val="en-US"/>
        </w:rPr>
        <w:tab/>
      </w:r>
      <w:r>
        <w:rPr>
          <w:lang w:val="en-US"/>
        </w:rPr>
        <w:tab/>
      </w:r>
      <w:r>
        <w:rPr>
          <w:lang w:val="en-US"/>
        </w:rPr>
        <w:tab/>
      </w:r>
      <w:r>
        <w:rPr>
          <w:lang w:val="en-US"/>
        </w:rPr>
        <w:tab/>
      </w:r>
      <w:r w:rsidRPr="00131EC1">
        <w:t>Letra=</w:t>
      </w:r>
      <w:proofErr w:type="spellStart"/>
      <w:r w:rsidRPr="00131EC1">
        <w:t>ObtenerLetra</w:t>
      </w:r>
      <w:proofErr w:type="spellEnd"/>
      <w:r w:rsidRPr="00131EC1">
        <w:t>(Cadena</w:t>
      </w:r>
      <w:r>
        <w:t>s[I]</w:t>
      </w:r>
      <w:r w:rsidRPr="00131EC1">
        <w:t xml:space="preserve">, </w:t>
      </w:r>
      <w:r>
        <w:t>Pos</w:t>
      </w:r>
      <w:r w:rsidRPr="00131EC1">
        <w:t>)</w:t>
      </w:r>
    </w:p>
    <w:p w:rsidR="00121F13" w:rsidRPr="00131EC1" w:rsidRDefault="00121F13" w:rsidP="00121F13">
      <w:pPr>
        <w:ind w:firstLine="708"/>
      </w:pPr>
      <w:r>
        <w:tab/>
      </w:r>
      <w:r>
        <w:tab/>
      </w:r>
      <w:r>
        <w:tab/>
      </w:r>
      <w:r w:rsidRPr="00131EC1">
        <w:tab/>
      </w:r>
      <w:proofErr w:type="spellStart"/>
      <w:r>
        <w:t>Switch</w:t>
      </w:r>
      <w:proofErr w:type="spellEnd"/>
      <w:r w:rsidRPr="00131EC1">
        <w:t>(Letra)</w:t>
      </w:r>
    </w:p>
    <w:p w:rsidR="00121F13" w:rsidRPr="00131EC1" w:rsidRDefault="00121F13" w:rsidP="00121F13">
      <w:pPr>
        <w:ind w:firstLine="708"/>
      </w:pPr>
      <w:r>
        <w:tab/>
      </w:r>
      <w:r>
        <w:tab/>
      </w:r>
      <w:r>
        <w:tab/>
      </w:r>
      <w:r w:rsidRPr="00131EC1">
        <w:tab/>
      </w:r>
      <w:r w:rsidRPr="00131EC1">
        <w:tab/>
        <w:t>Case “a”, “e”, “I”, “o”, “u”:</w:t>
      </w:r>
    </w:p>
    <w:p w:rsidR="00121F13" w:rsidRPr="00F9736B" w:rsidRDefault="00121F13" w:rsidP="00121F13">
      <w:pPr>
        <w:ind w:firstLine="708"/>
      </w:pPr>
      <w:r w:rsidRPr="00131EC1">
        <w:tab/>
      </w:r>
      <w:r w:rsidRPr="00131EC1">
        <w:tab/>
      </w:r>
      <w:r w:rsidRPr="00131EC1">
        <w:tab/>
      </w:r>
      <w:r>
        <w:tab/>
      </w:r>
      <w:r>
        <w:tab/>
      </w:r>
      <w:r w:rsidRPr="00F9736B">
        <w:t>Vocales1=Vocales1+1</w:t>
      </w:r>
    </w:p>
    <w:p w:rsidR="00121F13" w:rsidRPr="00121F13" w:rsidRDefault="00121F13" w:rsidP="00121F13">
      <w:pPr>
        <w:ind w:firstLine="708"/>
        <w:rPr>
          <w:lang w:val="en-US"/>
        </w:rPr>
      </w:pPr>
      <w:r w:rsidRPr="00F9736B">
        <w:tab/>
      </w:r>
      <w:r w:rsidRPr="00F9736B">
        <w:tab/>
      </w:r>
      <w:r w:rsidRPr="00F9736B">
        <w:tab/>
      </w:r>
      <w:r w:rsidRPr="00F9736B">
        <w:tab/>
      </w:r>
      <w:r w:rsidRPr="00121F13">
        <w:rPr>
          <w:lang w:val="en-US"/>
        </w:rPr>
        <w:t>End Switch</w:t>
      </w:r>
    </w:p>
    <w:p w:rsidR="00121F13" w:rsidRPr="00121F13" w:rsidRDefault="00121F13" w:rsidP="00121F13">
      <w:pPr>
        <w:ind w:firstLine="708"/>
        <w:rPr>
          <w:lang w:val="en-US"/>
        </w:rPr>
      </w:pPr>
      <w:r w:rsidRPr="00121F13">
        <w:rPr>
          <w:lang w:val="en-US"/>
        </w:rPr>
        <w:tab/>
      </w:r>
      <w:r w:rsidRPr="00121F13">
        <w:rPr>
          <w:lang w:val="en-US"/>
        </w:rPr>
        <w:tab/>
      </w:r>
      <w:r w:rsidRPr="00121F13">
        <w:rPr>
          <w:lang w:val="en-US"/>
        </w:rPr>
        <w:tab/>
      </w:r>
      <w:r w:rsidRPr="00121F13">
        <w:rPr>
          <w:lang w:val="en-US"/>
        </w:rPr>
        <w:tab/>
        <w:t>End For</w:t>
      </w:r>
    </w:p>
    <w:p w:rsidR="00121F13" w:rsidRPr="00073114" w:rsidRDefault="00121F13" w:rsidP="00121F13">
      <w:pPr>
        <w:rPr>
          <w:lang w:val="en-US"/>
        </w:rPr>
      </w:pPr>
      <w:r w:rsidRPr="00121F13">
        <w:rPr>
          <w:lang w:val="en-US"/>
        </w:rPr>
        <w:tab/>
      </w:r>
      <w:r w:rsidRPr="00121F13">
        <w:rPr>
          <w:lang w:val="en-US"/>
        </w:rPr>
        <w:tab/>
      </w:r>
      <w:r w:rsidRPr="00121F13">
        <w:rPr>
          <w:lang w:val="en-US"/>
        </w:rPr>
        <w:tab/>
      </w:r>
      <w:r w:rsidRPr="00121F13">
        <w:rPr>
          <w:lang w:val="en-US"/>
        </w:rPr>
        <w:tab/>
      </w:r>
      <w:r w:rsidRPr="00121F13">
        <w:rPr>
          <w:lang w:val="en-US"/>
        </w:rPr>
        <w:tab/>
      </w:r>
      <w:r w:rsidRPr="00073114">
        <w:rPr>
          <w:lang w:val="en-US"/>
        </w:rPr>
        <w:t>//</w:t>
      </w:r>
      <w:proofErr w:type="spellStart"/>
      <w:r w:rsidRPr="00073114">
        <w:rPr>
          <w:lang w:val="en-US"/>
        </w:rPr>
        <w:t>cuenta</w:t>
      </w:r>
      <w:proofErr w:type="spellEnd"/>
      <w:r w:rsidRPr="00073114">
        <w:rPr>
          <w:lang w:val="en-US"/>
        </w:rPr>
        <w:t xml:space="preserve"> </w:t>
      </w:r>
      <w:proofErr w:type="spellStart"/>
      <w:r w:rsidRPr="00073114">
        <w:rPr>
          <w:lang w:val="en-US"/>
        </w:rPr>
        <w:t>vocales</w:t>
      </w:r>
      <w:proofErr w:type="spellEnd"/>
      <w:r w:rsidRPr="00073114">
        <w:rPr>
          <w:lang w:val="en-US"/>
        </w:rPr>
        <w:t xml:space="preserve"> de </w:t>
      </w:r>
      <w:proofErr w:type="spellStart"/>
      <w:r w:rsidRPr="00073114">
        <w:rPr>
          <w:lang w:val="en-US"/>
        </w:rPr>
        <w:t>Cadenas</w:t>
      </w:r>
      <w:proofErr w:type="spellEnd"/>
      <w:r w:rsidRPr="00073114">
        <w:rPr>
          <w:lang w:val="en-US"/>
        </w:rPr>
        <w:t>[K]</w:t>
      </w:r>
    </w:p>
    <w:p w:rsidR="00121F13" w:rsidRPr="001B2486" w:rsidRDefault="00121F13" w:rsidP="00121F13">
      <w:pPr>
        <w:rPr>
          <w:lang w:val="en-US"/>
        </w:rPr>
      </w:pPr>
      <w:r w:rsidRPr="00073114">
        <w:rPr>
          <w:lang w:val="en-US"/>
        </w:rPr>
        <w:tab/>
      </w:r>
      <w:r w:rsidRPr="00073114">
        <w:rPr>
          <w:lang w:val="en-US"/>
        </w:rPr>
        <w:tab/>
      </w:r>
      <w:r w:rsidRPr="00073114">
        <w:rPr>
          <w:lang w:val="en-US"/>
        </w:rPr>
        <w:tab/>
      </w:r>
      <w:r w:rsidRPr="00073114">
        <w:rPr>
          <w:lang w:val="en-US"/>
        </w:rPr>
        <w:tab/>
      </w:r>
      <w:r w:rsidRPr="00073114">
        <w:rPr>
          <w:lang w:val="en-US"/>
        </w:rPr>
        <w:tab/>
      </w:r>
      <w:r w:rsidRPr="001B2486">
        <w:rPr>
          <w:lang w:val="en-US"/>
        </w:rPr>
        <w:t>Len</w:t>
      </w:r>
      <w:r>
        <w:rPr>
          <w:lang w:val="en-US"/>
        </w:rPr>
        <w:t>2</w:t>
      </w:r>
      <w:r w:rsidRPr="001B2486">
        <w:rPr>
          <w:lang w:val="en-US"/>
        </w:rPr>
        <w:t>=</w:t>
      </w:r>
      <w:proofErr w:type="spellStart"/>
      <w:r w:rsidRPr="001B2486">
        <w:rPr>
          <w:lang w:val="en-US"/>
        </w:rPr>
        <w:t>Longitud</w:t>
      </w:r>
      <w:proofErr w:type="spellEnd"/>
      <w:r w:rsidRPr="001B2486">
        <w:rPr>
          <w:lang w:val="en-US"/>
        </w:rPr>
        <w:t>(</w:t>
      </w:r>
      <w:proofErr w:type="spellStart"/>
      <w:r w:rsidRPr="001B2486">
        <w:rPr>
          <w:lang w:val="en-US"/>
        </w:rPr>
        <w:t>Cadenas</w:t>
      </w:r>
      <w:proofErr w:type="spellEnd"/>
      <w:r w:rsidRPr="001B2486">
        <w:rPr>
          <w:lang w:val="en-US"/>
        </w:rPr>
        <w:t>[</w:t>
      </w:r>
      <w:r>
        <w:rPr>
          <w:lang w:val="en-US"/>
        </w:rPr>
        <w:t>K</w:t>
      </w:r>
      <w:r w:rsidRPr="001B2486">
        <w:rPr>
          <w:lang w:val="en-US"/>
        </w:rPr>
        <w:t>])</w:t>
      </w:r>
    </w:p>
    <w:p w:rsidR="00121F13" w:rsidRDefault="00121F13" w:rsidP="00121F13">
      <w:pPr>
        <w:ind w:firstLine="708"/>
        <w:rPr>
          <w:lang w:val="en-US"/>
        </w:rPr>
      </w:pPr>
      <w:r w:rsidRPr="001B2486">
        <w:rPr>
          <w:lang w:val="en-US"/>
        </w:rPr>
        <w:tab/>
      </w:r>
      <w:r w:rsidRPr="001B2486">
        <w:rPr>
          <w:lang w:val="en-US"/>
        </w:rPr>
        <w:tab/>
      </w:r>
      <w:r w:rsidRPr="001B2486">
        <w:rPr>
          <w:lang w:val="en-US"/>
        </w:rPr>
        <w:tab/>
      </w:r>
      <w:r w:rsidRPr="001B2486">
        <w:rPr>
          <w:lang w:val="en-US"/>
        </w:rPr>
        <w:tab/>
      </w:r>
      <w:r w:rsidRPr="00C5701F">
        <w:rPr>
          <w:lang w:val="en-US"/>
        </w:rPr>
        <w:t xml:space="preserve">For </w:t>
      </w:r>
      <w:r>
        <w:rPr>
          <w:lang w:val="en-US"/>
        </w:rPr>
        <w:t>Pos</w:t>
      </w:r>
      <w:r w:rsidRPr="00C5701F">
        <w:rPr>
          <w:lang w:val="en-US"/>
        </w:rPr>
        <w:t xml:space="preserve">=1 To </w:t>
      </w:r>
      <w:r>
        <w:rPr>
          <w:lang w:val="en-US"/>
        </w:rPr>
        <w:t>Len2 Step 1</w:t>
      </w:r>
    </w:p>
    <w:p w:rsidR="00121F13" w:rsidRPr="00131EC1" w:rsidRDefault="00121F13" w:rsidP="00121F13">
      <w:pPr>
        <w:ind w:firstLine="708"/>
      </w:pPr>
      <w:r>
        <w:rPr>
          <w:lang w:val="en-US"/>
        </w:rPr>
        <w:tab/>
      </w:r>
      <w:r>
        <w:rPr>
          <w:lang w:val="en-US"/>
        </w:rPr>
        <w:tab/>
      </w:r>
      <w:r>
        <w:rPr>
          <w:lang w:val="en-US"/>
        </w:rPr>
        <w:tab/>
      </w:r>
      <w:r>
        <w:rPr>
          <w:lang w:val="en-US"/>
        </w:rPr>
        <w:tab/>
      </w:r>
      <w:r w:rsidRPr="00131EC1">
        <w:t>Letra=</w:t>
      </w:r>
      <w:proofErr w:type="spellStart"/>
      <w:r w:rsidRPr="00131EC1">
        <w:t>ObtenerLetra</w:t>
      </w:r>
      <w:proofErr w:type="spellEnd"/>
      <w:r w:rsidRPr="00131EC1">
        <w:t>(Cadena</w:t>
      </w:r>
      <w:r>
        <w:t>s[K]</w:t>
      </w:r>
      <w:r w:rsidRPr="00131EC1">
        <w:t xml:space="preserve">, </w:t>
      </w:r>
      <w:r>
        <w:t>Pos</w:t>
      </w:r>
      <w:r w:rsidRPr="00131EC1">
        <w:t>)</w:t>
      </w:r>
    </w:p>
    <w:p w:rsidR="00121F13" w:rsidRPr="00131EC1" w:rsidRDefault="00121F13" w:rsidP="00121F13">
      <w:pPr>
        <w:ind w:firstLine="708"/>
      </w:pPr>
      <w:r>
        <w:tab/>
      </w:r>
      <w:r>
        <w:tab/>
      </w:r>
      <w:r>
        <w:tab/>
      </w:r>
      <w:r w:rsidRPr="00131EC1">
        <w:tab/>
      </w:r>
      <w:proofErr w:type="spellStart"/>
      <w:r>
        <w:t>Switch</w:t>
      </w:r>
      <w:proofErr w:type="spellEnd"/>
      <w:r w:rsidRPr="00131EC1">
        <w:t>(Letra)</w:t>
      </w:r>
    </w:p>
    <w:p w:rsidR="00121F13" w:rsidRPr="00131EC1" w:rsidRDefault="00121F13" w:rsidP="00121F13">
      <w:pPr>
        <w:ind w:firstLine="708"/>
      </w:pPr>
      <w:r>
        <w:tab/>
      </w:r>
      <w:r>
        <w:tab/>
      </w:r>
      <w:r>
        <w:tab/>
      </w:r>
      <w:r w:rsidRPr="00131EC1">
        <w:tab/>
      </w:r>
      <w:r w:rsidRPr="00131EC1">
        <w:tab/>
        <w:t>Case “a”, “e”, “I”, “o”, “u”:</w:t>
      </w:r>
    </w:p>
    <w:p w:rsidR="00121F13" w:rsidRPr="001B2486" w:rsidRDefault="00121F13" w:rsidP="00121F13">
      <w:pPr>
        <w:ind w:firstLine="708"/>
      </w:pPr>
      <w:r w:rsidRPr="00131EC1">
        <w:tab/>
      </w:r>
      <w:r w:rsidRPr="00131EC1">
        <w:tab/>
      </w:r>
      <w:r w:rsidRPr="00131EC1">
        <w:tab/>
      </w:r>
      <w:r>
        <w:tab/>
      </w:r>
      <w:r>
        <w:tab/>
      </w:r>
      <w:r w:rsidRPr="001B2486">
        <w:t>Vocales</w:t>
      </w:r>
      <w:r>
        <w:t>2</w:t>
      </w:r>
      <w:r w:rsidRPr="001B2486">
        <w:t>=Vocales</w:t>
      </w:r>
      <w:r>
        <w:t>2</w:t>
      </w:r>
      <w:r w:rsidRPr="001B2486">
        <w:t>+1</w:t>
      </w:r>
    </w:p>
    <w:p w:rsidR="00121F13" w:rsidRDefault="00121F13" w:rsidP="00121F13">
      <w:pPr>
        <w:ind w:firstLine="708"/>
      </w:pPr>
      <w:r w:rsidRPr="001B2486">
        <w:lastRenderedPageBreak/>
        <w:tab/>
      </w:r>
      <w:r w:rsidRPr="001B2486">
        <w:tab/>
      </w:r>
      <w:r w:rsidRPr="001B2486">
        <w:tab/>
      </w:r>
      <w:r w:rsidRPr="001B2486">
        <w:tab/>
      </w:r>
      <w:proofErr w:type="spellStart"/>
      <w:r w:rsidRPr="00F9736B">
        <w:t>End</w:t>
      </w:r>
      <w:proofErr w:type="spellEnd"/>
      <w:r w:rsidRPr="00F9736B">
        <w:t xml:space="preserve"> </w:t>
      </w:r>
      <w:proofErr w:type="spellStart"/>
      <w:r w:rsidRPr="00F9736B">
        <w:t>Switch</w:t>
      </w:r>
      <w:proofErr w:type="spellEnd"/>
    </w:p>
    <w:p w:rsidR="00121F13" w:rsidRPr="00F9736B" w:rsidRDefault="00121F13" w:rsidP="00121F13">
      <w:pPr>
        <w:ind w:firstLine="708"/>
      </w:pPr>
      <w:r>
        <w:tab/>
      </w:r>
      <w:r>
        <w:tab/>
      </w:r>
      <w:r>
        <w:tab/>
      </w:r>
      <w:r>
        <w:tab/>
      </w:r>
      <w:proofErr w:type="spellStart"/>
      <w:r>
        <w:t>End</w:t>
      </w:r>
      <w:proofErr w:type="spellEnd"/>
      <w:r>
        <w:t xml:space="preserve"> </w:t>
      </w:r>
      <w:proofErr w:type="spellStart"/>
      <w:r>
        <w:t>For</w:t>
      </w:r>
      <w:proofErr w:type="spellEnd"/>
    </w:p>
    <w:p w:rsidR="00121F13" w:rsidRPr="00F9736B" w:rsidRDefault="00121F13" w:rsidP="00121F13">
      <w:pPr>
        <w:ind w:firstLine="708"/>
      </w:pPr>
      <w:r w:rsidRPr="00F9736B">
        <w:tab/>
      </w:r>
      <w:r w:rsidRPr="00F9736B">
        <w:tab/>
      </w:r>
      <w:r w:rsidRPr="00F9736B">
        <w:tab/>
      </w:r>
      <w:r w:rsidRPr="00F9736B">
        <w:tab/>
        <w:t>//compara el número de vocales</w:t>
      </w:r>
    </w:p>
    <w:p w:rsidR="00121F13" w:rsidRDefault="00121F13" w:rsidP="00121F13">
      <w:pPr>
        <w:ind w:firstLine="708"/>
      </w:pPr>
      <w:r w:rsidRPr="00F9736B">
        <w:tab/>
      </w:r>
      <w:r w:rsidRPr="00F9736B">
        <w:tab/>
      </w:r>
      <w:r w:rsidRPr="00F9736B">
        <w:tab/>
      </w:r>
      <w:r w:rsidRPr="00F9736B">
        <w:tab/>
      </w:r>
      <w:r w:rsidRPr="001B2486">
        <w:t>//y si Cadenas[K] tiene m</w:t>
      </w:r>
      <w:r>
        <w:t>ás, hace</w:t>
      </w:r>
    </w:p>
    <w:p w:rsidR="00121F13" w:rsidRDefault="00121F13" w:rsidP="00121F13">
      <w:pPr>
        <w:ind w:firstLine="708"/>
      </w:pPr>
      <w:r>
        <w:tab/>
      </w:r>
      <w:r>
        <w:tab/>
      </w:r>
      <w:r>
        <w:tab/>
      </w:r>
      <w:r>
        <w:tab/>
        <w:t>//el intercambio</w:t>
      </w:r>
    </w:p>
    <w:p w:rsidR="00121F13" w:rsidRPr="00073114" w:rsidRDefault="00121F13" w:rsidP="00121F13">
      <w:pPr>
        <w:ind w:firstLine="708"/>
      </w:pPr>
      <w:r>
        <w:tab/>
      </w:r>
      <w:r>
        <w:tab/>
      </w:r>
      <w:r>
        <w:tab/>
      </w:r>
      <w:r>
        <w:tab/>
      </w:r>
      <w:proofErr w:type="spellStart"/>
      <w:r w:rsidRPr="00073114">
        <w:t>If</w:t>
      </w:r>
      <w:proofErr w:type="spellEnd"/>
      <w:r w:rsidRPr="00073114">
        <w:t xml:space="preserve">(Vocales2&gt;Vocales1) </w:t>
      </w:r>
      <w:proofErr w:type="spellStart"/>
      <w:r w:rsidRPr="00073114">
        <w:t>Then</w:t>
      </w:r>
      <w:proofErr w:type="spellEnd"/>
    </w:p>
    <w:p w:rsidR="00121F13" w:rsidRPr="00073114" w:rsidRDefault="00121F13" w:rsidP="00121F13">
      <w:r w:rsidRPr="00073114">
        <w:tab/>
      </w:r>
      <w:r w:rsidRPr="00073114">
        <w:tab/>
      </w:r>
      <w:r w:rsidRPr="00073114">
        <w:tab/>
      </w:r>
      <w:r w:rsidRPr="00073114">
        <w:tab/>
      </w:r>
      <w:r w:rsidRPr="00073114">
        <w:tab/>
      </w:r>
      <w:r w:rsidRPr="00073114">
        <w:tab/>
      </w:r>
      <w:proofErr w:type="spellStart"/>
      <w:r w:rsidRPr="00073114">
        <w:t>Aux</w:t>
      </w:r>
      <w:proofErr w:type="spellEnd"/>
      <w:r w:rsidRPr="00073114">
        <w:t>=Cadenas[I]</w:t>
      </w:r>
    </w:p>
    <w:p w:rsidR="00121F13" w:rsidRPr="00BB52B0" w:rsidRDefault="00121F13" w:rsidP="00121F13">
      <w:r w:rsidRPr="00073114">
        <w:tab/>
      </w:r>
      <w:r w:rsidRPr="00073114">
        <w:tab/>
      </w:r>
      <w:r w:rsidRPr="00073114">
        <w:tab/>
      </w:r>
      <w:r w:rsidRPr="00073114">
        <w:tab/>
      </w:r>
      <w:r w:rsidRPr="00073114">
        <w:tab/>
      </w:r>
      <w:r w:rsidRPr="00073114">
        <w:tab/>
      </w:r>
      <w:r w:rsidRPr="00BB52B0">
        <w:t>Cadenas[I]=Cadenas[K]</w:t>
      </w:r>
    </w:p>
    <w:p w:rsidR="00121F13" w:rsidRPr="00073114" w:rsidRDefault="00121F13" w:rsidP="00121F13">
      <w:pPr>
        <w:ind w:firstLine="708"/>
        <w:rPr>
          <w:lang w:val="en-US"/>
        </w:rPr>
      </w:pPr>
      <w:r w:rsidRPr="00BB52B0">
        <w:tab/>
      </w:r>
      <w:r w:rsidRPr="00BB52B0">
        <w:tab/>
      </w:r>
      <w:r w:rsidRPr="00BB52B0">
        <w:tab/>
      </w:r>
      <w:r w:rsidRPr="00BB52B0">
        <w:tab/>
      </w:r>
      <w:r>
        <w:tab/>
      </w:r>
      <w:proofErr w:type="spellStart"/>
      <w:r w:rsidRPr="00073114">
        <w:rPr>
          <w:lang w:val="en-US"/>
        </w:rPr>
        <w:t>Cadenas</w:t>
      </w:r>
      <w:proofErr w:type="spellEnd"/>
      <w:r w:rsidRPr="00073114">
        <w:rPr>
          <w:lang w:val="en-US"/>
        </w:rPr>
        <w:t>[K]=Aux</w:t>
      </w:r>
    </w:p>
    <w:p w:rsidR="00121F13" w:rsidRPr="00F9736B" w:rsidRDefault="00121F13" w:rsidP="00121F13">
      <w:pPr>
        <w:ind w:firstLine="708"/>
        <w:rPr>
          <w:lang w:val="en-US"/>
        </w:rPr>
      </w:pPr>
      <w:r w:rsidRPr="00073114">
        <w:rPr>
          <w:lang w:val="en-US"/>
        </w:rPr>
        <w:tab/>
      </w:r>
      <w:r w:rsidRPr="00073114">
        <w:rPr>
          <w:lang w:val="en-US"/>
        </w:rPr>
        <w:tab/>
      </w:r>
      <w:r w:rsidRPr="00073114">
        <w:rPr>
          <w:lang w:val="en-US"/>
        </w:rPr>
        <w:tab/>
      </w:r>
      <w:r w:rsidRPr="00073114">
        <w:rPr>
          <w:lang w:val="en-US"/>
        </w:rPr>
        <w:tab/>
      </w:r>
      <w:r w:rsidRPr="00F9736B">
        <w:rPr>
          <w:lang w:val="en-US"/>
        </w:rPr>
        <w:t>End If</w:t>
      </w:r>
    </w:p>
    <w:p w:rsidR="00121F13" w:rsidRPr="00F9736B" w:rsidRDefault="00121F13" w:rsidP="00121F13">
      <w:pPr>
        <w:ind w:firstLine="708"/>
        <w:rPr>
          <w:lang w:val="en-US"/>
        </w:rPr>
      </w:pPr>
      <w:r w:rsidRPr="00F9736B">
        <w:rPr>
          <w:lang w:val="en-US"/>
        </w:rPr>
        <w:tab/>
      </w:r>
      <w:r w:rsidRPr="00F9736B">
        <w:rPr>
          <w:lang w:val="en-US"/>
        </w:rPr>
        <w:tab/>
      </w:r>
      <w:r w:rsidRPr="00F9736B">
        <w:rPr>
          <w:lang w:val="en-US"/>
        </w:rPr>
        <w:tab/>
        <w:t>End If</w:t>
      </w:r>
    </w:p>
    <w:p w:rsidR="00121F13" w:rsidRPr="00F9736B" w:rsidRDefault="00121F13" w:rsidP="00121F13">
      <w:pPr>
        <w:ind w:firstLine="708"/>
        <w:rPr>
          <w:lang w:val="en-US"/>
        </w:rPr>
      </w:pPr>
      <w:r w:rsidRPr="00F9736B">
        <w:rPr>
          <w:lang w:val="en-US"/>
        </w:rPr>
        <w:tab/>
      </w:r>
      <w:r w:rsidRPr="00F9736B">
        <w:rPr>
          <w:lang w:val="en-US"/>
        </w:rPr>
        <w:tab/>
        <w:t>End If</w:t>
      </w:r>
    </w:p>
    <w:p w:rsidR="00121F13" w:rsidRPr="001B2486" w:rsidRDefault="00121F13" w:rsidP="00121F13">
      <w:pPr>
        <w:rPr>
          <w:lang w:val="en-US"/>
        </w:rPr>
      </w:pPr>
      <w:r w:rsidRPr="001B2486">
        <w:rPr>
          <w:lang w:val="en-US"/>
        </w:rPr>
        <w:tab/>
      </w:r>
      <w:r w:rsidRPr="001B2486">
        <w:rPr>
          <w:lang w:val="en-US"/>
        </w:rPr>
        <w:tab/>
        <w:t>End For</w:t>
      </w:r>
    </w:p>
    <w:p w:rsidR="00121F13" w:rsidRPr="00DF77BF" w:rsidRDefault="00121F13" w:rsidP="00121F13">
      <w:pPr>
        <w:rPr>
          <w:lang w:val="en-US"/>
        </w:rPr>
      </w:pPr>
      <w:r w:rsidRPr="001B2486">
        <w:rPr>
          <w:lang w:val="en-US"/>
        </w:rPr>
        <w:tab/>
      </w:r>
      <w:r w:rsidRPr="00DF77BF">
        <w:rPr>
          <w:lang w:val="en-US"/>
        </w:rPr>
        <w:t>End For</w:t>
      </w:r>
    </w:p>
    <w:p w:rsidR="00121F13" w:rsidRPr="00073114" w:rsidRDefault="00121F13" w:rsidP="00121F13">
      <w:r w:rsidRPr="00DF77BF">
        <w:rPr>
          <w:lang w:val="en-US"/>
        </w:rPr>
        <w:tab/>
      </w:r>
      <w:r w:rsidRPr="00073114">
        <w:t xml:space="preserve">//muestra el </w:t>
      </w:r>
      <w:proofErr w:type="spellStart"/>
      <w:r w:rsidRPr="00073114">
        <w:t>array</w:t>
      </w:r>
      <w:proofErr w:type="spellEnd"/>
      <w:r w:rsidRPr="00073114">
        <w:t xml:space="preserve"> ya ordenado</w:t>
      </w:r>
    </w:p>
    <w:p w:rsidR="00121F13" w:rsidRPr="00073114" w:rsidRDefault="00121F13" w:rsidP="00121F13">
      <w:r w:rsidRPr="00073114">
        <w:tab/>
      </w:r>
      <w:proofErr w:type="spellStart"/>
      <w:r w:rsidRPr="00073114">
        <w:t>For</w:t>
      </w:r>
      <w:proofErr w:type="spellEnd"/>
      <w:r w:rsidRPr="00073114">
        <w:t xml:space="preserve"> I=1 </w:t>
      </w:r>
      <w:proofErr w:type="spellStart"/>
      <w:r w:rsidRPr="00073114">
        <w:t>To</w:t>
      </w:r>
      <w:proofErr w:type="spellEnd"/>
      <w:r w:rsidRPr="00073114">
        <w:t xml:space="preserve"> 10 </w:t>
      </w:r>
      <w:proofErr w:type="spellStart"/>
      <w:r w:rsidRPr="00073114">
        <w:t>Step</w:t>
      </w:r>
      <w:proofErr w:type="spellEnd"/>
      <w:r w:rsidRPr="00073114">
        <w:t xml:space="preserve"> 1</w:t>
      </w:r>
    </w:p>
    <w:p w:rsidR="00121F13" w:rsidRDefault="00121F13" w:rsidP="00121F13">
      <w:pPr>
        <w:rPr>
          <w:lang w:val="en-US"/>
        </w:rPr>
      </w:pPr>
      <w:r w:rsidRPr="00073114">
        <w:tab/>
      </w:r>
      <w:r w:rsidRPr="00073114">
        <w:tab/>
      </w:r>
      <w:proofErr w:type="spellStart"/>
      <w:r>
        <w:rPr>
          <w:lang w:val="en-US"/>
        </w:rPr>
        <w:t>Mostrar</w:t>
      </w:r>
      <w:proofErr w:type="spellEnd"/>
      <w:r>
        <w:rPr>
          <w:lang w:val="en-US"/>
        </w:rPr>
        <w:t xml:space="preserve"> </w:t>
      </w:r>
      <w:proofErr w:type="spellStart"/>
      <w:r>
        <w:rPr>
          <w:lang w:val="en-US"/>
        </w:rPr>
        <w:t>Cadenas</w:t>
      </w:r>
      <w:proofErr w:type="spellEnd"/>
      <w:r>
        <w:rPr>
          <w:lang w:val="en-US"/>
        </w:rPr>
        <w:t>[I]</w:t>
      </w:r>
    </w:p>
    <w:p w:rsidR="00121F13" w:rsidRPr="001B2486" w:rsidRDefault="00121F13" w:rsidP="00121F13">
      <w:pPr>
        <w:rPr>
          <w:lang w:val="en-US"/>
        </w:rPr>
      </w:pPr>
      <w:r>
        <w:rPr>
          <w:lang w:val="en-US"/>
        </w:rPr>
        <w:tab/>
        <w:t>End For</w:t>
      </w:r>
      <w:r>
        <w:rPr>
          <w:lang w:val="en-US"/>
        </w:rPr>
        <w:tab/>
      </w:r>
    </w:p>
    <w:p w:rsidR="00121F13" w:rsidRPr="00DF77BF" w:rsidRDefault="00121F13" w:rsidP="00121F13">
      <w:r w:rsidRPr="00DF77BF">
        <w:t>Fin</w:t>
      </w:r>
    </w:p>
    <w:p w:rsidR="007E7F19" w:rsidRPr="00DF77BF" w:rsidRDefault="007E7F19" w:rsidP="004E26BF">
      <w:pPr>
        <w:pStyle w:val="Destacado"/>
      </w:pPr>
      <w:proofErr w:type="spellStart"/>
      <w:r w:rsidRPr="00DF77BF">
        <w:t>Algorimo</w:t>
      </w:r>
      <w:proofErr w:type="spellEnd"/>
      <w:r w:rsidRPr="00DF77BF">
        <w:t xml:space="preserve"> 2</w:t>
      </w:r>
    </w:p>
    <w:p w:rsidR="002D1726" w:rsidRPr="00DF77BF" w:rsidRDefault="002D1726">
      <w:r w:rsidRPr="00DF77BF">
        <w:t>Inicio</w:t>
      </w:r>
    </w:p>
    <w:p w:rsidR="002D1726" w:rsidRPr="00DF77BF" w:rsidRDefault="002D1726">
      <w:r w:rsidRPr="00DF77BF">
        <w:tab/>
        <w:t>Datos:</w:t>
      </w:r>
    </w:p>
    <w:p w:rsidR="007E7F19" w:rsidRPr="00DF77BF" w:rsidRDefault="002D1726" w:rsidP="002D1726">
      <w:pPr>
        <w:ind w:firstLine="708"/>
      </w:pPr>
      <w:proofErr w:type="spellStart"/>
      <w:r w:rsidRPr="00DF77BF">
        <w:t>Nums</w:t>
      </w:r>
      <w:proofErr w:type="spellEnd"/>
      <w:r w:rsidRPr="00DF77BF">
        <w:t xml:space="preserve"> 1 </w:t>
      </w:r>
      <w:proofErr w:type="spellStart"/>
      <w:r w:rsidRPr="00DF77BF">
        <w:t>To</w:t>
      </w:r>
      <w:proofErr w:type="spellEnd"/>
      <w:r w:rsidRPr="00DF77BF">
        <w:t xml:space="preserve"> 4, 1 </w:t>
      </w:r>
      <w:proofErr w:type="spellStart"/>
      <w:r w:rsidRPr="00DF77BF">
        <w:t>To</w:t>
      </w:r>
      <w:proofErr w:type="spellEnd"/>
      <w:r w:rsidRPr="00DF77BF">
        <w:t xml:space="preserve"> 6 </w:t>
      </w:r>
      <w:proofErr w:type="spellStart"/>
      <w:r w:rsidRPr="00DF77BF">
        <w:t>Integer</w:t>
      </w:r>
      <w:proofErr w:type="spellEnd"/>
    </w:p>
    <w:p w:rsidR="007E7F19" w:rsidRPr="00316986" w:rsidRDefault="007E7F19" w:rsidP="007E7F19">
      <w:pPr>
        <w:rPr>
          <w:lang w:val="en-US"/>
        </w:rPr>
      </w:pPr>
      <w:r w:rsidRPr="00DF77BF">
        <w:t xml:space="preserve">        </w:t>
      </w:r>
      <w:r w:rsidR="002D1726" w:rsidRPr="00DF77BF">
        <w:t xml:space="preserve">  </w:t>
      </w:r>
      <w:r w:rsidR="002D1726" w:rsidRPr="00316986">
        <w:rPr>
          <w:lang w:val="en-US"/>
        </w:rPr>
        <w:t>Aux</w:t>
      </w:r>
      <w:r w:rsidR="00520A70" w:rsidRPr="00316986">
        <w:rPr>
          <w:lang w:val="en-US"/>
        </w:rPr>
        <w:t>, I, K, J, P</w:t>
      </w:r>
      <w:r w:rsidR="002D1726" w:rsidRPr="00316986">
        <w:rPr>
          <w:lang w:val="en-US"/>
        </w:rPr>
        <w:t xml:space="preserve"> Integer</w:t>
      </w:r>
    </w:p>
    <w:p w:rsidR="00520A70" w:rsidRPr="00073114" w:rsidRDefault="00520A70" w:rsidP="007E7F19">
      <w:r w:rsidRPr="00316986">
        <w:rPr>
          <w:lang w:val="en-US"/>
        </w:rPr>
        <w:lastRenderedPageBreak/>
        <w:tab/>
      </w:r>
      <w:r w:rsidRPr="00073114">
        <w:t>Código:</w:t>
      </w:r>
    </w:p>
    <w:p w:rsidR="00520A70" w:rsidRPr="00520A70" w:rsidRDefault="00520A70" w:rsidP="007E7F19">
      <w:r w:rsidRPr="00073114">
        <w:tab/>
      </w:r>
      <w:r w:rsidRPr="00520A70">
        <w:t xml:space="preserve">//lee los </w:t>
      </w:r>
      <w:proofErr w:type="spellStart"/>
      <w:r w:rsidRPr="00520A70">
        <w:t>numerous</w:t>
      </w:r>
      <w:proofErr w:type="spellEnd"/>
      <w:r w:rsidRPr="00520A70">
        <w:t xml:space="preserve"> y los guarda</w:t>
      </w:r>
    </w:p>
    <w:p w:rsidR="007E7F19" w:rsidRPr="007E7F19" w:rsidRDefault="007E7F19" w:rsidP="007E7F19">
      <w:pPr>
        <w:rPr>
          <w:lang w:val="en-US"/>
        </w:rPr>
      </w:pPr>
      <w:r w:rsidRPr="00520A70">
        <w:t xml:space="preserve">        </w:t>
      </w:r>
      <w:r w:rsidR="002D1726" w:rsidRPr="00520A70">
        <w:tab/>
      </w:r>
      <w:r w:rsidR="002D1726">
        <w:rPr>
          <w:lang w:val="en-US"/>
        </w:rPr>
        <w:t>F</w:t>
      </w:r>
      <w:r w:rsidRPr="007E7F19">
        <w:rPr>
          <w:lang w:val="en-US"/>
        </w:rPr>
        <w:t>or</w:t>
      </w:r>
      <w:r w:rsidR="002D1726">
        <w:rPr>
          <w:lang w:val="en-US"/>
        </w:rPr>
        <w:t xml:space="preserve"> I=1 To 4 Step 1</w:t>
      </w:r>
    </w:p>
    <w:p w:rsidR="007E7F19" w:rsidRDefault="007E7F19" w:rsidP="007E7F19">
      <w:pPr>
        <w:rPr>
          <w:lang w:val="en-US"/>
        </w:rPr>
      </w:pPr>
      <w:r w:rsidRPr="007E7F19">
        <w:rPr>
          <w:lang w:val="en-US"/>
        </w:rPr>
        <w:t xml:space="preserve">            </w:t>
      </w:r>
      <w:r w:rsidR="002D1726">
        <w:rPr>
          <w:lang w:val="en-US"/>
        </w:rPr>
        <w:t>For K=1 To 6 Step 1</w:t>
      </w:r>
    </w:p>
    <w:p w:rsidR="002D1726" w:rsidRPr="007E7F19" w:rsidRDefault="002D1726" w:rsidP="007E7F19">
      <w:pPr>
        <w:rPr>
          <w:lang w:val="en-US"/>
        </w:rPr>
      </w:pPr>
      <w:r>
        <w:rPr>
          <w:lang w:val="en-US"/>
        </w:rPr>
        <w:tab/>
        <w:t xml:space="preserve">      Leer N</w:t>
      </w:r>
    </w:p>
    <w:p w:rsidR="007E7F19" w:rsidRPr="007E7F19" w:rsidRDefault="007E7F19" w:rsidP="007E7F19">
      <w:pPr>
        <w:rPr>
          <w:lang w:val="en-US"/>
        </w:rPr>
      </w:pPr>
      <w:r w:rsidRPr="007E7F19">
        <w:rPr>
          <w:lang w:val="en-US"/>
        </w:rPr>
        <w:t xml:space="preserve">                </w:t>
      </w:r>
      <w:proofErr w:type="spellStart"/>
      <w:r w:rsidR="002D1726">
        <w:rPr>
          <w:lang w:val="en-US"/>
        </w:rPr>
        <w:t>N</w:t>
      </w:r>
      <w:r w:rsidRPr="007E7F19">
        <w:rPr>
          <w:lang w:val="en-US"/>
        </w:rPr>
        <w:t>ums</w:t>
      </w:r>
      <w:proofErr w:type="spellEnd"/>
      <w:r w:rsidRPr="007E7F19">
        <w:rPr>
          <w:lang w:val="en-US"/>
        </w:rPr>
        <w:t>[</w:t>
      </w:r>
      <w:proofErr w:type="spellStart"/>
      <w:r w:rsidRPr="007E7F19">
        <w:rPr>
          <w:lang w:val="en-US"/>
        </w:rPr>
        <w:t>i</w:t>
      </w:r>
      <w:proofErr w:type="spellEnd"/>
      <w:r w:rsidRPr="007E7F19">
        <w:rPr>
          <w:lang w:val="en-US"/>
        </w:rPr>
        <w:t>][k]=</w:t>
      </w:r>
      <w:r w:rsidR="002D1726">
        <w:rPr>
          <w:lang w:val="en-US"/>
        </w:rPr>
        <w:t>N</w:t>
      </w:r>
    </w:p>
    <w:p w:rsidR="007E7F19" w:rsidRPr="007E7F19" w:rsidRDefault="007E7F19" w:rsidP="007E7F19">
      <w:pPr>
        <w:rPr>
          <w:lang w:val="en-US"/>
        </w:rPr>
      </w:pPr>
      <w:r w:rsidRPr="007E7F19">
        <w:rPr>
          <w:lang w:val="en-US"/>
        </w:rPr>
        <w:t xml:space="preserve">            </w:t>
      </w:r>
      <w:r w:rsidR="002D1726">
        <w:rPr>
          <w:lang w:val="en-US"/>
        </w:rPr>
        <w:t>End For</w:t>
      </w:r>
    </w:p>
    <w:p w:rsidR="007E7F19" w:rsidRPr="00073114" w:rsidRDefault="007E7F19" w:rsidP="007E7F19">
      <w:pPr>
        <w:rPr>
          <w:lang w:val="en-US"/>
        </w:rPr>
      </w:pPr>
      <w:r w:rsidRPr="007E7F19">
        <w:rPr>
          <w:lang w:val="en-US"/>
        </w:rPr>
        <w:t xml:space="preserve">        </w:t>
      </w:r>
      <w:r w:rsidR="002D1726">
        <w:rPr>
          <w:lang w:val="en-US"/>
        </w:rPr>
        <w:t xml:space="preserve"> </w:t>
      </w:r>
      <w:r w:rsidR="002D1726" w:rsidRPr="00073114">
        <w:rPr>
          <w:lang w:val="en-US"/>
        </w:rPr>
        <w:t>End For</w:t>
      </w:r>
    </w:p>
    <w:p w:rsidR="00520A70" w:rsidRPr="00073114" w:rsidRDefault="007E7F19" w:rsidP="007E7F19">
      <w:pPr>
        <w:rPr>
          <w:lang w:val="en-US"/>
        </w:rPr>
      </w:pPr>
      <w:r w:rsidRPr="00073114">
        <w:rPr>
          <w:lang w:val="en-US"/>
        </w:rPr>
        <w:t xml:space="preserve">        </w:t>
      </w:r>
      <w:r w:rsidR="00520A70" w:rsidRPr="00073114">
        <w:rPr>
          <w:lang w:val="en-US"/>
        </w:rPr>
        <w:t xml:space="preserve">//se </w:t>
      </w:r>
      <w:proofErr w:type="spellStart"/>
      <w:r w:rsidR="00520A70" w:rsidRPr="00073114">
        <w:rPr>
          <w:lang w:val="en-US"/>
        </w:rPr>
        <w:t>necesitan</w:t>
      </w:r>
      <w:proofErr w:type="spellEnd"/>
      <w:r w:rsidR="00520A70" w:rsidRPr="00073114">
        <w:rPr>
          <w:lang w:val="en-US"/>
        </w:rPr>
        <w:t xml:space="preserve"> </w:t>
      </w:r>
      <w:proofErr w:type="spellStart"/>
      <w:r w:rsidR="00520A70" w:rsidRPr="00073114">
        <w:rPr>
          <w:lang w:val="en-US"/>
        </w:rPr>
        <w:t>cuatro</w:t>
      </w:r>
      <w:proofErr w:type="spellEnd"/>
      <w:r w:rsidR="00520A70" w:rsidRPr="00073114">
        <w:rPr>
          <w:lang w:val="en-US"/>
        </w:rPr>
        <w:t xml:space="preserve"> </w:t>
      </w:r>
      <w:proofErr w:type="spellStart"/>
      <w:r w:rsidR="00520A70" w:rsidRPr="00073114">
        <w:rPr>
          <w:lang w:val="en-US"/>
        </w:rPr>
        <w:t>bucles</w:t>
      </w:r>
      <w:proofErr w:type="spellEnd"/>
      <w:r w:rsidR="00520A70" w:rsidRPr="00073114">
        <w:rPr>
          <w:lang w:val="en-US"/>
        </w:rPr>
        <w:t xml:space="preserve"> for</w:t>
      </w:r>
    </w:p>
    <w:p w:rsidR="00520A70" w:rsidRPr="00520A70" w:rsidRDefault="00520A70" w:rsidP="007E7F19">
      <w:r w:rsidRPr="00073114">
        <w:rPr>
          <w:lang w:val="en-US"/>
        </w:rPr>
        <w:t xml:space="preserve">       </w:t>
      </w:r>
      <w:r w:rsidRPr="00520A70">
        <w:t xml:space="preserve">//con los dos primeros, recorremos cada elemento del </w:t>
      </w:r>
      <w:proofErr w:type="spellStart"/>
      <w:r w:rsidRPr="00520A70">
        <w:t>array</w:t>
      </w:r>
      <w:proofErr w:type="spellEnd"/>
      <w:r w:rsidRPr="00520A70">
        <w:t>,</w:t>
      </w:r>
    </w:p>
    <w:p w:rsidR="00520A70" w:rsidRDefault="00520A70" w:rsidP="007E7F19">
      <w:r>
        <w:t xml:space="preserve">        //que a través de los dos segundos </w:t>
      </w:r>
      <w:proofErr w:type="spellStart"/>
      <w:r>
        <w:t>for</w:t>
      </w:r>
      <w:proofErr w:type="spellEnd"/>
      <w:r>
        <w:t>, vamos comparando</w:t>
      </w:r>
    </w:p>
    <w:p w:rsidR="007E7F19" w:rsidRPr="00DF77BF" w:rsidRDefault="00520A70" w:rsidP="007E7F19">
      <w:pPr>
        <w:rPr>
          <w:lang w:val="en-US"/>
        </w:rPr>
      </w:pPr>
      <w:r>
        <w:t xml:space="preserve">       </w:t>
      </w:r>
      <w:r w:rsidRPr="00DF77BF">
        <w:rPr>
          <w:lang w:val="en-US"/>
        </w:rPr>
        <w:t xml:space="preserve">//con </w:t>
      </w:r>
      <w:proofErr w:type="spellStart"/>
      <w:r w:rsidRPr="00DF77BF">
        <w:rPr>
          <w:lang w:val="en-US"/>
        </w:rPr>
        <w:t>cada</w:t>
      </w:r>
      <w:proofErr w:type="spellEnd"/>
      <w:r w:rsidRPr="00DF77BF">
        <w:rPr>
          <w:lang w:val="en-US"/>
        </w:rPr>
        <w:t xml:space="preserve"> </w:t>
      </w:r>
      <w:proofErr w:type="spellStart"/>
      <w:r w:rsidRPr="00DF77BF">
        <w:rPr>
          <w:lang w:val="en-US"/>
        </w:rPr>
        <w:t>elemento</w:t>
      </w:r>
      <w:proofErr w:type="spellEnd"/>
      <w:r w:rsidRPr="00DF77BF">
        <w:rPr>
          <w:lang w:val="en-US"/>
        </w:rPr>
        <w:t xml:space="preserve"> </w:t>
      </w:r>
      <w:r w:rsidR="007E7F19" w:rsidRPr="00DF77BF">
        <w:rPr>
          <w:lang w:val="en-US"/>
        </w:rPr>
        <w:t xml:space="preserve">        </w:t>
      </w:r>
    </w:p>
    <w:p w:rsidR="002D1726" w:rsidRPr="007E7F19" w:rsidRDefault="007E7F19" w:rsidP="002D1726">
      <w:pPr>
        <w:rPr>
          <w:lang w:val="en-US"/>
        </w:rPr>
      </w:pPr>
      <w:r w:rsidRPr="00DF77BF">
        <w:rPr>
          <w:lang w:val="en-US"/>
        </w:rPr>
        <w:t xml:space="preserve">        </w:t>
      </w:r>
      <w:r w:rsidR="002D1726">
        <w:rPr>
          <w:lang w:val="en-US"/>
        </w:rPr>
        <w:t>F</w:t>
      </w:r>
      <w:r w:rsidR="002D1726" w:rsidRPr="007E7F19">
        <w:rPr>
          <w:lang w:val="en-US"/>
        </w:rPr>
        <w:t>or</w:t>
      </w:r>
      <w:r w:rsidR="002D1726">
        <w:rPr>
          <w:lang w:val="en-US"/>
        </w:rPr>
        <w:t xml:space="preserve"> I=1 To 4 Step 1</w:t>
      </w:r>
    </w:p>
    <w:p w:rsidR="007E7F19" w:rsidRPr="007E7F19" w:rsidRDefault="002D1726" w:rsidP="002D1726">
      <w:pPr>
        <w:rPr>
          <w:lang w:val="en-US"/>
        </w:rPr>
      </w:pPr>
      <w:r w:rsidRPr="007E7F19">
        <w:rPr>
          <w:lang w:val="en-US"/>
        </w:rPr>
        <w:t xml:space="preserve">            </w:t>
      </w:r>
      <w:r>
        <w:rPr>
          <w:lang w:val="en-US"/>
        </w:rPr>
        <w:t>For K=1 To 6 Step 1</w:t>
      </w:r>
    </w:p>
    <w:p w:rsidR="002D1726" w:rsidRPr="007E7F19" w:rsidRDefault="007E7F19" w:rsidP="002D1726">
      <w:pPr>
        <w:rPr>
          <w:lang w:val="en-US"/>
        </w:rPr>
      </w:pPr>
      <w:r w:rsidRPr="007E7F19">
        <w:rPr>
          <w:lang w:val="en-US"/>
        </w:rPr>
        <w:t xml:space="preserve">                </w:t>
      </w:r>
      <w:r w:rsidR="002D1726">
        <w:rPr>
          <w:lang w:val="en-US"/>
        </w:rPr>
        <w:t>F</w:t>
      </w:r>
      <w:r w:rsidR="002D1726" w:rsidRPr="007E7F19">
        <w:rPr>
          <w:lang w:val="en-US"/>
        </w:rPr>
        <w:t>or</w:t>
      </w:r>
      <w:r w:rsidR="002D1726">
        <w:rPr>
          <w:lang w:val="en-US"/>
        </w:rPr>
        <w:t xml:space="preserve"> J=1 To 4 Step 1</w:t>
      </w:r>
    </w:p>
    <w:p w:rsidR="007E7F19" w:rsidRDefault="002D1726" w:rsidP="002D1726">
      <w:pPr>
        <w:rPr>
          <w:lang w:val="en-US"/>
        </w:rPr>
      </w:pPr>
      <w:r w:rsidRPr="007E7F19">
        <w:rPr>
          <w:lang w:val="en-US"/>
        </w:rPr>
        <w:t xml:space="preserve">            </w:t>
      </w:r>
      <w:r>
        <w:rPr>
          <w:lang w:val="en-US"/>
        </w:rPr>
        <w:tab/>
        <w:t>For P=1 To 6 Step 1</w:t>
      </w:r>
    </w:p>
    <w:p w:rsidR="00073114" w:rsidRPr="00073114" w:rsidRDefault="00073114" w:rsidP="002D1726">
      <w:pPr>
        <w:rPr>
          <w:highlight w:val="yellow"/>
        </w:rPr>
      </w:pPr>
      <w:r>
        <w:rPr>
          <w:lang w:val="en-US"/>
        </w:rPr>
        <w:tab/>
      </w:r>
      <w:r>
        <w:rPr>
          <w:lang w:val="en-US"/>
        </w:rPr>
        <w:tab/>
      </w:r>
      <w:r w:rsidRPr="00073114">
        <w:rPr>
          <w:highlight w:val="yellow"/>
        </w:rPr>
        <w:t xml:space="preserve">//con la condición del AND evitamos que se compare </w:t>
      </w:r>
    </w:p>
    <w:p w:rsidR="00073114" w:rsidRPr="00073114" w:rsidRDefault="00073114" w:rsidP="002D1726">
      <w:pPr>
        <w:rPr>
          <w:highlight w:val="yellow"/>
        </w:rPr>
      </w:pPr>
      <w:r w:rsidRPr="00073114">
        <w:rPr>
          <w:highlight w:val="yellow"/>
        </w:rPr>
        <w:tab/>
      </w:r>
      <w:r w:rsidRPr="00073114">
        <w:rPr>
          <w:highlight w:val="yellow"/>
        </w:rPr>
        <w:tab/>
        <w:t>//el elemento con elementos anteriores</w:t>
      </w:r>
    </w:p>
    <w:p w:rsidR="007E7F19" w:rsidRPr="007E7F19" w:rsidRDefault="007E7F19" w:rsidP="007E7F19">
      <w:pPr>
        <w:rPr>
          <w:lang w:val="en-US"/>
        </w:rPr>
      </w:pPr>
      <w:r w:rsidRPr="00073114">
        <w:rPr>
          <w:highlight w:val="yellow"/>
        </w:rPr>
        <w:t xml:space="preserve">                   </w:t>
      </w:r>
      <w:r w:rsidR="00520A70" w:rsidRPr="00073114">
        <w:rPr>
          <w:highlight w:val="yellow"/>
        </w:rPr>
        <w:t xml:space="preserve">     </w:t>
      </w:r>
      <w:r w:rsidR="00520A70" w:rsidRPr="00073114">
        <w:rPr>
          <w:highlight w:val="yellow"/>
          <w:lang w:val="en-US"/>
        </w:rPr>
        <w:t>I</w:t>
      </w:r>
      <w:r w:rsidRPr="00073114">
        <w:rPr>
          <w:highlight w:val="yellow"/>
          <w:lang w:val="en-US"/>
        </w:rPr>
        <w:t>f(</w:t>
      </w:r>
      <w:r w:rsidR="00073114" w:rsidRPr="00073114">
        <w:rPr>
          <w:highlight w:val="yellow"/>
          <w:lang w:val="en-US"/>
        </w:rPr>
        <w:t>(</w:t>
      </w:r>
      <w:proofErr w:type="spellStart"/>
      <w:r w:rsidR="002D1726" w:rsidRPr="00073114">
        <w:rPr>
          <w:highlight w:val="yellow"/>
          <w:lang w:val="en-US"/>
        </w:rPr>
        <w:t>Nums</w:t>
      </w:r>
      <w:proofErr w:type="spellEnd"/>
      <w:r w:rsidR="002D1726" w:rsidRPr="00073114">
        <w:rPr>
          <w:highlight w:val="yellow"/>
          <w:lang w:val="en-US"/>
        </w:rPr>
        <w:t>[J][P]&gt;</w:t>
      </w:r>
      <w:proofErr w:type="spellStart"/>
      <w:r w:rsidR="00520A70" w:rsidRPr="00073114">
        <w:rPr>
          <w:highlight w:val="yellow"/>
          <w:lang w:val="en-US"/>
        </w:rPr>
        <w:t>N</w:t>
      </w:r>
      <w:r w:rsidR="002D1726" w:rsidRPr="00073114">
        <w:rPr>
          <w:highlight w:val="yellow"/>
          <w:lang w:val="en-US"/>
        </w:rPr>
        <w:t>ums</w:t>
      </w:r>
      <w:proofErr w:type="spellEnd"/>
      <w:r w:rsidR="002D1726" w:rsidRPr="00073114">
        <w:rPr>
          <w:highlight w:val="yellow"/>
          <w:lang w:val="en-US"/>
        </w:rPr>
        <w:t xml:space="preserve">[I][K]) </w:t>
      </w:r>
      <w:r w:rsidR="00073114" w:rsidRPr="00073114">
        <w:rPr>
          <w:highlight w:val="yellow"/>
          <w:lang w:val="en-US"/>
        </w:rPr>
        <w:t>AND ((J&lt;I) OR (J==I AND P&lt;K )) )</w:t>
      </w:r>
      <w:r w:rsidR="002D1726" w:rsidRPr="00073114">
        <w:rPr>
          <w:highlight w:val="yellow"/>
          <w:lang w:val="en-US"/>
        </w:rPr>
        <w:t>Then</w:t>
      </w:r>
    </w:p>
    <w:p w:rsidR="007E7F19" w:rsidRPr="007E7F19" w:rsidRDefault="007E7F19" w:rsidP="007E7F19">
      <w:pPr>
        <w:rPr>
          <w:lang w:val="en-US"/>
        </w:rPr>
      </w:pPr>
      <w:r w:rsidRPr="007E7F19">
        <w:rPr>
          <w:lang w:val="en-US"/>
        </w:rPr>
        <w:t xml:space="preserve">                            </w:t>
      </w:r>
      <w:r w:rsidR="00520A70">
        <w:rPr>
          <w:lang w:val="en-US"/>
        </w:rPr>
        <w:t>A</w:t>
      </w:r>
      <w:r w:rsidRPr="007E7F19">
        <w:rPr>
          <w:lang w:val="en-US"/>
        </w:rPr>
        <w:t>ux=</w:t>
      </w:r>
      <w:r w:rsidR="00520A70" w:rsidRPr="00520A70">
        <w:rPr>
          <w:lang w:val="en-US"/>
        </w:rPr>
        <w:t xml:space="preserve"> </w:t>
      </w:r>
      <w:proofErr w:type="spellStart"/>
      <w:r w:rsidR="00520A70">
        <w:rPr>
          <w:lang w:val="en-US"/>
        </w:rPr>
        <w:t>Nums</w:t>
      </w:r>
      <w:proofErr w:type="spellEnd"/>
      <w:r w:rsidR="00520A70">
        <w:rPr>
          <w:lang w:val="en-US"/>
        </w:rPr>
        <w:t>[I][K]</w:t>
      </w:r>
      <w:r w:rsidRPr="007E7F19">
        <w:rPr>
          <w:lang w:val="en-US"/>
        </w:rPr>
        <w:t>;</w:t>
      </w:r>
    </w:p>
    <w:p w:rsidR="007E7F19" w:rsidRPr="007E7F19" w:rsidRDefault="007E7F19" w:rsidP="007E7F19">
      <w:pPr>
        <w:rPr>
          <w:lang w:val="en-US"/>
        </w:rPr>
      </w:pPr>
      <w:r w:rsidRPr="007E7F19">
        <w:rPr>
          <w:lang w:val="en-US"/>
        </w:rPr>
        <w:t xml:space="preserve">                            </w:t>
      </w:r>
      <w:proofErr w:type="spellStart"/>
      <w:r w:rsidR="00520A70">
        <w:rPr>
          <w:lang w:val="en-US"/>
        </w:rPr>
        <w:t>Nums</w:t>
      </w:r>
      <w:proofErr w:type="spellEnd"/>
      <w:r w:rsidR="00520A70">
        <w:rPr>
          <w:lang w:val="en-US"/>
        </w:rPr>
        <w:t>[I][K]</w:t>
      </w:r>
      <w:r w:rsidRPr="007E7F19">
        <w:rPr>
          <w:lang w:val="en-US"/>
        </w:rPr>
        <w:t>=</w:t>
      </w:r>
      <w:r w:rsidR="00520A70" w:rsidRPr="00520A70">
        <w:rPr>
          <w:lang w:val="en-US"/>
        </w:rPr>
        <w:t xml:space="preserve"> </w:t>
      </w:r>
      <w:proofErr w:type="spellStart"/>
      <w:r w:rsidR="00520A70">
        <w:rPr>
          <w:lang w:val="en-US"/>
        </w:rPr>
        <w:t>Nums</w:t>
      </w:r>
      <w:proofErr w:type="spellEnd"/>
      <w:r w:rsidR="00520A70">
        <w:rPr>
          <w:lang w:val="en-US"/>
        </w:rPr>
        <w:t>[J][P]</w:t>
      </w:r>
      <w:r w:rsidRPr="007E7F19">
        <w:rPr>
          <w:lang w:val="en-US"/>
        </w:rPr>
        <w:t>;</w:t>
      </w:r>
    </w:p>
    <w:p w:rsidR="007E7F19" w:rsidRPr="00520A70" w:rsidRDefault="007E7F19" w:rsidP="007E7F19">
      <w:pPr>
        <w:rPr>
          <w:lang w:val="en-US"/>
        </w:rPr>
      </w:pPr>
      <w:r w:rsidRPr="007E7F19">
        <w:rPr>
          <w:lang w:val="en-US"/>
        </w:rPr>
        <w:t xml:space="preserve">                            </w:t>
      </w:r>
      <w:proofErr w:type="spellStart"/>
      <w:r w:rsidR="00520A70">
        <w:rPr>
          <w:lang w:val="en-US"/>
        </w:rPr>
        <w:t>Nums</w:t>
      </w:r>
      <w:proofErr w:type="spellEnd"/>
      <w:r w:rsidR="00520A70">
        <w:rPr>
          <w:lang w:val="en-US"/>
        </w:rPr>
        <w:t>[J][P]</w:t>
      </w:r>
      <w:r w:rsidRPr="00520A70">
        <w:rPr>
          <w:lang w:val="en-US"/>
        </w:rPr>
        <w:t>=aux;</w:t>
      </w:r>
    </w:p>
    <w:p w:rsidR="007E7F19" w:rsidRPr="00520A70" w:rsidRDefault="007E7F19" w:rsidP="007E7F19">
      <w:pPr>
        <w:rPr>
          <w:lang w:val="en-US"/>
        </w:rPr>
      </w:pPr>
      <w:r w:rsidRPr="00520A70">
        <w:rPr>
          <w:lang w:val="en-US"/>
        </w:rPr>
        <w:t xml:space="preserve">                        </w:t>
      </w:r>
      <w:r w:rsidR="00520A70" w:rsidRPr="00520A70">
        <w:rPr>
          <w:lang w:val="en-US"/>
        </w:rPr>
        <w:t>End If</w:t>
      </w:r>
    </w:p>
    <w:p w:rsidR="007E7F19" w:rsidRPr="00520A70" w:rsidRDefault="007E7F19" w:rsidP="007E7F19">
      <w:pPr>
        <w:rPr>
          <w:lang w:val="en-US"/>
        </w:rPr>
      </w:pPr>
      <w:r w:rsidRPr="00520A70">
        <w:rPr>
          <w:lang w:val="en-US"/>
        </w:rPr>
        <w:lastRenderedPageBreak/>
        <w:t xml:space="preserve">                    </w:t>
      </w:r>
      <w:r w:rsidR="00520A70" w:rsidRPr="00520A70">
        <w:rPr>
          <w:lang w:val="en-US"/>
        </w:rPr>
        <w:t>End For</w:t>
      </w:r>
    </w:p>
    <w:p w:rsidR="007E7F19" w:rsidRPr="00520A70" w:rsidRDefault="007E7F19" w:rsidP="007E7F19">
      <w:pPr>
        <w:rPr>
          <w:lang w:val="en-US"/>
        </w:rPr>
      </w:pPr>
      <w:r w:rsidRPr="00520A70">
        <w:rPr>
          <w:lang w:val="en-US"/>
        </w:rPr>
        <w:t xml:space="preserve">                </w:t>
      </w:r>
      <w:r w:rsidR="00520A70" w:rsidRPr="00520A70">
        <w:rPr>
          <w:lang w:val="en-US"/>
        </w:rPr>
        <w:t>End For</w:t>
      </w:r>
      <w:r w:rsidRPr="007E7F19">
        <w:rPr>
          <w:lang w:val="en-US"/>
        </w:rPr>
        <w:t xml:space="preserve">            </w:t>
      </w:r>
    </w:p>
    <w:p w:rsidR="007E7F19" w:rsidRPr="007E7F19" w:rsidRDefault="007E7F19" w:rsidP="007E7F19">
      <w:pPr>
        <w:rPr>
          <w:lang w:val="en-US"/>
        </w:rPr>
      </w:pPr>
      <w:r w:rsidRPr="007E7F19">
        <w:rPr>
          <w:lang w:val="en-US"/>
        </w:rPr>
        <w:t xml:space="preserve">            </w:t>
      </w:r>
      <w:r w:rsidR="00520A70" w:rsidRPr="00520A70">
        <w:rPr>
          <w:lang w:val="en-US"/>
        </w:rPr>
        <w:t>End For</w:t>
      </w:r>
    </w:p>
    <w:p w:rsidR="007E7F19" w:rsidRPr="007E7F19" w:rsidRDefault="007E7F19" w:rsidP="007E7F19">
      <w:pPr>
        <w:rPr>
          <w:lang w:val="en-US"/>
        </w:rPr>
      </w:pPr>
      <w:r w:rsidRPr="007E7F19">
        <w:rPr>
          <w:lang w:val="en-US"/>
        </w:rPr>
        <w:t xml:space="preserve">        </w:t>
      </w:r>
      <w:r w:rsidR="00520A70" w:rsidRPr="00520A70">
        <w:rPr>
          <w:lang w:val="en-US"/>
        </w:rPr>
        <w:t>End For</w:t>
      </w:r>
    </w:p>
    <w:p w:rsidR="007E7F19" w:rsidRPr="007E7F19" w:rsidRDefault="007E7F19" w:rsidP="007E7F19">
      <w:pPr>
        <w:rPr>
          <w:lang w:val="en-US"/>
        </w:rPr>
      </w:pPr>
      <w:r w:rsidRPr="007E7F19">
        <w:rPr>
          <w:lang w:val="en-US"/>
        </w:rPr>
        <w:t xml:space="preserve">        </w:t>
      </w:r>
    </w:p>
    <w:p w:rsidR="007E7F19" w:rsidRPr="007E7F19" w:rsidRDefault="007E7F19" w:rsidP="007E7F19">
      <w:pPr>
        <w:rPr>
          <w:lang w:val="en-US"/>
        </w:rPr>
      </w:pPr>
      <w:r w:rsidRPr="007E7F19">
        <w:rPr>
          <w:lang w:val="en-US"/>
        </w:rPr>
        <w:t xml:space="preserve">        </w:t>
      </w:r>
    </w:p>
    <w:p w:rsidR="00520A70" w:rsidRPr="007E7F19" w:rsidRDefault="007E7F19" w:rsidP="00520A70">
      <w:pPr>
        <w:rPr>
          <w:lang w:val="en-US"/>
        </w:rPr>
      </w:pPr>
      <w:r w:rsidRPr="007E7F19">
        <w:rPr>
          <w:lang w:val="en-US"/>
        </w:rPr>
        <w:t xml:space="preserve">        </w:t>
      </w:r>
      <w:r w:rsidR="00520A70">
        <w:rPr>
          <w:lang w:val="en-US"/>
        </w:rPr>
        <w:t>F</w:t>
      </w:r>
      <w:r w:rsidR="00520A70" w:rsidRPr="007E7F19">
        <w:rPr>
          <w:lang w:val="en-US"/>
        </w:rPr>
        <w:t>or</w:t>
      </w:r>
      <w:r w:rsidR="00520A70">
        <w:rPr>
          <w:lang w:val="en-US"/>
        </w:rPr>
        <w:t xml:space="preserve"> I=1 To 4 Step 1</w:t>
      </w:r>
    </w:p>
    <w:p w:rsidR="007E7F19" w:rsidRPr="007E7F19" w:rsidRDefault="00520A70" w:rsidP="00520A70">
      <w:pPr>
        <w:rPr>
          <w:lang w:val="en-US"/>
        </w:rPr>
      </w:pPr>
      <w:r w:rsidRPr="007E7F19">
        <w:rPr>
          <w:lang w:val="en-US"/>
        </w:rPr>
        <w:t xml:space="preserve">            </w:t>
      </w:r>
      <w:r>
        <w:rPr>
          <w:lang w:val="en-US"/>
        </w:rPr>
        <w:t>For K=1 To 6 Step 1</w:t>
      </w:r>
    </w:p>
    <w:p w:rsidR="007E7F19" w:rsidRPr="007E7F19" w:rsidRDefault="007E7F19" w:rsidP="007E7F19">
      <w:pPr>
        <w:rPr>
          <w:lang w:val="en-US"/>
        </w:rPr>
      </w:pPr>
      <w:r w:rsidRPr="007E7F19">
        <w:rPr>
          <w:lang w:val="en-US"/>
        </w:rPr>
        <w:t xml:space="preserve">                </w:t>
      </w:r>
      <w:proofErr w:type="spellStart"/>
      <w:r w:rsidR="00520A70">
        <w:rPr>
          <w:lang w:val="en-US"/>
        </w:rPr>
        <w:t>Mostrar</w:t>
      </w:r>
      <w:proofErr w:type="spellEnd"/>
      <w:r w:rsidR="00520A70">
        <w:rPr>
          <w:lang w:val="en-US"/>
        </w:rPr>
        <w:t xml:space="preserve"> </w:t>
      </w:r>
      <w:proofErr w:type="spellStart"/>
      <w:r w:rsidR="00520A70">
        <w:rPr>
          <w:lang w:val="en-US"/>
        </w:rPr>
        <w:t>Nums</w:t>
      </w:r>
      <w:proofErr w:type="spellEnd"/>
      <w:r w:rsidR="00520A70">
        <w:rPr>
          <w:lang w:val="en-US"/>
        </w:rPr>
        <w:t>[I][K]</w:t>
      </w:r>
    </w:p>
    <w:p w:rsidR="00520A70" w:rsidRPr="007E7F19" w:rsidRDefault="007E7F19" w:rsidP="00520A70">
      <w:pPr>
        <w:rPr>
          <w:lang w:val="en-US"/>
        </w:rPr>
      </w:pPr>
      <w:r w:rsidRPr="007E7F19">
        <w:rPr>
          <w:lang w:val="en-US"/>
        </w:rPr>
        <w:t xml:space="preserve">            </w:t>
      </w:r>
      <w:r w:rsidR="00520A70" w:rsidRPr="00520A70">
        <w:rPr>
          <w:lang w:val="en-US"/>
        </w:rPr>
        <w:t>End For</w:t>
      </w:r>
    </w:p>
    <w:p w:rsidR="00520A70" w:rsidRPr="00073114" w:rsidRDefault="00520A70" w:rsidP="00520A70">
      <w:pPr>
        <w:rPr>
          <w:lang w:val="en-US"/>
        </w:rPr>
      </w:pPr>
      <w:r w:rsidRPr="007E7F19">
        <w:rPr>
          <w:lang w:val="en-US"/>
        </w:rPr>
        <w:t xml:space="preserve">        </w:t>
      </w:r>
      <w:r w:rsidRPr="00073114">
        <w:rPr>
          <w:lang w:val="en-US"/>
        </w:rPr>
        <w:t>End For</w:t>
      </w:r>
    </w:p>
    <w:p w:rsidR="00EF2910" w:rsidRPr="00073114" w:rsidRDefault="00520A70" w:rsidP="00520A70">
      <w:pPr>
        <w:rPr>
          <w:rFonts w:eastAsiaTheme="majorEastAsia" w:cstheme="majorBidi"/>
          <w:bCs/>
          <w:sz w:val="44"/>
          <w:szCs w:val="26"/>
          <w:lang w:val="en-US"/>
        </w:rPr>
      </w:pPr>
      <w:r w:rsidRPr="00073114">
        <w:rPr>
          <w:lang w:val="en-US"/>
        </w:rPr>
        <w:t>Fin</w:t>
      </w:r>
      <w:r w:rsidR="00EF2910" w:rsidRPr="00073114">
        <w:rPr>
          <w:lang w:val="en-US"/>
        </w:rPr>
        <w:br w:type="page"/>
      </w:r>
    </w:p>
    <w:p w:rsidR="00121F13" w:rsidRDefault="00121F13" w:rsidP="00121F13">
      <w:pPr>
        <w:pStyle w:val="Ttulo2"/>
      </w:pPr>
      <w:bookmarkStart w:id="25" w:name="_Toc432431464"/>
      <w:r>
        <w:lastRenderedPageBreak/>
        <w:t xml:space="preserve">Actividad práctica </w:t>
      </w:r>
      <w:r w:rsidR="004E26BF">
        <w:t>10</w:t>
      </w:r>
      <w:bookmarkEnd w:id="25"/>
    </w:p>
    <w:p w:rsidR="00630950" w:rsidRDefault="00630950" w:rsidP="00630950">
      <w:pPr>
        <w:pStyle w:val="Destacado"/>
      </w:pPr>
      <w:r>
        <w:t>Algoritmo 1</w:t>
      </w:r>
    </w:p>
    <w:p w:rsidR="00121F13" w:rsidRDefault="00121F13" w:rsidP="00121F13">
      <w:r>
        <w:t>Inicio</w:t>
      </w:r>
    </w:p>
    <w:p w:rsidR="00121F13" w:rsidRDefault="00121F13" w:rsidP="00121F13">
      <w:r>
        <w:tab/>
        <w:t>Datos:</w:t>
      </w:r>
    </w:p>
    <w:p w:rsidR="00121F13" w:rsidRPr="00073114" w:rsidRDefault="00121F13" w:rsidP="00121F13">
      <w:pPr>
        <w:rPr>
          <w:lang w:val="en-US"/>
        </w:rPr>
      </w:pPr>
      <w:r>
        <w:tab/>
      </w:r>
      <w:proofErr w:type="spellStart"/>
      <w:r w:rsidRPr="00073114">
        <w:rPr>
          <w:lang w:val="en-US"/>
        </w:rPr>
        <w:t>Cadenas</w:t>
      </w:r>
      <w:proofErr w:type="spellEnd"/>
      <w:r w:rsidRPr="00073114">
        <w:rPr>
          <w:lang w:val="en-US"/>
        </w:rPr>
        <w:t xml:space="preserve"> 1 To 10 String</w:t>
      </w:r>
    </w:p>
    <w:p w:rsidR="00121F13" w:rsidRPr="00073114" w:rsidRDefault="00121F13" w:rsidP="00121F13">
      <w:pPr>
        <w:ind w:firstLine="708"/>
        <w:rPr>
          <w:lang w:val="en-US"/>
        </w:rPr>
      </w:pPr>
      <w:proofErr w:type="spellStart"/>
      <w:r w:rsidRPr="00073114">
        <w:rPr>
          <w:lang w:val="en-US"/>
        </w:rPr>
        <w:t>Texto</w:t>
      </w:r>
      <w:proofErr w:type="spellEnd"/>
      <w:r w:rsidRPr="00073114">
        <w:rPr>
          <w:lang w:val="en-US"/>
        </w:rPr>
        <w:t xml:space="preserve">, Aux, </w:t>
      </w:r>
      <w:proofErr w:type="spellStart"/>
      <w:r w:rsidRPr="00073114">
        <w:rPr>
          <w:lang w:val="en-US"/>
        </w:rPr>
        <w:t>Letra</w:t>
      </w:r>
      <w:proofErr w:type="spellEnd"/>
      <w:r w:rsidRPr="00073114">
        <w:rPr>
          <w:lang w:val="en-US"/>
        </w:rPr>
        <w:t xml:space="preserve"> String</w:t>
      </w:r>
    </w:p>
    <w:p w:rsidR="00121F13" w:rsidRPr="00F9736B" w:rsidRDefault="00121F13" w:rsidP="00121F13">
      <w:pPr>
        <w:ind w:firstLine="708"/>
      </w:pPr>
      <w:r w:rsidRPr="00F9736B">
        <w:t xml:space="preserve">Vocales1, Vocales2, Len1, Len2 </w:t>
      </w:r>
      <w:proofErr w:type="spellStart"/>
      <w:r w:rsidRPr="00F9736B">
        <w:t>Integer</w:t>
      </w:r>
      <w:proofErr w:type="spellEnd"/>
    </w:p>
    <w:p w:rsidR="00121F13" w:rsidRPr="00F9736B" w:rsidRDefault="00121F13" w:rsidP="00121F13">
      <w:r w:rsidRPr="00F9736B">
        <w:tab/>
        <w:t xml:space="preserve">I, K, Pos </w:t>
      </w:r>
      <w:proofErr w:type="spellStart"/>
      <w:r w:rsidRPr="00F9736B">
        <w:t>Integer</w:t>
      </w:r>
      <w:proofErr w:type="spellEnd"/>
    </w:p>
    <w:p w:rsidR="00121F13" w:rsidRDefault="00121F13" w:rsidP="00121F13">
      <w:r w:rsidRPr="00F9736B">
        <w:tab/>
      </w:r>
      <w:r>
        <w:t>Código:</w:t>
      </w:r>
    </w:p>
    <w:p w:rsidR="00121F13" w:rsidRPr="00316986" w:rsidRDefault="00121F13" w:rsidP="00121F13">
      <w:pPr>
        <w:rPr>
          <w:lang w:val="en-US"/>
        </w:rPr>
      </w:pPr>
      <w:r>
        <w:tab/>
      </w:r>
      <w:r w:rsidRPr="00316986">
        <w:rPr>
          <w:lang w:val="en-US"/>
        </w:rPr>
        <w:t>Vocales1=0</w:t>
      </w:r>
    </w:p>
    <w:p w:rsidR="00121F13" w:rsidRPr="00316986" w:rsidRDefault="00121F13" w:rsidP="00121F13">
      <w:pPr>
        <w:rPr>
          <w:lang w:val="en-US"/>
        </w:rPr>
      </w:pPr>
      <w:r w:rsidRPr="00316986">
        <w:rPr>
          <w:lang w:val="en-US"/>
        </w:rPr>
        <w:tab/>
        <w:t>Vocales2=0</w:t>
      </w:r>
    </w:p>
    <w:p w:rsidR="00121F13" w:rsidRPr="00F9736B" w:rsidRDefault="00121F13" w:rsidP="00121F13">
      <w:pPr>
        <w:rPr>
          <w:lang w:val="en-US"/>
        </w:rPr>
      </w:pPr>
      <w:r w:rsidRPr="00316986">
        <w:rPr>
          <w:lang w:val="en-US"/>
        </w:rPr>
        <w:tab/>
      </w:r>
      <w:r w:rsidRPr="00F9736B">
        <w:rPr>
          <w:lang w:val="en-US"/>
        </w:rPr>
        <w:t>For Pos=1 To 10 Step 1</w:t>
      </w:r>
    </w:p>
    <w:p w:rsidR="00121F13" w:rsidRPr="00316986" w:rsidRDefault="00121F13" w:rsidP="00121F13">
      <w:r w:rsidRPr="00F9736B">
        <w:rPr>
          <w:lang w:val="en-US"/>
        </w:rPr>
        <w:tab/>
      </w:r>
      <w:r w:rsidRPr="00F9736B">
        <w:rPr>
          <w:lang w:val="en-US"/>
        </w:rPr>
        <w:tab/>
      </w:r>
      <w:r w:rsidRPr="00316986">
        <w:t>Leer Texto</w:t>
      </w:r>
    </w:p>
    <w:p w:rsidR="00121F13" w:rsidRDefault="00121F13" w:rsidP="00121F13">
      <w:r w:rsidRPr="00316986">
        <w:tab/>
      </w:r>
      <w:r w:rsidRPr="00316986">
        <w:tab/>
      </w:r>
      <w:r>
        <w:t>Cadenas[Pos]=Texto</w:t>
      </w:r>
    </w:p>
    <w:p w:rsidR="00121F13" w:rsidRDefault="00121F13" w:rsidP="00121F13">
      <w:r>
        <w:tab/>
      </w:r>
      <w:proofErr w:type="spellStart"/>
      <w:r>
        <w:t>End</w:t>
      </w:r>
      <w:proofErr w:type="spellEnd"/>
      <w:r>
        <w:t xml:space="preserve"> </w:t>
      </w:r>
      <w:proofErr w:type="spellStart"/>
      <w:r>
        <w:t>For</w:t>
      </w:r>
      <w:proofErr w:type="spellEnd"/>
    </w:p>
    <w:p w:rsidR="00121F13" w:rsidRPr="00316986" w:rsidRDefault="00121F13" w:rsidP="00121F13">
      <w:pPr>
        <w:rPr>
          <w:lang w:val="en-US"/>
        </w:rPr>
      </w:pPr>
      <w:r>
        <w:tab/>
      </w:r>
      <w:r w:rsidRPr="00316986">
        <w:rPr>
          <w:lang w:val="en-US"/>
        </w:rPr>
        <w:t>//</w:t>
      </w:r>
      <w:proofErr w:type="spellStart"/>
      <w:r w:rsidRPr="00316986">
        <w:rPr>
          <w:lang w:val="en-US"/>
        </w:rPr>
        <w:t>ordenación</w:t>
      </w:r>
      <w:proofErr w:type="spellEnd"/>
    </w:p>
    <w:p w:rsidR="00121F13" w:rsidRPr="00F9736B" w:rsidRDefault="00121F13" w:rsidP="00121F13">
      <w:pPr>
        <w:rPr>
          <w:lang w:val="en-US"/>
        </w:rPr>
      </w:pPr>
      <w:r w:rsidRPr="00316986">
        <w:rPr>
          <w:lang w:val="en-US"/>
        </w:rPr>
        <w:tab/>
      </w:r>
      <w:r w:rsidRPr="00F9736B">
        <w:rPr>
          <w:lang w:val="en-US"/>
        </w:rPr>
        <w:t>For I=1 To 10 Step 1</w:t>
      </w:r>
    </w:p>
    <w:p w:rsidR="00121F13" w:rsidRPr="00073114" w:rsidRDefault="00121F13" w:rsidP="00121F13">
      <w:r w:rsidRPr="00F9736B">
        <w:rPr>
          <w:lang w:val="en-US"/>
        </w:rPr>
        <w:tab/>
      </w:r>
      <w:r w:rsidRPr="00F9736B">
        <w:rPr>
          <w:lang w:val="en-US"/>
        </w:rPr>
        <w:tab/>
      </w:r>
      <w:proofErr w:type="spellStart"/>
      <w:r w:rsidRPr="00073114">
        <w:t>For</w:t>
      </w:r>
      <w:proofErr w:type="spellEnd"/>
      <w:r w:rsidRPr="00073114">
        <w:t xml:space="preserve"> K=I </w:t>
      </w:r>
      <w:proofErr w:type="spellStart"/>
      <w:r w:rsidRPr="00073114">
        <w:t>To</w:t>
      </w:r>
      <w:proofErr w:type="spellEnd"/>
      <w:r w:rsidRPr="00073114">
        <w:t xml:space="preserve"> 10</w:t>
      </w:r>
    </w:p>
    <w:p w:rsidR="00121F13" w:rsidRDefault="00121F13" w:rsidP="00121F13">
      <w:r w:rsidRPr="00073114">
        <w:tab/>
      </w:r>
      <w:r w:rsidRPr="00073114">
        <w:tab/>
      </w:r>
      <w:r w:rsidRPr="00073114">
        <w:tab/>
      </w:r>
      <w:r>
        <w:t>//si la longitud de la Cadenas[K] es menor, hace</w:t>
      </w:r>
    </w:p>
    <w:p w:rsidR="00121F13" w:rsidRDefault="00121F13" w:rsidP="00121F13">
      <w:r>
        <w:tab/>
      </w:r>
      <w:r>
        <w:tab/>
      </w:r>
      <w:r>
        <w:tab/>
        <w:t>//el intercambio</w:t>
      </w:r>
    </w:p>
    <w:p w:rsidR="00121F13" w:rsidRPr="00073114" w:rsidRDefault="00121F13" w:rsidP="00121F13">
      <w:r>
        <w:tab/>
      </w:r>
      <w:r>
        <w:tab/>
      </w:r>
      <w:r>
        <w:tab/>
      </w:r>
      <w:proofErr w:type="spellStart"/>
      <w:r w:rsidRPr="00073114">
        <w:t>If</w:t>
      </w:r>
      <w:proofErr w:type="spellEnd"/>
      <w:r w:rsidRPr="00073114">
        <w:t xml:space="preserve">(Longitud(Cadenas[K])&lt;Longitud(Cadenas[I])) </w:t>
      </w:r>
      <w:proofErr w:type="spellStart"/>
      <w:r w:rsidRPr="00073114">
        <w:t>Then</w:t>
      </w:r>
      <w:proofErr w:type="spellEnd"/>
    </w:p>
    <w:p w:rsidR="00121F13" w:rsidRPr="00F9736B" w:rsidRDefault="00121F13" w:rsidP="00121F13">
      <w:r w:rsidRPr="00073114">
        <w:tab/>
      </w:r>
      <w:r w:rsidRPr="00073114">
        <w:tab/>
      </w:r>
      <w:r w:rsidRPr="00073114">
        <w:tab/>
      </w:r>
      <w:r w:rsidRPr="00073114">
        <w:tab/>
      </w:r>
      <w:proofErr w:type="spellStart"/>
      <w:r w:rsidRPr="00F9736B">
        <w:t>Aux</w:t>
      </w:r>
      <w:proofErr w:type="spellEnd"/>
      <w:r w:rsidRPr="00F9736B">
        <w:t>=Cadenas[I]</w:t>
      </w:r>
    </w:p>
    <w:p w:rsidR="00121F13" w:rsidRPr="00F9736B" w:rsidRDefault="00121F13" w:rsidP="00121F13">
      <w:r w:rsidRPr="00F9736B">
        <w:tab/>
      </w:r>
      <w:r w:rsidRPr="00F9736B">
        <w:tab/>
      </w:r>
      <w:r w:rsidRPr="00F9736B">
        <w:tab/>
      </w:r>
      <w:r w:rsidRPr="00F9736B">
        <w:tab/>
        <w:t>Cadenas[I]=Cadenas[K]</w:t>
      </w:r>
    </w:p>
    <w:p w:rsidR="00121F13" w:rsidRPr="00F9736B" w:rsidRDefault="00121F13" w:rsidP="00121F13">
      <w:r w:rsidRPr="00F9736B">
        <w:lastRenderedPageBreak/>
        <w:tab/>
      </w:r>
      <w:r w:rsidRPr="00F9736B">
        <w:tab/>
      </w:r>
      <w:r w:rsidRPr="00F9736B">
        <w:tab/>
      </w:r>
      <w:r w:rsidRPr="00F9736B">
        <w:tab/>
        <w:t>Cadenas[K]=</w:t>
      </w:r>
      <w:proofErr w:type="spellStart"/>
      <w:r w:rsidRPr="00F9736B">
        <w:t>Aux</w:t>
      </w:r>
      <w:proofErr w:type="spellEnd"/>
    </w:p>
    <w:p w:rsidR="00121F13" w:rsidRPr="00F9736B" w:rsidRDefault="00121F13" w:rsidP="00121F13">
      <w:r w:rsidRPr="00F9736B">
        <w:tab/>
      </w:r>
      <w:r w:rsidRPr="00F9736B">
        <w:tab/>
      </w:r>
      <w:r w:rsidRPr="00F9736B">
        <w:tab/>
      </w:r>
      <w:proofErr w:type="spellStart"/>
      <w:r w:rsidRPr="00F9736B">
        <w:t>Else</w:t>
      </w:r>
      <w:proofErr w:type="spellEnd"/>
    </w:p>
    <w:p w:rsidR="00121F13" w:rsidRPr="00BB52B0" w:rsidRDefault="00121F13" w:rsidP="00121F13">
      <w:r w:rsidRPr="00F9736B">
        <w:tab/>
      </w:r>
      <w:r w:rsidRPr="00F9736B">
        <w:tab/>
      </w:r>
      <w:r w:rsidRPr="00F9736B">
        <w:tab/>
      </w:r>
      <w:r w:rsidRPr="00F9736B">
        <w:tab/>
      </w:r>
      <w:r w:rsidRPr="00BB52B0">
        <w:t>//compru</w:t>
      </w:r>
      <w:r>
        <w:t>eba si tienen la misma longitud</w:t>
      </w:r>
    </w:p>
    <w:p w:rsidR="00121F13" w:rsidRDefault="00121F13" w:rsidP="00121F13">
      <w:r>
        <w:tab/>
      </w:r>
      <w:r>
        <w:tab/>
      </w:r>
      <w:r>
        <w:tab/>
      </w:r>
      <w:r>
        <w:tab/>
        <w:t>//en cuyo caso, la ordenación dependerá</w:t>
      </w:r>
    </w:p>
    <w:p w:rsidR="00121F13" w:rsidRPr="00BB52B0" w:rsidRDefault="00121F13" w:rsidP="00121F13">
      <w:r>
        <w:tab/>
      </w:r>
      <w:r>
        <w:tab/>
      </w:r>
      <w:r>
        <w:tab/>
      </w:r>
      <w:r>
        <w:tab/>
        <w:t>//del número de vocales</w:t>
      </w:r>
    </w:p>
    <w:p w:rsidR="00121F13" w:rsidRPr="00073114" w:rsidRDefault="00121F13" w:rsidP="00121F13">
      <w:r w:rsidRPr="00BB52B0">
        <w:tab/>
      </w:r>
      <w:r w:rsidRPr="00BB52B0">
        <w:tab/>
      </w:r>
      <w:r w:rsidRPr="00BB52B0">
        <w:tab/>
      </w:r>
      <w:r w:rsidRPr="00BB52B0">
        <w:tab/>
      </w:r>
      <w:proofErr w:type="spellStart"/>
      <w:r w:rsidRPr="00073114">
        <w:t>If</w:t>
      </w:r>
      <w:proofErr w:type="spellEnd"/>
      <w:r w:rsidRPr="00073114">
        <w:t>(Longitud(Cadenas[K])==</w:t>
      </w:r>
    </w:p>
    <w:p w:rsidR="00121F13" w:rsidRPr="00073114" w:rsidRDefault="00121F13" w:rsidP="00121F13">
      <w:pPr>
        <w:ind w:left="3540" w:firstLine="708"/>
      </w:pPr>
      <w:r w:rsidRPr="00073114">
        <w:t xml:space="preserve">Longitud(Cadenas[I])  </w:t>
      </w:r>
      <w:proofErr w:type="spellStart"/>
      <w:r w:rsidRPr="00073114">
        <w:t>Then</w:t>
      </w:r>
      <w:proofErr w:type="spellEnd"/>
    </w:p>
    <w:p w:rsidR="00121F13" w:rsidRDefault="00121F13" w:rsidP="00121F13">
      <w:r w:rsidRPr="00073114">
        <w:tab/>
      </w:r>
      <w:r w:rsidRPr="00073114">
        <w:tab/>
      </w:r>
      <w:r w:rsidRPr="00073114">
        <w:tab/>
      </w:r>
      <w:r w:rsidRPr="00073114">
        <w:tab/>
      </w:r>
      <w:r w:rsidRPr="00073114">
        <w:tab/>
      </w:r>
      <w:r w:rsidRPr="001B2486">
        <w:t>//</w:t>
      </w:r>
      <w:r>
        <w:t>Llamada a funciones</w:t>
      </w:r>
    </w:p>
    <w:p w:rsidR="00121F13" w:rsidRDefault="00121F13" w:rsidP="00121F13">
      <w:r>
        <w:tab/>
      </w:r>
      <w:r>
        <w:tab/>
      </w:r>
      <w:r>
        <w:tab/>
      </w:r>
      <w:r>
        <w:tab/>
      </w:r>
      <w:r>
        <w:tab/>
        <w:t>Vocales1=</w:t>
      </w:r>
      <w:proofErr w:type="spellStart"/>
      <w:r>
        <w:t>ContarVocales</w:t>
      </w:r>
      <w:proofErr w:type="spellEnd"/>
      <w:r>
        <w:t>(Cadenas[I])</w:t>
      </w:r>
    </w:p>
    <w:p w:rsidR="00121F13" w:rsidRDefault="00121F13" w:rsidP="00121F13">
      <w:r>
        <w:tab/>
      </w:r>
      <w:r>
        <w:tab/>
      </w:r>
      <w:r>
        <w:tab/>
      </w:r>
      <w:r>
        <w:tab/>
      </w:r>
      <w:r>
        <w:tab/>
        <w:t>Vocales2=</w:t>
      </w:r>
      <w:proofErr w:type="spellStart"/>
      <w:r>
        <w:t>ContarVocales</w:t>
      </w:r>
      <w:proofErr w:type="spellEnd"/>
      <w:r>
        <w:t>(Cadenas[K])</w:t>
      </w:r>
    </w:p>
    <w:p w:rsidR="00121F13" w:rsidRDefault="00121F13" w:rsidP="00121F13">
      <w:pPr>
        <w:ind w:firstLine="708"/>
      </w:pPr>
    </w:p>
    <w:p w:rsidR="00121F13" w:rsidRPr="00E22730" w:rsidRDefault="00121F13" w:rsidP="00121F13">
      <w:pPr>
        <w:ind w:firstLine="708"/>
        <w:rPr>
          <w:lang w:val="en-US"/>
        </w:rPr>
      </w:pPr>
      <w:r>
        <w:tab/>
      </w:r>
      <w:r>
        <w:tab/>
      </w:r>
      <w:r>
        <w:tab/>
      </w:r>
      <w:r>
        <w:tab/>
      </w:r>
      <w:r w:rsidRPr="00E22730">
        <w:rPr>
          <w:lang w:val="en-US"/>
        </w:rPr>
        <w:t>If(Vocales2&gt;Vocales1) Then</w:t>
      </w:r>
    </w:p>
    <w:p w:rsidR="00121F13" w:rsidRPr="00E22730" w:rsidRDefault="00121F13" w:rsidP="00121F13">
      <w:pPr>
        <w:rPr>
          <w:lang w:val="en-US"/>
        </w:rPr>
      </w:pPr>
      <w:r w:rsidRPr="00E22730">
        <w:rPr>
          <w:lang w:val="en-US"/>
        </w:rPr>
        <w:tab/>
      </w:r>
      <w:r w:rsidRPr="00E22730">
        <w:rPr>
          <w:lang w:val="en-US"/>
        </w:rPr>
        <w:tab/>
      </w:r>
      <w:r w:rsidRPr="00E22730">
        <w:rPr>
          <w:lang w:val="en-US"/>
        </w:rPr>
        <w:tab/>
      </w:r>
      <w:r w:rsidRPr="00E22730">
        <w:rPr>
          <w:lang w:val="en-US"/>
        </w:rPr>
        <w:tab/>
      </w:r>
      <w:r w:rsidRPr="00E22730">
        <w:rPr>
          <w:lang w:val="en-US"/>
        </w:rPr>
        <w:tab/>
      </w:r>
      <w:r w:rsidRPr="00E22730">
        <w:rPr>
          <w:lang w:val="en-US"/>
        </w:rPr>
        <w:tab/>
        <w:t>Aux=</w:t>
      </w:r>
      <w:proofErr w:type="spellStart"/>
      <w:r w:rsidRPr="00E22730">
        <w:rPr>
          <w:lang w:val="en-US"/>
        </w:rPr>
        <w:t>Cadenas</w:t>
      </w:r>
      <w:proofErr w:type="spellEnd"/>
      <w:r w:rsidRPr="00E22730">
        <w:rPr>
          <w:lang w:val="en-US"/>
        </w:rPr>
        <w:t>[I]</w:t>
      </w:r>
    </w:p>
    <w:p w:rsidR="00121F13" w:rsidRPr="00BB52B0" w:rsidRDefault="00121F13" w:rsidP="00121F13">
      <w:r w:rsidRPr="00E22730">
        <w:rPr>
          <w:lang w:val="en-US"/>
        </w:rPr>
        <w:tab/>
      </w:r>
      <w:r w:rsidRPr="00E22730">
        <w:rPr>
          <w:lang w:val="en-US"/>
        </w:rPr>
        <w:tab/>
      </w:r>
      <w:r w:rsidRPr="00E22730">
        <w:rPr>
          <w:lang w:val="en-US"/>
        </w:rPr>
        <w:tab/>
      </w:r>
      <w:r w:rsidRPr="00E22730">
        <w:rPr>
          <w:lang w:val="en-US"/>
        </w:rPr>
        <w:tab/>
      </w:r>
      <w:r w:rsidRPr="00E22730">
        <w:rPr>
          <w:lang w:val="en-US"/>
        </w:rPr>
        <w:tab/>
      </w:r>
      <w:r w:rsidRPr="00E22730">
        <w:rPr>
          <w:lang w:val="en-US"/>
        </w:rPr>
        <w:tab/>
      </w:r>
      <w:r w:rsidRPr="00BB52B0">
        <w:t>Cadenas[I]=Cadenas[K]</w:t>
      </w:r>
    </w:p>
    <w:p w:rsidR="00121F13" w:rsidRPr="00E22730" w:rsidRDefault="00121F13" w:rsidP="00121F13">
      <w:pPr>
        <w:ind w:firstLine="708"/>
      </w:pPr>
      <w:r w:rsidRPr="00BB52B0">
        <w:tab/>
      </w:r>
      <w:r w:rsidRPr="00BB52B0">
        <w:tab/>
      </w:r>
      <w:r w:rsidRPr="00BB52B0">
        <w:tab/>
      </w:r>
      <w:r w:rsidRPr="00BB52B0">
        <w:tab/>
      </w:r>
      <w:r>
        <w:tab/>
      </w:r>
      <w:r w:rsidRPr="00E22730">
        <w:t>Cadenas[K]=</w:t>
      </w:r>
      <w:proofErr w:type="spellStart"/>
      <w:r w:rsidRPr="00E22730">
        <w:t>Aux</w:t>
      </w:r>
      <w:proofErr w:type="spellEnd"/>
    </w:p>
    <w:p w:rsidR="00121F13" w:rsidRPr="00F9736B" w:rsidRDefault="00121F13" w:rsidP="00121F13">
      <w:pPr>
        <w:ind w:firstLine="708"/>
        <w:rPr>
          <w:lang w:val="en-US"/>
        </w:rPr>
      </w:pPr>
      <w:r w:rsidRPr="00E22730">
        <w:tab/>
      </w:r>
      <w:r w:rsidRPr="00E22730">
        <w:tab/>
      </w:r>
      <w:r w:rsidRPr="00E22730">
        <w:tab/>
      </w:r>
      <w:r w:rsidRPr="00E22730">
        <w:tab/>
      </w:r>
      <w:r w:rsidRPr="00F9736B">
        <w:rPr>
          <w:lang w:val="en-US"/>
        </w:rPr>
        <w:t>End If</w:t>
      </w:r>
    </w:p>
    <w:p w:rsidR="00121F13" w:rsidRPr="00F9736B" w:rsidRDefault="00121F13" w:rsidP="00121F13">
      <w:pPr>
        <w:ind w:firstLine="708"/>
        <w:rPr>
          <w:lang w:val="en-US"/>
        </w:rPr>
      </w:pPr>
      <w:r w:rsidRPr="00F9736B">
        <w:rPr>
          <w:lang w:val="en-US"/>
        </w:rPr>
        <w:tab/>
      </w:r>
      <w:r w:rsidRPr="00F9736B">
        <w:rPr>
          <w:lang w:val="en-US"/>
        </w:rPr>
        <w:tab/>
      </w:r>
      <w:r w:rsidRPr="00F9736B">
        <w:rPr>
          <w:lang w:val="en-US"/>
        </w:rPr>
        <w:tab/>
        <w:t>End If</w:t>
      </w:r>
    </w:p>
    <w:p w:rsidR="00121F13" w:rsidRPr="00F9736B" w:rsidRDefault="00121F13" w:rsidP="00121F13">
      <w:pPr>
        <w:ind w:firstLine="708"/>
        <w:rPr>
          <w:lang w:val="en-US"/>
        </w:rPr>
      </w:pPr>
      <w:r w:rsidRPr="00F9736B">
        <w:rPr>
          <w:lang w:val="en-US"/>
        </w:rPr>
        <w:tab/>
      </w:r>
      <w:r w:rsidRPr="00F9736B">
        <w:rPr>
          <w:lang w:val="en-US"/>
        </w:rPr>
        <w:tab/>
        <w:t>End If</w:t>
      </w:r>
    </w:p>
    <w:p w:rsidR="00121F13" w:rsidRPr="00E22730" w:rsidRDefault="00121F13" w:rsidP="00121F13">
      <w:r w:rsidRPr="001B2486">
        <w:rPr>
          <w:lang w:val="en-US"/>
        </w:rPr>
        <w:tab/>
      </w:r>
      <w:r w:rsidRPr="001B2486">
        <w:rPr>
          <w:lang w:val="en-US"/>
        </w:rPr>
        <w:tab/>
      </w:r>
      <w:proofErr w:type="spellStart"/>
      <w:r w:rsidRPr="00E22730">
        <w:t>End</w:t>
      </w:r>
      <w:proofErr w:type="spellEnd"/>
      <w:r w:rsidRPr="00E22730">
        <w:t xml:space="preserve"> </w:t>
      </w:r>
      <w:proofErr w:type="spellStart"/>
      <w:r w:rsidRPr="00E22730">
        <w:t>For</w:t>
      </w:r>
      <w:proofErr w:type="spellEnd"/>
    </w:p>
    <w:p w:rsidR="00121F13" w:rsidRPr="00E22730" w:rsidRDefault="00121F13" w:rsidP="00121F13">
      <w:r w:rsidRPr="00E22730">
        <w:tab/>
      </w:r>
      <w:proofErr w:type="spellStart"/>
      <w:r w:rsidRPr="00E22730">
        <w:t>End</w:t>
      </w:r>
      <w:proofErr w:type="spellEnd"/>
      <w:r w:rsidRPr="00E22730">
        <w:t xml:space="preserve"> </w:t>
      </w:r>
      <w:proofErr w:type="spellStart"/>
      <w:r w:rsidRPr="00E22730">
        <w:t>For</w:t>
      </w:r>
      <w:proofErr w:type="spellEnd"/>
    </w:p>
    <w:p w:rsidR="00121F13" w:rsidRPr="00F9736B" w:rsidRDefault="00121F13" w:rsidP="00121F13">
      <w:r w:rsidRPr="00E22730">
        <w:tab/>
      </w:r>
      <w:r w:rsidRPr="00F9736B">
        <w:t>//</w:t>
      </w:r>
      <w:r>
        <w:t>Llamada a la función que muestra el contenido</w:t>
      </w:r>
    </w:p>
    <w:p w:rsidR="00121F13" w:rsidRPr="00E22730" w:rsidRDefault="00121F13" w:rsidP="00121F13">
      <w:r w:rsidRPr="00F9736B">
        <w:tab/>
      </w:r>
      <w:proofErr w:type="spellStart"/>
      <w:r>
        <w:t>MostrarContenido</w:t>
      </w:r>
      <w:proofErr w:type="spellEnd"/>
      <w:r>
        <w:t>(Cadenas)</w:t>
      </w:r>
      <w:r w:rsidRPr="00E22730">
        <w:tab/>
      </w:r>
    </w:p>
    <w:p w:rsidR="00121F13" w:rsidRDefault="00121F13" w:rsidP="00121F13">
      <w:r>
        <w:t>Fin</w:t>
      </w:r>
    </w:p>
    <w:p w:rsidR="00121F13" w:rsidRDefault="00121F13" w:rsidP="00121F13"/>
    <w:p w:rsidR="00121F13" w:rsidRDefault="00121F13" w:rsidP="00121F13">
      <w:proofErr w:type="spellStart"/>
      <w:r>
        <w:lastRenderedPageBreak/>
        <w:t>Function</w:t>
      </w:r>
      <w:proofErr w:type="spellEnd"/>
      <w:r>
        <w:t xml:space="preserve"> </w:t>
      </w:r>
      <w:proofErr w:type="spellStart"/>
      <w:r>
        <w:t>ContarVocales</w:t>
      </w:r>
      <w:proofErr w:type="spellEnd"/>
      <w:r>
        <w:t xml:space="preserve">(Cadena </w:t>
      </w:r>
      <w:proofErr w:type="spellStart"/>
      <w:r>
        <w:t>String</w:t>
      </w:r>
      <w:proofErr w:type="spellEnd"/>
      <w:r>
        <w:t>)</w:t>
      </w:r>
    </w:p>
    <w:p w:rsidR="00121F13" w:rsidRDefault="00121F13" w:rsidP="00121F13">
      <w:r>
        <w:tab/>
        <w:t>Datos:</w:t>
      </w:r>
    </w:p>
    <w:p w:rsidR="00121F13" w:rsidRDefault="00121F13" w:rsidP="00121F13">
      <w:r>
        <w:tab/>
      </w:r>
      <w:proofErr w:type="spellStart"/>
      <w:r>
        <w:t>Len</w:t>
      </w:r>
      <w:proofErr w:type="spellEnd"/>
      <w:r>
        <w:t xml:space="preserve">, I, Vocales </w:t>
      </w:r>
      <w:proofErr w:type="spellStart"/>
      <w:r>
        <w:t>Integer</w:t>
      </w:r>
      <w:proofErr w:type="spellEnd"/>
    </w:p>
    <w:p w:rsidR="00121F13" w:rsidRPr="00121F13" w:rsidRDefault="00121F13" w:rsidP="00121F13">
      <w:r>
        <w:tab/>
      </w:r>
      <w:r w:rsidRPr="00121F13">
        <w:t xml:space="preserve">Letra </w:t>
      </w:r>
      <w:proofErr w:type="spellStart"/>
      <w:r w:rsidRPr="00121F13">
        <w:t>String</w:t>
      </w:r>
      <w:proofErr w:type="spellEnd"/>
    </w:p>
    <w:p w:rsidR="00121F13" w:rsidRDefault="00121F13" w:rsidP="00121F13">
      <w:pPr>
        <w:ind w:firstLine="708"/>
      </w:pPr>
      <w:r w:rsidRPr="00997521">
        <w:t>Código:</w:t>
      </w:r>
    </w:p>
    <w:p w:rsidR="00121F13" w:rsidRPr="00121F13" w:rsidRDefault="00121F13" w:rsidP="00121F13">
      <w:pPr>
        <w:ind w:firstLine="708"/>
        <w:rPr>
          <w:lang w:val="en-US"/>
        </w:rPr>
      </w:pPr>
      <w:proofErr w:type="spellStart"/>
      <w:r w:rsidRPr="00121F13">
        <w:rPr>
          <w:lang w:val="en-US"/>
        </w:rPr>
        <w:t>Vocales</w:t>
      </w:r>
      <w:proofErr w:type="spellEnd"/>
      <w:r w:rsidRPr="00121F13">
        <w:rPr>
          <w:lang w:val="en-US"/>
        </w:rPr>
        <w:t>=0</w:t>
      </w:r>
    </w:p>
    <w:p w:rsidR="00121F13" w:rsidRPr="00121F13" w:rsidRDefault="00121F13" w:rsidP="00121F13">
      <w:pPr>
        <w:ind w:firstLine="708"/>
        <w:rPr>
          <w:lang w:val="en-US"/>
        </w:rPr>
      </w:pPr>
      <w:r w:rsidRPr="00121F13">
        <w:rPr>
          <w:lang w:val="en-US"/>
        </w:rPr>
        <w:t>Len=</w:t>
      </w:r>
      <w:proofErr w:type="spellStart"/>
      <w:r w:rsidRPr="00121F13">
        <w:rPr>
          <w:lang w:val="en-US"/>
        </w:rPr>
        <w:t>Longitud</w:t>
      </w:r>
      <w:proofErr w:type="spellEnd"/>
      <w:r w:rsidRPr="00121F13">
        <w:rPr>
          <w:lang w:val="en-US"/>
        </w:rPr>
        <w:t>(</w:t>
      </w:r>
      <w:proofErr w:type="spellStart"/>
      <w:r w:rsidRPr="00121F13">
        <w:rPr>
          <w:lang w:val="en-US"/>
        </w:rPr>
        <w:t>Cadena</w:t>
      </w:r>
      <w:proofErr w:type="spellEnd"/>
      <w:r w:rsidRPr="00121F13">
        <w:rPr>
          <w:lang w:val="en-US"/>
        </w:rPr>
        <w:t>)</w:t>
      </w:r>
    </w:p>
    <w:p w:rsidR="00121F13" w:rsidRPr="00121F13" w:rsidRDefault="00121F13" w:rsidP="00121F13">
      <w:pPr>
        <w:ind w:firstLine="708"/>
        <w:rPr>
          <w:lang w:val="en-US"/>
        </w:rPr>
      </w:pPr>
      <w:r w:rsidRPr="00121F13">
        <w:rPr>
          <w:lang w:val="en-US"/>
        </w:rPr>
        <w:t>For I=1 To Len Step 1</w:t>
      </w:r>
    </w:p>
    <w:p w:rsidR="00121F13" w:rsidRPr="00131EC1" w:rsidRDefault="00121F13" w:rsidP="00121F13">
      <w:pPr>
        <w:ind w:firstLine="708"/>
      </w:pPr>
      <w:r w:rsidRPr="00121F13">
        <w:rPr>
          <w:lang w:val="en-US"/>
        </w:rPr>
        <w:tab/>
      </w:r>
      <w:r w:rsidRPr="00131EC1">
        <w:t>Letra=</w:t>
      </w:r>
      <w:proofErr w:type="spellStart"/>
      <w:r w:rsidRPr="00131EC1">
        <w:t>ObtenerLetra</w:t>
      </w:r>
      <w:proofErr w:type="spellEnd"/>
      <w:r w:rsidRPr="00131EC1">
        <w:t>(</w:t>
      </w:r>
      <w:proofErr w:type="spellStart"/>
      <w:r w:rsidRPr="00131EC1">
        <w:t>Cadena,</w:t>
      </w:r>
      <w:r>
        <w:t>I</w:t>
      </w:r>
      <w:proofErr w:type="spellEnd"/>
      <w:r w:rsidRPr="00131EC1">
        <w:t>)</w:t>
      </w:r>
    </w:p>
    <w:p w:rsidR="00121F13" w:rsidRPr="00131EC1" w:rsidRDefault="00121F13" w:rsidP="00121F13">
      <w:pPr>
        <w:ind w:firstLine="708"/>
      </w:pPr>
      <w:r>
        <w:tab/>
      </w:r>
      <w:proofErr w:type="spellStart"/>
      <w:r>
        <w:t>Switch</w:t>
      </w:r>
      <w:proofErr w:type="spellEnd"/>
      <w:r w:rsidRPr="00131EC1">
        <w:t>(Letra)</w:t>
      </w:r>
    </w:p>
    <w:p w:rsidR="00121F13" w:rsidRPr="00131EC1" w:rsidRDefault="00121F13" w:rsidP="00121F13">
      <w:pPr>
        <w:ind w:firstLine="708"/>
      </w:pPr>
      <w:r>
        <w:tab/>
      </w:r>
      <w:r w:rsidRPr="00131EC1">
        <w:tab/>
        <w:t>Case “a”, “e”, “I”, “o”, “u”:</w:t>
      </w:r>
    </w:p>
    <w:p w:rsidR="00121F13" w:rsidRPr="001B2486" w:rsidRDefault="00121F13" w:rsidP="00121F13">
      <w:pPr>
        <w:ind w:firstLine="708"/>
      </w:pPr>
      <w:r w:rsidRPr="00131EC1">
        <w:tab/>
      </w:r>
      <w:r>
        <w:tab/>
      </w:r>
      <w:r w:rsidRPr="001B2486">
        <w:t>Vocales=Vocales+1</w:t>
      </w:r>
    </w:p>
    <w:p w:rsidR="00121F13" w:rsidRPr="00E22730" w:rsidRDefault="00121F13" w:rsidP="00121F13">
      <w:pPr>
        <w:rPr>
          <w:lang w:val="en-US"/>
        </w:rPr>
      </w:pPr>
      <w:r>
        <w:tab/>
      </w:r>
      <w:r>
        <w:tab/>
      </w:r>
      <w:r w:rsidRPr="00E22730">
        <w:rPr>
          <w:lang w:val="en-US"/>
        </w:rPr>
        <w:t>End Switch</w:t>
      </w:r>
    </w:p>
    <w:p w:rsidR="00121F13" w:rsidRPr="00E22730" w:rsidRDefault="00121F13" w:rsidP="00121F13">
      <w:pPr>
        <w:rPr>
          <w:lang w:val="en-US"/>
        </w:rPr>
      </w:pPr>
      <w:r w:rsidRPr="00E22730">
        <w:rPr>
          <w:lang w:val="en-US"/>
        </w:rPr>
        <w:tab/>
        <w:t>End For</w:t>
      </w:r>
    </w:p>
    <w:p w:rsidR="00121F13" w:rsidRPr="00E22730" w:rsidRDefault="00121F13" w:rsidP="00121F13">
      <w:pPr>
        <w:rPr>
          <w:lang w:val="en-US"/>
        </w:rPr>
      </w:pPr>
      <w:r w:rsidRPr="00E22730">
        <w:rPr>
          <w:lang w:val="en-US"/>
        </w:rPr>
        <w:tab/>
        <w:t xml:space="preserve">Return </w:t>
      </w:r>
      <w:proofErr w:type="spellStart"/>
      <w:r w:rsidRPr="00E22730">
        <w:rPr>
          <w:lang w:val="en-US"/>
        </w:rPr>
        <w:t>Vocales</w:t>
      </w:r>
      <w:proofErr w:type="spellEnd"/>
    </w:p>
    <w:p w:rsidR="00121F13" w:rsidRPr="00E22730" w:rsidRDefault="00121F13" w:rsidP="00121F13">
      <w:pPr>
        <w:rPr>
          <w:lang w:val="en-US"/>
        </w:rPr>
      </w:pPr>
      <w:r w:rsidRPr="00E22730">
        <w:rPr>
          <w:lang w:val="en-US"/>
        </w:rPr>
        <w:t>End Function</w:t>
      </w:r>
    </w:p>
    <w:p w:rsidR="00121F13" w:rsidRDefault="00121F13" w:rsidP="00121F13">
      <w:pPr>
        <w:rPr>
          <w:lang w:val="en-US"/>
        </w:rPr>
      </w:pPr>
      <w:r w:rsidRPr="00955357">
        <w:rPr>
          <w:lang w:val="en-US"/>
        </w:rPr>
        <w:t xml:space="preserve">Sub </w:t>
      </w:r>
      <w:proofErr w:type="spellStart"/>
      <w:r w:rsidRPr="00955357">
        <w:rPr>
          <w:lang w:val="en-US"/>
        </w:rPr>
        <w:t>MostrarContenido</w:t>
      </w:r>
      <w:proofErr w:type="spellEnd"/>
      <w:r w:rsidRPr="00955357">
        <w:rPr>
          <w:lang w:val="en-US"/>
        </w:rPr>
        <w:t>(</w:t>
      </w:r>
      <w:proofErr w:type="spellStart"/>
      <w:r>
        <w:rPr>
          <w:lang w:val="en-US"/>
        </w:rPr>
        <w:t>Textos</w:t>
      </w:r>
      <w:proofErr w:type="spellEnd"/>
      <w:r w:rsidRPr="00955357">
        <w:rPr>
          <w:lang w:val="en-US"/>
        </w:rPr>
        <w:t xml:space="preserve"> 1 To 10 String)</w:t>
      </w:r>
    </w:p>
    <w:p w:rsidR="00121F13" w:rsidRDefault="00121F13" w:rsidP="00121F13">
      <w:pPr>
        <w:rPr>
          <w:lang w:val="en-US"/>
        </w:rPr>
      </w:pPr>
      <w:r>
        <w:rPr>
          <w:lang w:val="en-US"/>
        </w:rPr>
        <w:tab/>
      </w:r>
      <w:proofErr w:type="spellStart"/>
      <w:r>
        <w:rPr>
          <w:lang w:val="en-US"/>
        </w:rPr>
        <w:t>Datos</w:t>
      </w:r>
      <w:proofErr w:type="spellEnd"/>
      <w:r>
        <w:rPr>
          <w:lang w:val="en-US"/>
        </w:rPr>
        <w:t>:</w:t>
      </w:r>
    </w:p>
    <w:p w:rsidR="00121F13" w:rsidRDefault="00121F13" w:rsidP="00121F13">
      <w:pPr>
        <w:rPr>
          <w:lang w:val="en-US"/>
        </w:rPr>
      </w:pPr>
      <w:r>
        <w:rPr>
          <w:lang w:val="en-US"/>
        </w:rPr>
        <w:tab/>
        <w:t>I Integer</w:t>
      </w:r>
    </w:p>
    <w:p w:rsidR="00121F13" w:rsidRPr="00955357" w:rsidRDefault="00121F13" w:rsidP="00121F13">
      <w:pPr>
        <w:rPr>
          <w:lang w:val="en-US"/>
        </w:rPr>
      </w:pPr>
      <w:r>
        <w:rPr>
          <w:lang w:val="en-US"/>
        </w:rPr>
        <w:tab/>
      </w:r>
      <w:proofErr w:type="spellStart"/>
      <w:r>
        <w:rPr>
          <w:lang w:val="en-US"/>
        </w:rPr>
        <w:t>Código</w:t>
      </w:r>
      <w:proofErr w:type="spellEnd"/>
      <w:r>
        <w:rPr>
          <w:lang w:val="en-US"/>
        </w:rPr>
        <w:t>:</w:t>
      </w:r>
      <w:r>
        <w:rPr>
          <w:lang w:val="en-US"/>
        </w:rPr>
        <w:tab/>
      </w:r>
    </w:p>
    <w:p w:rsidR="00121F13" w:rsidRPr="00955357" w:rsidRDefault="00121F13" w:rsidP="00121F13">
      <w:pPr>
        <w:ind w:firstLine="708"/>
        <w:rPr>
          <w:lang w:val="en-US"/>
        </w:rPr>
      </w:pPr>
      <w:r w:rsidRPr="00955357">
        <w:rPr>
          <w:lang w:val="en-US"/>
        </w:rPr>
        <w:t>For I=1 To 10 Step 1</w:t>
      </w:r>
    </w:p>
    <w:p w:rsidR="00121F13" w:rsidRDefault="00121F13" w:rsidP="00121F13">
      <w:pPr>
        <w:rPr>
          <w:lang w:val="en-US"/>
        </w:rPr>
      </w:pPr>
      <w:r w:rsidRPr="00955357">
        <w:rPr>
          <w:lang w:val="en-US"/>
        </w:rPr>
        <w:tab/>
      </w:r>
      <w:r w:rsidRPr="00955357">
        <w:rPr>
          <w:lang w:val="en-US"/>
        </w:rPr>
        <w:tab/>
      </w:r>
      <w:proofErr w:type="spellStart"/>
      <w:r>
        <w:rPr>
          <w:lang w:val="en-US"/>
        </w:rPr>
        <w:t>Mostrar</w:t>
      </w:r>
      <w:proofErr w:type="spellEnd"/>
      <w:r>
        <w:rPr>
          <w:lang w:val="en-US"/>
        </w:rPr>
        <w:t xml:space="preserve"> </w:t>
      </w:r>
      <w:proofErr w:type="spellStart"/>
      <w:r>
        <w:rPr>
          <w:lang w:val="en-US"/>
        </w:rPr>
        <w:t>Textos</w:t>
      </w:r>
      <w:proofErr w:type="spellEnd"/>
      <w:r>
        <w:rPr>
          <w:lang w:val="en-US"/>
        </w:rPr>
        <w:t xml:space="preserve"> [I]</w:t>
      </w:r>
    </w:p>
    <w:p w:rsidR="00121F13" w:rsidRPr="00955357" w:rsidRDefault="00121F13" w:rsidP="00121F13">
      <w:pPr>
        <w:rPr>
          <w:lang w:val="en-US"/>
        </w:rPr>
      </w:pPr>
      <w:r>
        <w:rPr>
          <w:lang w:val="en-US"/>
        </w:rPr>
        <w:tab/>
        <w:t>End For</w:t>
      </w:r>
    </w:p>
    <w:p w:rsidR="00121F13" w:rsidRDefault="00121F13" w:rsidP="00121F13">
      <w:pPr>
        <w:rPr>
          <w:lang w:val="en-US"/>
        </w:rPr>
      </w:pPr>
      <w:r w:rsidRPr="00955357">
        <w:rPr>
          <w:lang w:val="en-US"/>
        </w:rPr>
        <w:t>End Sub</w:t>
      </w:r>
    </w:p>
    <w:p w:rsidR="00630950" w:rsidRPr="00630950" w:rsidRDefault="00630950" w:rsidP="00712C53">
      <w:pPr>
        <w:pStyle w:val="Destacado"/>
      </w:pPr>
      <w:r w:rsidRPr="00630950">
        <w:lastRenderedPageBreak/>
        <w:t>Algoritmo 2</w:t>
      </w:r>
    </w:p>
    <w:p w:rsidR="00630950" w:rsidRPr="00630950" w:rsidRDefault="00630950" w:rsidP="00121F13">
      <w:proofErr w:type="spellStart"/>
      <w:r w:rsidRPr="00630950">
        <w:t>Funtion</w:t>
      </w:r>
      <w:proofErr w:type="spellEnd"/>
      <w:r w:rsidRPr="00630950">
        <w:t xml:space="preserve"> Mayor(A </w:t>
      </w:r>
      <w:proofErr w:type="spellStart"/>
      <w:r w:rsidRPr="00630950">
        <w:t>Integer</w:t>
      </w:r>
      <w:proofErr w:type="spellEnd"/>
      <w:r w:rsidRPr="00630950">
        <w:t xml:space="preserve">, B </w:t>
      </w:r>
      <w:proofErr w:type="spellStart"/>
      <w:r w:rsidRPr="00630950">
        <w:t>Integer</w:t>
      </w:r>
      <w:proofErr w:type="spellEnd"/>
      <w:r w:rsidRPr="00630950">
        <w:t>)</w:t>
      </w:r>
    </w:p>
    <w:p w:rsidR="00630950" w:rsidRPr="00316986" w:rsidRDefault="00630950" w:rsidP="00121F13">
      <w:pPr>
        <w:rPr>
          <w:lang w:val="en-US"/>
        </w:rPr>
      </w:pPr>
      <w:r>
        <w:tab/>
      </w:r>
      <w:r w:rsidRPr="00316986">
        <w:rPr>
          <w:lang w:val="en-US"/>
        </w:rPr>
        <w:t>If(A&gt;B) Then</w:t>
      </w:r>
    </w:p>
    <w:p w:rsidR="00630950" w:rsidRPr="00316986" w:rsidRDefault="00630950" w:rsidP="00121F13">
      <w:pPr>
        <w:rPr>
          <w:lang w:val="en-US"/>
        </w:rPr>
      </w:pPr>
      <w:r w:rsidRPr="00316986">
        <w:rPr>
          <w:lang w:val="en-US"/>
        </w:rPr>
        <w:tab/>
      </w:r>
      <w:r w:rsidRPr="00316986">
        <w:rPr>
          <w:lang w:val="en-US"/>
        </w:rPr>
        <w:tab/>
        <w:t>Return A</w:t>
      </w:r>
    </w:p>
    <w:p w:rsidR="00630950" w:rsidRPr="00316986" w:rsidRDefault="00630950" w:rsidP="00121F13">
      <w:pPr>
        <w:rPr>
          <w:lang w:val="en-US"/>
        </w:rPr>
      </w:pPr>
      <w:r w:rsidRPr="00316986">
        <w:rPr>
          <w:lang w:val="en-US"/>
        </w:rPr>
        <w:tab/>
        <w:t>Else</w:t>
      </w:r>
    </w:p>
    <w:p w:rsidR="00630950" w:rsidRPr="00316986" w:rsidRDefault="00630950" w:rsidP="00121F13">
      <w:pPr>
        <w:rPr>
          <w:lang w:val="en-US"/>
        </w:rPr>
      </w:pPr>
      <w:r w:rsidRPr="00316986">
        <w:rPr>
          <w:lang w:val="en-US"/>
        </w:rPr>
        <w:tab/>
      </w:r>
      <w:r w:rsidRPr="00316986">
        <w:rPr>
          <w:lang w:val="en-US"/>
        </w:rPr>
        <w:tab/>
        <w:t>Return B</w:t>
      </w:r>
    </w:p>
    <w:p w:rsidR="00630950" w:rsidRPr="00316986" w:rsidRDefault="00630950" w:rsidP="00121F13">
      <w:pPr>
        <w:rPr>
          <w:lang w:val="en-US"/>
        </w:rPr>
      </w:pPr>
      <w:r w:rsidRPr="00316986">
        <w:rPr>
          <w:lang w:val="en-US"/>
        </w:rPr>
        <w:tab/>
        <w:t>End If</w:t>
      </w:r>
    </w:p>
    <w:p w:rsidR="00630950" w:rsidRPr="00316986" w:rsidRDefault="00630950" w:rsidP="00121F13">
      <w:pPr>
        <w:rPr>
          <w:lang w:val="en-US"/>
        </w:rPr>
      </w:pPr>
      <w:r w:rsidRPr="00316986">
        <w:rPr>
          <w:lang w:val="en-US"/>
        </w:rPr>
        <w:t>End Function</w:t>
      </w:r>
    </w:p>
    <w:p w:rsidR="00630950" w:rsidRPr="00630950" w:rsidRDefault="00630950" w:rsidP="00630950">
      <w:pPr>
        <w:rPr>
          <w:lang w:val="en-US"/>
        </w:rPr>
      </w:pPr>
      <w:proofErr w:type="spellStart"/>
      <w:r w:rsidRPr="00630950">
        <w:rPr>
          <w:lang w:val="en-US"/>
        </w:rPr>
        <w:t>Funtion</w:t>
      </w:r>
      <w:proofErr w:type="spellEnd"/>
      <w:r w:rsidRPr="00630950">
        <w:rPr>
          <w:lang w:val="en-US"/>
        </w:rPr>
        <w:t xml:space="preserve"> </w:t>
      </w:r>
      <w:proofErr w:type="spellStart"/>
      <w:r w:rsidRPr="00630950">
        <w:rPr>
          <w:lang w:val="en-US"/>
        </w:rPr>
        <w:t>M</w:t>
      </w:r>
      <w:r>
        <w:rPr>
          <w:lang w:val="en-US"/>
        </w:rPr>
        <w:t>enor</w:t>
      </w:r>
      <w:proofErr w:type="spellEnd"/>
      <w:r w:rsidRPr="00630950">
        <w:rPr>
          <w:lang w:val="en-US"/>
        </w:rPr>
        <w:t>(A Integer, B Integer)</w:t>
      </w:r>
    </w:p>
    <w:p w:rsidR="00630950" w:rsidRPr="00630950" w:rsidRDefault="00630950" w:rsidP="00630950">
      <w:pPr>
        <w:rPr>
          <w:lang w:val="en-US"/>
        </w:rPr>
      </w:pPr>
      <w:r w:rsidRPr="00630950">
        <w:rPr>
          <w:lang w:val="en-US"/>
        </w:rPr>
        <w:tab/>
        <w:t>If(A</w:t>
      </w:r>
      <w:r>
        <w:rPr>
          <w:lang w:val="en-US"/>
        </w:rPr>
        <w:t>&lt;</w:t>
      </w:r>
      <w:r w:rsidRPr="00630950">
        <w:rPr>
          <w:lang w:val="en-US"/>
        </w:rPr>
        <w:t>B) Then</w:t>
      </w:r>
    </w:p>
    <w:p w:rsidR="00630950" w:rsidRPr="00630950" w:rsidRDefault="00630950" w:rsidP="00630950">
      <w:pPr>
        <w:rPr>
          <w:lang w:val="en-US"/>
        </w:rPr>
      </w:pPr>
      <w:r w:rsidRPr="00630950">
        <w:rPr>
          <w:lang w:val="en-US"/>
        </w:rPr>
        <w:tab/>
      </w:r>
      <w:r w:rsidRPr="00630950">
        <w:rPr>
          <w:lang w:val="en-US"/>
        </w:rPr>
        <w:tab/>
        <w:t>Return A</w:t>
      </w:r>
    </w:p>
    <w:p w:rsidR="00630950" w:rsidRPr="00630950" w:rsidRDefault="00630950" w:rsidP="00630950">
      <w:pPr>
        <w:rPr>
          <w:lang w:val="en-US"/>
        </w:rPr>
      </w:pPr>
      <w:r w:rsidRPr="00630950">
        <w:rPr>
          <w:lang w:val="en-US"/>
        </w:rPr>
        <w:tab/>
        <w:t>Else</w:t>
      </w:r>
    </w:p>
    <w:p w:rsidR="00630950" w:rsidRPr="00630950" w:rsidRDefault="00630950" w:rsidP="00630950">
      <w:pPr>
        <w:rPr>
          <w:lang w:val="en-US"/>
        </w:rPr>
      </w:pPr>
      <w:r w:rsidRPr="00630950">
        <w:rPr>
          <w:lang w:val="en-US"/>
        </w:rPr>
        <w:tab/>
      </w:r>
      <w:r w:rsidRPr="00630950">
        <w:rPr>
          <w:lang w:val="en-US"/>
        </w:rPr>
        <w:tab/>
        <w:t>Return B</w:t>
      </w:r>
    </w:p>
    <w:p w:rsidR="00630950" w:rsidRPr="00630950" w:rsidRDefault="00630950" w:rsidP="00630950">
      <w:pPr>
        <w:rPr>
          <w:lang w:val="en-US"/>
        </w:rPr>
      </w:pPr>
      <w:r w:rsidRPr="00630950">
        <w:rPr>
          <w:lang w:val="en-US"/>
        </w:rPr>
        <w:tab/>
        <w:t>End If</w:t>
      </w:r>
    </w:p>
    <w:p w:rsidR="00630950" w:rsidRPr="00316986" w:rsidRDefault="00630950" w:rsidP="00630950">
      <w:pPr>
        <w:rPr>
          <w:lang w:val="en-US"/>
        </w:rPr>
      </w:pPr>
      <w:r w:rsidRPr="00316986">
        <w:rPr>
          <w:lang w:val="en-US"/>
        </w:rPr>
        <w:t>End Function</w:t>
      </w:r>
    </w:p>
    <w:p w:rsidR="0041553C" w:rsidRPr="00316986" w:rsidRDefault="0041553C" w:rsidP="00630950">
      <w:pPr>
        <w:rPr>
          <w:lang w:val="en-US"/>
        </w:rPr>
      </w:pPr>
      <w:r w:rsidRPr="00316986">
        <w:rPr>
          <w:lang w:val="en-US"/>
        </w:rPr>
        <w:t xml:space="preserve">Function </w:t>
      </w:r>
      <w:proofErr w:type="spellStart"/>
      <w:r w:rsidRPr="00316986">
        <w:rPr>
          <w:lang w:val="en-US"/>
        </w:rPr>
        <w:t>SumaIntervalo</w:t>
      </w:r>
      <w:proofErr w:type="spellEnd"/>
      <w:r w:rsidRPr="00316986">
        <w:rPr>
          <w:lang w:val="en-US"/>
        </w:rPr>
        <w:t>(N1 Integer, N2 Integer)</w:t>
      </w:r>
    </w:p>
    <w:p w:rsidR="0041553C" w:rsidRPr="00073114" w:rsidRDefault="0041553C" w:rsidP="00630950">
      <w:r w:rsidRPr="00316986">
        <w:rPr>
          <w:lang w:val="en-US"/>
        </w:rPr>
        <w:tab/>
      </w:r>
      <w:r w:rsidRPr="00073114">
        <w:t>Datos:</w:t>
      </w:r>
    </w:p>
    <w:p w:rsidR="0041553C" w:rsidRDefault="0041553C" w:rsidP="00630950">
      <w:r w:rsidRPr="00073114">
        <w:tab/>
      </w:r>
      <w:r>
        <w:t xml:space="preserve">Suma, I </w:t>
      </w:r>
      <w:proofErr w:type="spellStart"/>
      <w:r>
        <w:t>Integer</w:t>
      </w:r>
      <w:proofErr w:type="spellEnd"/>
    </w:p>
    <w:p w:rsidR="0041553C" w:rsidRDefault="0041553C" w:rsidP="00630950">
      <w:r>
        <w:tab/>
        <w:t>Código:</w:t>
      </w:r>
    </w:p>
    <w:p w:rsidR="0041553C" w:rsidRPr="00073114" w:rsidRDefault="0041553C" w:rsidP="00630950">
      <w:pPr>
        <w:rPr>
          <w:lang w:val="en-US"/>
        </w:rPr>
      </w:pPr>
      <w:r>
        <w:tab/>
      </w:r>
      <w:r w:rsidRPr="00073114">
        <w:rPr>
          <w:lang w:val="en-US"/>
        </w:rPr>
        <w:t>Suma=0</w:t>
      </w:r>
    </w:p>
    <w:p w:rsidR="0041553C" w:rsidRPr="0041553C" w:rsidRDefault="0041553C" w:rsidP="00630950">
      <w:pPr>
        <w:rPr>
          <w:lang w:val="en-US"/>
        </w:rPr>
      </w:pPr>
      <w:r w:rsidRPr="00073114">
        <w:rPr>
          <w:lang w:val="en-US"/>
        </w:rPr>
        <w:tab/>
      </w:r>
      <w:r w:rsidRPr="0041553C">
        <w:rPr>
          <w:lang w:val="en-US"/>
        </w:rPr>
        <w:t>For I=N1 To N2 Step 1</w:t>
      </w:r>
    </w:p>
    <w:p w:rsidR="0041553C" w:rsidRDefault="0041553C" w:rsidP="00630950">
      <w:pPr>
        <w:rPr>
          <w:lang w:val="en-US"/>
        </w:rPr>
      </w:pPr>
      <w:r>
        <w:rPr>
          <w:lang w:val="en-US"/>
        </w:rPr>
        <w:tab/>
      </w:r>
      <w:r>
        <w:rPr>
          <w:lang w:val="en-US"/>
        </w:rPr>
        <w:tab/>
        <w:t>Suma=</w:t>
      </w:r>
      <w:proofErr w:type="spellStart"/>
      <w:r>
        <w:rPr>
          <w:lang w:val="en-US"/>
        </w:rPr>
        <w:t>Suma+I</w:t>
      </w:r>
      <w:proofErr w:type="spellEnd"/>
    </w:p>
    <w:p w:rsidR="0041553C" w:rsidRPr="0041553C" w:rsidRDefault="0041553C" w:rsidP="00630950">
      <w:pPr>
        <w:rPr>
          <w:lang w:val="en-US"/>
        </w:rPr>
      </w:pPr>
      <w:r>
        <w:rPr>
          <w:lang w:val="en-US"/>
        </w:rPr>
        <w:tab/>
        <w:t>End For</w:t>
      </w:r>
    </w:p>
    <w:p w:rsidR="0041553C" w:rsidRPr="0041553C" w:rsidRDefault="0041553C" w:rsidP="00630950">
      <w:pPr>
        <w:rPr>
          <w:lang w:val="en-US"/>
        </w:rPr>
      </w:pPr>
      <w:r>
        <w:rPr>
          <w:lang w:val="en-US"/>
        </w:rPr>
        <w:tab/>
        <w:t>Return Suma</w:t>
      </w:r>
    </w:p>
    <w:p w:rsidR="0041553C" w:rsidRPr="00316986" w:rsidRDefault="0041553C" w:rsidP="00630950">
      <w:pPr>
        <w:rPr>
          <w:lang w:val="en-US"/>
        </w:rPr>
      </w:pPr>
      <w:r w:rsidRPr="00316986">
        <w:rPr>
          <w:lang w:val="en-US"/>
        </w:rPr>
        <w:lastRenderedPageBreak/>
        <w:t>End Function</w:t>
      </w:r>
    </w:p>
    <w:p w:rsidR="0041553C" w:rsidRPr="00316986" w:rsidRDefault="0041553C" w:rsidP="0041553C">
      <w:pPr>
        <w:rPr>
          <w:lang w:val="en-US"/>
        </w:rPr>
      </w:pPr>
      <w:r w:rsidRPr="00316986">
        <w:rPr>
          <w:lang w:val="en-US"/>
        </w:rPr>
        <w:t>Function Factorial(Num Integer)</w:t>
      </w:r>
    </w:p>
    <w:p w:rsidR="0041553C" w:rsidRPr="00073114" w:rsidRDefault="0041553C" w:rsidP="0041553C">
      <w:r w:rsidRPr="00316986">
        <w:rPr>
          <w:lang w:val="en-US"/>
        </w:rPr>
        <w:tab/>
      </w:r>
      <w:r w:rsidRPr="00073114">
        <w:t>Datos:</w:t>
      </w:r>
    </w:p>
    <w:p w:rsidR="0041553C" w:rsidRDefault="0041553C" w:rsidP="0041553C">
      <w:r w:rsidRPr="00073114">
        <w:tab/>
      </w:r>
      <w:r w:rsidR="002A787F">
        <w:t>Producto</w:t>
      </w:r>
      <w:r>
        <w:t xml:space="preserve">, I </w:t>
      </w:r>
      <w:proofErr w:type="spellStart"/>
      <w:r>
        <w:t>Integer</w:t>
      </w:r>
      <w:proofErr w:type="spellEnd"/>
    </w:p>
    <w:p w:rsidR="0041553C" w:rsidRPr="00316986" w:rsidRDefault="0041553C" w:rsidP="0041553C">
      <w:r>
        <w:tab/>
      </w:r>
      <w:r w:rsidRPr="00316986">
        <w:t>Código:</w:t>
      </w:r>
    </w:p>
    <w:p w:rsidR="0041553C" w:rsidRPr="00073114" w:rsidRDefault="0041553C" w:rsidP="0041553C">
      <w:pPr>
        <w:rPr>
          <w:lang w:val="en-US"/>
        </w:rPr>
      </w:pPr>
      <w:r w:rsidRPr="00316986">
        <w:tab/>
      </w:r>
      <w:proofErr w:type="spellStart"/>
      <w:r w:rsidR="002A787F" w:rsidRPr="00073114">
        <w:rPr>
          <w:lang w:val="en-US"/>
        </w:rPr>
        <w:t>Producto</w:t>
      </w:r>
      <w:proofErr w:type="spellEnd"/>
      <w:r w:rsidRPr="00073114">
        <w:rPr>
          <w:lang w:val="en-US"/>
        </w:rPr>
        <w:t>=</w:t>
      </w:r>
      <w:r w:rsidR="002A787F" w:rsidRPr="00073114">
        <w:rPr>
          <w:lang w:val="en-US"/>
        </w:rPr>
        <w:t>1</w:t>
      </w:r>
    </w:p>
    <w:p w:rsidR="0041553C" w:rsidRPr="0041553C" w:rsidRDefault="0041553C" w:rsidP="0041553C">
      <w:pPr>
        <w:rPr>
          <w:lang w:val="en-US"/>
        </w:rPr>
      </w:pPr>
      <w:r w:rsidRPr="00073114">
        <w:rPr>
          <w:lang w:val="en-US"/>
        </w:rPr>
        <w:tab/>
      </w:r>
      <w:r w:rsidRPr="0041553C">
        <w:rPr>
          <w:lang w:val="en-US"/>
        </w:rPr>
        <w:t>For I=</w:t>
      </w:r>
      <w:r w:rsidR="002A787F">
        <w:rPr>
          <w:lang w:val="en-US"/>
        </w:rPr>
        <w:t>1</w:t>
      </w:r>
      <w:r w:rsidRPr="0041553C">
        <w:rPr>
          <w:lang w:val="en-US"/>
        </w:rPr>
        <w:t xml:space="preserve"> To </w:t>
      </w:r>
      <w:r w:rsidR="002A787F">
        <w:rPr>
          <w:lang w:val="en-US"/>
        </w:rPr>
        <w:t>Num</w:t>
      </w:r>
      <w:r w:rsidRPr="0041553C">
        <w:rPr>
          <w:lang w:val="en-US"/>
        </w:rPr>
        <w:t xml:space="preserve"> Step 1</w:t>
      </w:r>
    </w:p>
    <w:p w:rsidR="0041553C" w:rsidRDefault="0041553C" w:rsidP="0041553C">
      <w:pPr>
        <w:rPr>
          <w:lang w:val="en-US"/>
        </w:rPr>
      </w:pPr>
      <w:r>
        <w:rPr>
          <w:lang w:val="en-US"/>
        </w:rPr>
        <w:tab/>
      </w:r>
      <w:r>
        <w:rPr>
          <w:lang w:val="en-US"/>
        </w:rPr>
        <w:tab/>
      </w:r>
      <w:proofErr w:type="spellStart"/>
      <w:r w:rsidR="002A787F">
        <w:rPr>
          <w:lang w:val="en-US"/>
        </w:rPr>
        <w:t>Producto</w:t>
      </w:r>
      <w:proofErr w:type="spellEnd"/>
      <w:r w:rsidR="002A787F">
        <w:rPr>
          <w:lang w:val="en-US"/>
        </w:rPr>
        <w:t>=</w:t>
      </w:r>
      <w:proofErr w:type="spellStart"/>
      <w:r w:rsidR="002A787F">
        <w:rPr>
          <w:lang w:val="en-US"/>
        </w:rPr>
        <w:t>Producto</w:t>
      </w:r>
      <w:proofErr w:type="spellEnd"/>
      <w:r w:rsidR="002A787F">
        <w:rPr>
          <w:lang w:val="en-US"/>
        </w:rPr>
        <w:t>*I</w:t>
      </w:r>
    </w:p>
    <w:p w:rsidR="0041553C" w:rsidRPr="0041553C" w:rsidRDefault="0041553C" w:rsidP="0041553C">
      <w:pPr>
        <w:rPr>
          <w:lang w:val="en-US"/>
        </w:rPr>
      </w:pPr>
      <w:r>
        <w:rPr>
          <w:lang w:val="en-US"/>
        </w:rPr>
        <w:tab/>
        <w:t>End For</w:t>
      </w:r>
    </w:p>
    <w:p w:rsidR="0041553C" w:rsidRPr="0041553C" w:rsidRDefault="0041553C" w:rsidP="0041553C">
      <w:pPr>
        <w:rPr>
          <w:lang w:val="en-US"/>
        </w:rPr>
      </w:pPr>
      <w:r>
        <w:rPr>
          <w:lang w:val="en-US"/>
        </w:rPr>
        <w:tab/>
        <w:t xml:space="preserve">Return </w:t>
      </w:r>
      <w:proofErr w:type="spellStart"/>
      <w:r w:rsidR="002A787F">
        <w:rPr>
          <w:lang w:val="en-US"/>
        </w:rPr>
        <w:t>Producto</w:t>
      </w:r>
      <w:proofErr w:type="spellEnd"/>
    </w:p>
    <w:p w:rsidR="0041553C" w:rsidRDefault="0041553C" w:rsidP="0041553C">
      <w:proofErr w:type="spellStart"/>
      <w:r>
        <w:t>End</w:t>
      </w:r>
      <w:proofErr w:type="spellEnd"/>
      <w:r>
        <w:t xml:space="preserve"> </w:t>
      </w:r>
      <w:proofErr w:type="spellStart"/>
      <w:r>
        <w:t>Function</w:t>
      </w:r>
      <w:proofErr w:type="spellEnd"/>
    </w:p>
    <w:p w:rsidR="00C30EB3" w:rsidRDefault="00C30EB3" w:rsidP="0041553C">
      <w:r>
        <w:t>//módulo principal</w:t>
      </w:r>
    </w:p>
    <w:p w:rsidR="00C30EB3" w:rsidRDefault="00C30EB3" w:rsidP="0041553C">
      <w:r>
        <w:t>Inicio</w:t>
      </w:r>
    </w:p>
    <w:p w:rsidR="00C30EB3" w:rsidRDefault="00C30EB3" w:rsidP="0041553C">
      <w:r>
        <w:tab/>
        <w:t>Datos:</w:t>
      </w:r>
    </w:p>
    <w:p w:rsidR="00C30EB3" w:rsidRDefault="00C30EB3" w:rsidP="0041553C">
      <w:r>
        <w:tab/>
        <w:t>A, B</w:t>
      </w:r>
      <w:r w:rsidR="00712C53">
        <w:t xml:space="preserve">, </w:t>
      </w:r>
      <w:proofErr w:type="spellStart"/>
      <w:r w:rsidR="00712C53">
        <w:t>Nmayor</w:t>
      </w:r>
      <w:proofErr w:type="spellEnd"/>
      <w:r w:rsidR="00712C53">
        <w:t xml:space="preserve">, </w:t>
      </w:r>
      <w:proofErr w:type="spellStart"/>
      <w:r w:rsidR="00712C53">
        <w:t>Nmenor</w:t>
      </w:r>
      <w:proofErr w:type="spellEnd"/>
      <w:r>
        <w:t xml:space="preserve"> entero</w:t>
      </w:r>
    </w:p>
    <w:p w:rsidR="00C30EB3" w:rsidRDefault="00C30EB3" w:rsidP="0041553C">
      <w:r>
        <w:tab/>
        <w:t>Código:</w:t>
      </w:r>
    </w:p>
    <w:p w:rsidR="00C30EB3" w:rsidRDefault="00C30EB3" w:rsidP="0041553C">
      <w:r>
        <w:tab/>
        <w:t>Leer A</w:t>
      </w:r>
    </w:p>
    <w:p w:rsidR="00C30EB3" w:rsidRDefault="00C30EB3" w:rsidP="0041553C">
      <w:r>
        <w:tab/>
        <w:t>Leer B</w:t>
      </w:r>
    </w:p>
    <w:p w:rsidR="00967B6C" w:rsidRDefault="00967B6C" w:rsidP="0041553C">
      <w:r>
        <w:tab/>
        <w:t xml:space="preserve">//calcula cual es el mayor y el menor antes de llamar a </w:t>
      </w:r>
      <w:proofErr w:type="spellStart"/>
      <w:r>
        <w:t>SumaIntervalo</w:t>
      </w:r>
      <w:proofErr w:type="spellEnd"/>
    </w:p>
    <w:p w:rsidR="00712C53" w:rsidRDefault="00712C53" w:rsidP="0041553C">
      <w:r>
        <w:tab/>
      </w:r>
      <w:proofErr w:type="spellStart"/>
      <w:r>
        <w:t>Nmayor</w:t>
      </w:r>
      <w:proofErr w:type="spellEnd"/>
      <w:r>
        <w:t>=Mayor(A, B)</w:t>
      </w:r>
    </w:p>
    <w:p w:rsidR="00712C53" w:rsidRDefault="00712C53" w:rsidP="0041553C">
      <w:r>
        <w:tab/>
      </w:r>
      <w:proofErr w:type="spellStart"/>
      <w:r>
        <w:t>Nmenor</w:t>
      </w:r>
      <w:proofErr w:type="spellEnd"/>
      <w:r>
        <w:t>=Menor(A, B)</w:t>
      </w:r>
    </w:p>
    <w:p w:rsidR="00712C53" w:rsidRDefault="00712C53" w:rsidP="0041553C">
      <w:r>
        <w:tab/>
        <w:t xml:space="preserve">Mostrar “Suma de números: “, </w:t>
      </w:r>
      <w:proofErr w:type="spellStart"/>
      <w:r>
        <w:t>SumaIntervalo</w:t>
      </w:r>
      <w:proofErr w:type="spellEnd"/>
      <w:r>
        <w:t>(</w:t>
      </w:r>
      <w:proofErr w:type="spellStart"/>
      <w:r>
        <w:t>Nmenor</w:t>
      </w:r>
      <w:proofErr w:type="spellEnd"/>
      <w:r>
        <w:t xml:space="preserve">, </w:t>
      </w:r>
      <w:proofErr w:type="spellStart"/>
      <w:r>
        <w:t>Nmayor</w:t>
      </w:r>
      <w:proofErr w:type="spellEnd"/>
      <w:r>
        <w:t>)</w:t>
      </w:r>
    </w:p>
    <w:p w:rsidR="00712C53" w:rsidRDefault="00712C53" w:rsidP="0041553C">
      <w:r>
        <w:tab/>
        <w:t>Mostrar “Factorial de “ &amp; A, Factorial (A)</w:t>
      </w:r>
    </w:p>
    <w:p w:rsidR="00712C53" w:rsidRDefault="00712C53" w:rsidP="00712C53">
      <w:pPr>
        <w:ind w:firstLine="708"/>
      </w:pPr>
      <w:r>
        <w:t>Mostrar “Factorial de “ &amp; B, Factorial (B)</w:t>
      </w:r>
    </w:p>
    <w:p w:rsidR="00712C53" w:rsidRDefault="00712C53" w:rsidP="0041553C"/>
    <w:p w:rsidR="00C30EB3" w:rsidRPr="00630950" w:rsidRDefault="00C30EB3" w:rsidP="0041553C">
      <w:r>
        <w:t>Fin</w:t>
      </w:r>
    </w:p>
    <w:p w:rsidR="00121F13" w:rsidRPr="00E5674E" w:rsidRDefault="00121F13" w:rsidP="00121F13">
      <w:pPr>
        <w:pStyle w:val="Ttulo2"/>
      </w:pPr>
      <w:bookmarkStart w:id="26" w:name="_Toc432431465"/>
      <w:r w:rsidRPr="00E5674E">
        <w:t>Actividad práctica 1</w:t>
      </w:r>
      <w:r w:rsidR="004E26BF">
        <w:t>1</w:t>
      </w:r>
      <w:bookmarkEnd w:id="26"/>
    </w:p>
    <w:p w:rsidR="003D1643" w:rsidRDefault="003D1643" w:rsidP="000F167D">
      <w:pPr>
        <w:pStyle w:val="Destacado"/>
      </w:pPr>
      <w:r>
        <w:t>Algoritmo 1</w:t>
      </w:r>
    </w:p>
    <w:p w:rsidR="00121F13" w:rsidRDefault="00121F13" w:rsidP="00121F13">
      <w:r>
        <w:t>En primer lugar, definiremos las funciones que realizar las diferentes operaciones requeridas por el algoritmo:</w:t>
      </w:r>
    </w:p>
    <w:p w:rsidR="00121F13" w:rsidRDefault="00121F13" w:rsidP="00121F13">
      <w:proofErr w:type="spellStart"/>
      <w:r>
        <w:t>Function</w:t>
      </w:r>
      <w:proofErr w:type="spellEnd"/>
      <w:r>
        <w:t xml:space="preserve"> </w:t>
      </w:r>
      <w:proofErr w:type="spellStart"/>
      <w:r>
        <w:t>CalcularMayores</w:t>
      </w:r>
      <w:proofErr w:type="spellEnd"/>
      <w:r>
        <w:t xml:space="preserve">(Datos 1 </w:t>
      </w:r>
      <w:proofErr w:type="spellStart"/>
      <w:r>
        <w:t>To</w:t>
      </w:r>
      <w:proofErr w:type="spellEnd"/>
      <w:r>
        <w:t xml:space="preserve"> 10 </w:t>
      </w:r>
      <w:proofErr w:type="spellStart"/>
      <w:r>
        <w:t>Integer</w:t>
      </w:r>
      <w:proofErr w:type="spellEnd"/>
      <w:r>
        <w:t xml:space="preserve">, </w:t>
      </w:r>
      <w:proofErr w:type="spellStart"/>
      <w:r>
        <w:t>Num</w:t>
      </w:r>
      <w:proofErr w:type="spellEnd"/>
      <w:r>
        <w:t xml:space="preserve"> </w:t>
      </w:r>
      <w:proofErr w:type="spellStart"/>
      <w:r>
        <w:t>Integer</w:t>
      </w:r>
      <w:proofErr w:type="spellEnd"/>
      <w:r>
        <w:t>)</w:t>
      </w:r>
    </w:p>
    <w:p w:rsidR="00121F13" w:rsidRDefault="00121F13" w:rsidP="00121F13">
      <w:r>
        <w:tab/>
        <w:t>Datos:</w:t>
      </w:r>
    </w:p>
    <w:p w:rsidR="00121F13" w:rsidRDefault="00121F13" w:rsidP="00121F13">
      <w:r>
        <w:tab/>
        <w:t xml:space="preserve">Total, I </w:t>
      </w:r>
      <w:proofErr w:type="spellStart"/>
      <w:r>
        <w:t>Integer</w:t>
      </w:r>
      <w:proofErr w:type="spellEnd"/>
    </w:p>
    <w:p w:rsidR="00121F13" w:rsidRDefault="00121F13" w:rsidP="00121F13">
      <w:r>
        <w:tab/>
        <w:t>Código:</w:t>
      </w:r>
    </w:p>
    <w:p w:rsidR="00121F13" w:rsidRPr="00121F13" w:rsidRDefault="00121F13" w:rsidP="00121F13">
      <w:pPr>
        <w:rPr>
          <w:lang w:val="en-US"/>
        </w:rPr>
      </w:pPr>
      <w:r>
        <w:tab/>
      </w:r>
      <w:r w:rsidRPr="00121F13">
        <w:rPr>
          <w:lang w:val="en-US"/>
        </w:rPr>
        <w:t>Total=0</w:t>
      </w:r>
    </w:p>
    <w:p w:rsidR="00121F13" w:rsidRPr="009901E2" w:rsidRDefault="00121F13" w:rsidP="00121F13">
      <w:pPr>
        <w:rPr>
          <w:lang w:val="en-US"/>
        </w:rPr>
      </w:pPr>
      <w:r w:rsidRPr="00121F13">
        <w:rPr>
          <w:lang w:val="en-US"/>
        </w:rPr>
        <w:tab/>
      </w:r>
      <w:r w:rsidRPr="009901E2">
        <w:rPr>
          <w:lang w:val="en-US"/>
        </w:rPr>
        <w:t xml:space="preserve">For I=1 To </w:t>
      </w:r>
      <w:r w:rsidR="000D65D3">
        <w:rPr>
          <w:lang w:val="en-US"/>
        </w:rPr>
        <w:t>10</w:t>
      </w:r>
      <w:r w:rsidRPr="009901E2">
        <w:rPr>
          <w:lang w:val="en-US"/>
        </w:rPr>
        <w:t xml:space="preserve"> Step 1</w:t>
      </w:r>
    </w:p>
    <w:p w:rsidR="00121F13" w:rsidRDefault="00121F13" w:rsidP="00121F13">
      <w:pPr>
        <w:rPr>
          <w:lang w:val="en-US"/>
        </w:rPr>
      </w:pPr>
      <w:r w:rsidRPr="009901E2">
        <w:rPr>
          <w:lang w:val="en-US"/>
        </w:rPr>
        <w:tab/>
      </w:r>
      <w:r>
        <w:rPr>
          <w:lang w:val="en-US"/>
        </w:rPr>
        <w:tab/>
        <w:t>If(</w:t>
      </w:r>
      <w:proofErr w:type="spellStart"/>
      <w:r>
        <w:rPr>
          <w:lang w:val="en-US"/>
        </w:rPr>
        <w:t>Datos</w:t>
      </w:r>
      <w:proofErr w:type="spellEnd"/>
      <w:r>
        <w:rPr>
          <w:lang w:val="en-US"/>
        </w:rPr>
        <w:t>[I]&gt;Num) Then</w:t>
      </w:r>
    </w:p>
    <w:p w:rsidR="00121F13" w:rsidRDefault="00121F13" w:rsidP="00121F13">
      <w:pPr>
        <w:rPr>
          <w:lang w:val="en-US"/>
        </w:rPr>
      </w:pPr>
      <w:r>
        <w:rPr>
          <w:lang w:val="en-US"/>
        </w:rPr>
        <w:tab/>
      </w:r>
      <w:r>
        <w:rPr>
          <w:lang w:val="en-US"/>
        </w:rPr>
        <w:tab/>
      </w:r>
      <w:r>
        <w:rPr>
          <w:lang w:val="en-US"/>
        </w:rPr>
        <w:tab/>
        <w:t>Total=Total+1</w:t>
      </w:r>
    </w:p>
    <w:p w:rsidR="00121F13" w:rsidRPr="009901E2" w:rsidRDefault="00121F13" w:rsidP="00121F13">
      <w:pPr>
        <w:rPr>
          <w:lang w:val="en-US"/>
        </w:rPr>
      </w:pPr>
      <w:r>
        <w:rPr>
          <w:lang w:val="en-US"/>
        </w:rPr>
        <w:tab/>
      </w:r>
      <w:r>
        <w:rPr>
          <w:lang w:val="en-US"/>
        </w:rPr>
        <w:tab/>
        <w:t>End If</w:t>
      </w:r>
    </w:p>
    <w:p w:rsidR="00121F13" w:rsidRPr="00121F13" w:rsidRDefault="00121F13" w:rsidP="00121F13">
      <w:pPr>
        <w:rPr>
          <w:lang w:val="en-US"/>
        </w:rPr>
      </w:pPr>
      <w:r w:rsidRPr="009901E2">
        <w:rPr>
          <w:lang w:val="en-US"/>
        </w:rPr>
        <w:tab/>
      </w:r>
      <w:r w:rsidRPr="00121F13">
        <w:rPr>
          <w:lang w:val="en-US"/>
        </w:rPr>
        <w:t>End For</w:t>
      </w:r>
    </w:p>
    <w:p w:rsidR="00121F13" w:rsidRPr="00121F13" w:rsidRDefault="00121F13" w:rsidP="00121F13">
      <w:pPr>
        <w:rPr>
          <w:lang w:val="en-US"/>
        </w:rPr>
      </w:pPr>
      <w:r w:rsidRPr="00121F13">
        <w:rPr>
          <w:lang w:val="en-US"/>
        </w:rPr>
        <w:tab/>
        <w:t>Return Total</w:t>
      </w:r>
    </w:p>
    <w:p w:rsidR="00121F13" w:rsidRPr="00121F13" w:rsidRDefault="00121F13" w:rsidP="00121F13">
      <w:pPr>
        <w:rPr>
          <w:lang w:val="en-US"/>
        </w:rPr>
      </w:pPr>
      <w:r w:rsidRPr="00121F13">
        <w:rPr>
          <w:lang w:val="en-US"/>
        </w:rPr>
        <w:t>End Function</w:t>
      </w:r>
    </w:p>
    <w:p w:rsidR="00121F13" w:rsidRPr="00073114" w:rsidRDefault="00121F13" w:rsidP="00121F13">
      <w:pPr>
        <w:rPr>
          <w:lang w:val="en-US"/>
        </w:rPr>
      </w:pPr>
      <w:r w:rsidRPr="00073114">
        <w:rPr>
          <w:lang w:val="en-US"/>
        </w:rPr>
        <w:t xml:space="preserve">Function </w:t>
      </w:r>
      <w:proofErr w:type="spellStart"/>
      <w:r w:rsidRPr="00073114">
        <w:rPr>
          <w:lang w:val="en-US"/>
        </w:rPr>
        <w:t>SumaMenores</w:t>
      </w:r>
      <w:proofErr w:type="spellEnd"/>
      <w:r w:rsidRPr="00073114">
        <w:rPr>
          <w:lang w:val="en-US"/>
        </w:rPr>
        <w:t>(</w:t>
      </w:r>
      <w:proofErr w:type="spellStart"/>
      <w:r w:rsidRPr="00073114">
        <w:rPr>
          <w:lang w:val="en-US"/>
        </w:rPr>
        <w:t>Datos</w:t>
      </w:r>
      <w:proofErr w:type="spellEnd"/>
      <w:r w:rsidRPr="00073114">
        <w:rPr>
          <w:lang w:val="en-US"/>
        </w:rPr>
        <w:t xml:space="preserve"> 1 To 10 Integer, Num Integer)</w:t>
      </w:r>
    </w:p>
    <w:p w:rsidR="00121F13" w:rsidRPr="00073114" w:rsidRDefault="00121F13" w:rsidP="00121F13">
      <w:pPr>
        <w:rPr>
          <w:lang w:val="en-US"/>
        </w:rPr>
      </w:pPr>
      <w:r w:rsidRPr="00073114">
        <w:rPr>
          <w:lang w:val="en-US"/>
        </w:rPr>
        <w:tab/>
      </w:r>
      <w:proofErr w:type="spellStart"/>
      <w:r w:rsidRPr="00073114">
        <w:rPr>
          <w:lang w:val="en-US"/>
        </w:rPr>
        <w:t>Datos</w:t>
      </w:r>
      <w:proofErr w:type="spellEnd"/>
      <w:r w:rsidRPr="00073114">
        <w:rPr>
          <w:lang w:val="en-US"/>
        </w:rPr>
        <w:t>:</w:t>
      </w:r>
    </w:p>
    <w:p w:rsidR="00121F13" w:rsidRPr="00073114" w:rsidRDefault="00121F13" w:rsidP="00121F13">
      <w:pPr>
        <w:rPr>
          <w:lang w:val="en-US"/>
        </w:rPr>
      </w:pPr>
      <w:r w:rsidRPr="00073114">
        <w:rPr>
          <w:lang w:val="en-US"/>
        </w:rPr>
        <w:tab/>
        <w:t>Suma, I Integer</w:t>
      </w:r>
    </w:p>
    <w:p w:rsidR="00121F13" w:rsidRPr="00073114" w:rsidRDefault="00121F13" w:rsidP="00121F13">
      <w:pPr>
        <w:rPr>
          <w:lang w:val="en-US"/>
        </w:rPr>
      </w:pPr>
      <w:r w:rsidRPr="00073114">
        <w:rPr>
          <w:lang w:val="en-US"/>
        </w:rPr>
        <w:tab/>
      </w:r>
      <w:proofErr w:type="spellStart"/>
      <w:r w:rsidRPr="00073114">
        <w:rPr>
          <w:lang w:val="en-US"/>
        </w:rPr>
        <w:t>Código</w:t>
      </w:r>
      <w:proofErr w:type="spellEnd"/>
      <w:r w:rsidRPr="00073114">
        <w:rPr>
          <w:lang w:val="en-US"/>
        </w:rPr>
        <w:t>:</w:t>
      </w:r>
    </w:p>
    <w:p w:rsidR="00121F13" w:rsidRPr="00121F13" w:rsidRDefault="00121F13" w:rsidP="00121F13">
      <w:pPr>
        <w:rPr>
          <w:lang w:val="en-US"/>
        </w:rPr>
      </w:pPr>
      <w:r w:rsidRPr="00073114">
        <w:rPr>
          <w:lang w:val="en-US"/>
        </w:rPr>
        <w:tab/>
      </w:r>
      <w:r w:rsidRPr="00121F13">
        <w:rPr>
          <w:lang w:val="en-US"/>
        </w:rPr>
        <w:t>Suma=0</w:t>
      </w:r>
    </w:p>
    <w:p w:rsidR="00121F13" w:rsidRPr="00121F13" w:rsidRDefault="00121F13" w:rsidP="00121F13">
      <w:pPr>
        <w:rPr>
          <w:lang w:val="en-US"/>
        </w:rPr>
      </w:pPr>
      <w:r w:rsidRPr="00121F13">
        <w:rPr>
          <w:lang w:val="en-US"/>
        </w:rPr>
        <w:tab/>
        <w:t>For I=1 To 10 Step 1</w:t>
      </w:r>
    </w:p>
    <w:p w:rsidR="00121F13" w:rsidRPr="00121F13" w:rsidRDefault="00121F13" w:rsidP="00121F13">
      <w:pPr>
        <w:rPr>
          <w:lang w:val="en-US"/>
        </w:rPr>
      </w:pPr>
      <w:r w:rsidRPr="00121F13">
        <w:rPr>
          <w:lang w:val="en-US"/>
        </w:rPr>
        <w:lastRenderedPageBreak/>
        <w:tab/>
      </w:r>
      <w:r w:rsidRPr="00121F13">
        <w:rPr>
          <w:lang w:val="en-US"/>
        </w:rPr>
        <w:tab/>
        <w:t>If(</w:t>
      </w:r>
      <w:proofErr w:type="spellStart"/>
      <w:r w:rsidRPr="00121F13">
        <w:rPr>
          <w:lang w:val="en-US"/>
        </w:rPr>
        <w:t>Datos</w:t>
      </w:r>
      <w:proofErr w:type="spellEnd"/>
      <w:r w:rsidRPr="00121F13">
        <w:rPr>
          <w:lang w:val="en-US"/>
        </w:rPr>
        <w:t>[I]&lt;Num) Then</w:t>
      </w:r>
    </w:p>
    <w:p w:rsidR="00121F13" w:rsidRPr="00121F13" w:rsidRDefault="00121F13" w:rsidP="00121F13">
      <w:pPr>
        <w:rPr>
          <w:lang w:val="en-US"/>
        </w:rPr>
      </w:pPr>
      <w:r w:rsidRPr="00121F13">
        <w:rPr>
          <w:lang w:val="en-US"/>
        </w:rPr>
        <w:tab/>
      </w:r>
      <w:r w:rsidRPr="00121F13">
        <w:rPr>
          <w:lang w:val="en-US"/>
        </w:rPr>
        <w:tab/>
      </w:r>
      <w:r w:rsidRPr="00121F13">
        <w:rPr>
          <w:lang w:val="en-US"/>
        </w:rPr>
        <w:tab/>
        <w:t>Suma=</w:t>
      </w:r>
      <w:proofErr w:type="spellStart"/>
      <w:r w:rsidRPr="00121F13">
        <w:rPr>
          <w:lang w:val="en-US"/>
        </w:rPr>
        <w:t>Suma+Datos</w:t>
      </w:r>
      <w:proofErr w:type="spellEnd"/>
      <w:r w:rsidRPr="00121F13">
        <w:rPr>
          <w:lang w:val="en-US"/>
        </w:rPr>
        <w:t>[I]</w:t>
      </w:r>
      <w:r w:rsidRPr="00121F13">
        <w:rPr>
          <w:lang w:val="en-US"/>
        </w:rPr>
        <w:tab/>
      </w:r>
    </w:p>
    <w:p w:rsidR="00121F13" w:rsidRPr="00121F13" w:rsidRDefault="00121F13" w:rsidP="00121F13">
      <w:pPr>
        <w:rPr>
          <w:lang w:val="en-US"/>
        </w:rPr>
      </w:pPr>
      <w:r w:rsidRPr="00121F13">
        <w:rPr>
          <w:lang w:val="en-US"/>
        </w:rPr>
        <w:tab/>
      </w:r>
      <w:r w:rsidRPr="00121F13">
        <w:rPr>
          <w:lang w:val="en-US"/>
        </w:rPr>
        <w:tab/>
        <w:t>End If</w:t>
      </w:r>
    </w:p>
    <w:p w:rsidR="00121F13" w:rsidRPr="00121F13" w:rsidRDefault="00121F13" w:rsidP="00121F13">
      <w:pPr>
        <w:rPr>
          <w:lang w:val="en-US"/>
        </w:rPr>
      </w:pPr>
      <w:r w:rsidRPr="00121F13">
        <w:rPr>
          <w:lang w:val="en-US"/>
        </w:rPr>
        <w:tab/>
        <w:t>End For</w:t>
      </w:r>
    </w:p>
    <w:p w:rsidR="00121F13" w:rsidRPr="00121F13" w:rsidRDefault="00121F13" w:rsidP="00121F13">
      <w:pPr>
        <w:rPr>
          <w:lang w:val="en-US"/>
        </w:rPr>
      </w:pPr>
      <w:r w:rsidRPr="00121F13">
        <w:rPr>
          <w:lang w:val="en-US"/>
        </w:rPr>
        <w:tab/>
        <w:t>Return Suma</w:t>
      </w:r>
    </w:p>
    <w:p w:rsidR="00121F13" w:rsidRPr="00121F13" w:rsidRDefault="00121F13" w:rsidP="00121F13">
      <w:pPr>
        <w:rPr>
          <w:lang w:val="en-US"/>
        </w:rPr>
      </w:pPr>
      <w:r w:rsidRPr="00121F13">
        <w:rPr>
          <w:lang w:val="en-US"/>
        </w:rPr>
        <w:t>End Function</w:t>
      </w:r>
    </w:p>
    <w:p w:rsidR="00121F13" w:rsidRDefault="00121F13" w:rsidP="00121F13">
      <w:proofErr w:type="spellStart"/>
      <w:r>
        <w:t>Function</w:t>
      </w:r>
      <w:proofErr w:type="spellEnd"/>
      <w:r>
        <w:t xml:space="preserve"> </w:t>
      </w:r>
      <w:proofErr w:type="spellStart"/>
      <w:r>
        <w:t>Multipos</w:t>
      </w:r>
      <w:proofErr w:type="spellEnd"/>
      <w:r>
        <w:t xml:space="preserve">(Datos 1 </w:t>
      </w:r>
      <w:proofErr w:type="spellStart"/>
      <w:r>
        <w:t>To</w:t>
      </w:r>
      <w:proofErr w:type="spellEnd"/>
      <w:r>
        <w:t xml:space="preserve"> 10 </w:t>
      </w:r>
      <w:proofErr w:type="spellStart"/>
      <w:r>
        <w:t>Integer</w:t>
      </w:r>
      <w:proofErr w:type="spellEnd"/>
      <w:r>
        <w:t xml:space="preserve">, </w:t>
      </w:r>
      <w:proofErr w:type="spellStart"/>
      <w:r>
        <w:t>Num</w:t>
      </w:r>
      <w:proofErr w:type="spellEnd"/>
      <w:r>
        <w:t xml:space="preserve"> </w:t>
      </w:r>
      <w:proofErr w:type="spellStart"/>
      <w:r>
        <w:t>Integer</w:t>
      </w:r>
      <w:proofErr w:type="spellEnd"/>
      <w:r>
        <w:t>)</w:t>
      </w:r>
    </w:p>
    <w:p w:rsidR="00121F13" w:rsidRDefault="00121F13" w:rsidP="00121F13">
      <w:r>
        <w:tab/>
        <w:t>Datos:</w:t>
      </w:r>
    </w:p>
    <w:p w:rsidR="00121F13" w:rsidRDefault="00121F13" w:rsidP="00121F13">
      <w:r>
        <w:tab/>
        <w:t xml:space="preserve">Total, I, K </w:t>
      </w:r>
      <w:proofErr w:type="spellStart"/>
      <w:r>
        <w:t>Integer</w:t>
      </w:r>
      <w:proofErr w:type="spellEnd"/>
    </w:p>
    <w:p w:rsidR="00121F13" w:rsidRDefault="00121F13" w:rsidP="00121F13">
      <w:r>
        <w:tab/>
        <w:t>Código:</w:t>
      </w:r>
    </w:p>
    <w:p w:rsidR="00121F13" w:rsidRDefault="00121F13" w:rsidP="00121F13">
      <w:r>
        <w:tab/>
        <w:t>Total=0</w:t>
      </w:r>
    </w:p>
    <w:p w:rsidR="00121F13" w:rsidRDefault="00121F13" w:rsidP="00121F13">
      <w:r>
        <w:tab/>
        <w:t>K=0</w:t>
      </w:r>
      <w:r w:rsidR="000D65D3">
        <w:t xml:space="preserve"> //se utilizará como índice para el nuevo </w:t>
      </w:r>
      <w:proofErr w:type="spellStart"/>
      <w:r w:rsidR="000D65D3">
        <w:t>array</w:t>
      </w:r>
      <w:proofErr w:type="spellEnd"/>
    </w:p>
    <w:p w:rsidR="00121F13" w:rsidRDefault="00121F13" w:rsidP="00121F13">
      <w:r>
        <w:tab/>
        <w:t xml:space="preserve">//se recorre una primera vez el </w:t>
      </w:r>
      <w:proofErr w:type="spellStart"/>
      <w:r>
        <w:t>array</w:t>
      </w:r>
      <w:proofErr w:type="spellEnd"/>
      <w:r>
        <w:t xml:space="preserve"> para contar cuantos</w:t>
      </w:r>
    </w:p>
    <w:p w:rsidR="00121F13" w:rsidRDefault="00121F13" w:rsidP="00121F13">
      <w:r>
        <w:tab/>
        <w:t>//múltiplos del número existen</w:t>
      </w:r>
    </w:p>
    <w:p w:rsidR="00121F13" w:rsidRDefault="00121F13" w:rsidP="00121F13">
      <w:r>
        <w:tab/>
      </w:r>
      <w:proofErr w:type="spellStart"/>
      <w:r>
        <w:t>For</w:t>
      </w:r>
      <w:proofErr w:type="spellEnd"/>
      <w:r>
        <w:t xml:space="preserve"> I=1 </w:t>
      </w:r>
      <w:proofErr w:type="spellStart"/>
      <w:r>
        <w:t>To</w:t>
      </w:r>
      <w:proofErr w:type="spellEnd"/>
      <w:r>
        <w:t xml:space="preserve"> 10 </w:t>
      </w:r>
      <w:proofErr w:type="spellStart"/>
      <w:r>
        <w:t>Step</w:t>
      </w:r>
      <w:proofErr w:type="spellEnd"/>
      <w:r>
        <w:t xml:space="preserve"> 1</w:t>
      </w:r>
    </w:p>
    <w:p w:rsidR="00121F13" w:rsidRPr="00121F13" w:rsidRDefault="00121F13" w:rsidP="00121F13">
      <w:pPr>
        <w:rPr>
          <w:lang w:val="en-US"/>
        </w:rPr>
      </w:pPr>
      <w:r>
        <w:tab/>
      </w:r>
      <w:r>
        <w:tab/>
      </w:r>
      <w:r w:rsidRPr="00121F13">
        <w:rPr>
          <w:lang w:val="en-US"/>
        </w:rPr>
        <w:t>If(</w:t>
      </w:r>
      <w:proofErr w:type="spellStart"/>
      <w:r w:rsidRPr="00121F13">
        <w:rPr>
          <w:lang w:val="en-US"/>
        </w:rPr>
        <w:t>Datos</w:t>
      </w:r>
      <w:proofErr w:type="spellEnd"/>
      <w:r w:rsidRPr="00121F13">
        <w:rPr>
          <w:lang w:val="en-US"/>
        </w:rPr>
        <w:t>[I]%Num==0) Then</w:t>
      </w:r>
    </w:p>
    <w:p w:rsidR="00121F13" w:rsidRPr="00121F13" w:rsidRDefault="00121F13" w:rsidP="00121F13">
      <w:pPr>
        <w:rPr>
          <w:lang w:val="en-US"/>
        </w:rPr>
      </w:pPr>
      <w:r w:rsidRPr="00121F13">
        <w:rPr>
          <w:lang w:val="en-US"/>
        </w:rPr>
        <w:tab/>
      </w:r>
      <w:r w:rsidRPr="00121F13">
        <w:rPr>
          <w:lang w:val="en-US"/>
        </w:rPr>
        <w:tab/>
      </w:r>
      <w:r w:rsidRPr="00121F13">
        <w:rPr>
          <w:lang w:val="en-US"/>
        </w:rPr>
        <w:tab/>
        <w:t>Total=Total+1</w:t>
      </w:r>
    </w:p>
    <w:p w:rsidR="00121F13" w:rsidRDefault="00121F13" w:rsidP="00121F13">
      <w:r w:rsidRPr="00121F13">
        <w:rPr>
          <w:lang w:val="en-US"/>
        </w:rPr>
        <w:tab/>
      </w:r>
      <w:r w:rsidRPr="00121F13">
        <w:rPr>
          <w:lang w:val="en-US"/>
        </w:rPr>
        <w:tab/>
      </w:r>
      <w:proofErr w:type="spellStart"/>
      <w:r>
        <w:t>End</w:t>
      </w:r>
      <w:proofErr w:type="spellEnd"/>
      <w:r>
        <w:t xml:space="preserve"> </w:t>
      </w:r>
      <w:proofErr w:type="spellStart"/>
      <w:r>
        <w:t>If</w:t>
      </w:r>
      <w:proofErr w:type="spellEnd"/>
    </w:p>
    <w:p w:rsidR="00121F13" w:rsidRDefault="00121F13" w:rsidP="00121F13">
      <w:r>
        <w:tab/>
      </w:r>
      <w:proofErr w:type="spellStart"/>
      <w:r>
        <w:t>End</w:t>
      </w:r>
      <w:proofErr w:type="spellEnd"/>
      <w:r>
        <w:t xml:space="preserve"> </w:t>
      </w:r>
      <w:proofErr w:type="spellStart"/>
      <w:r>
        <w:t>For</w:t>
      </w:r>
      <w:proofErr w:type="spellEnd"/>
    </w:p>
    <w:p w:rsidR="00121F13" w:rsidRDefault="00121F13" w:rsidP="00121F13">
      <w:r>
        <w:tab/>
        <w:t xml:space="preserve">//se declara un nuevo </w:t>
      </w:r>
      <w:proofErr w:type="spellStart"/>
      <w:r>
        <w:t>array</w:t>
      </w:r>
      <w:proofErr w:type="spellEnd"/>
      <w:r>
        <w:t xml:space="preserve"> con el tamaño del total de</w:t>
      </w:r>
    </w:p>
    <w:p w:rsidR="00121F13" w:rsidRDefault="00121F13" w:rsidP="00121F13">
      <w:r>
        <w:tab/>
        <w:t>//múltiplos del numero</w:t>
      </w:r>
    </w:p>
    <w:p w:rsidR="00121F13" w:rsidRDefault="00121F13" w:rsidP="00121F13">
      <w:r>
        <w:tab/>
      </w:r>
      <w:proofErr w:type="spellStart"/>
      <w:r>
        <w:t>Multi</w:t>
      </w:r>
      <w:proofErr w:type="spellEnd"/>
      <w:r>
        <w:t xml:space="preserve"> 1 </w:t>
      </w:r>
      <w:proofErr w:type="spellStart"/>
      <w:r>
        <w:t>To</w:t>
      </w:r>
      <w:proofErr w:type="spellEnd"/>
      <w:r>
        <w:t xml:space="preserve"> Total </w:t>
      </w:r>
      <w:proofErr w:type="spellStart"/>
      <w:r>
        <w:t>Integer</w:t>
      </w:r>
      <w:proofErr w:type="spellEnd"/>
    </w:p>
    <w:p w:rsidR="00121F13" w:rsidRDefault="00121F13" w:rsidP="00121F13">
      <w:r>
        <w:tab/>
        <w:t xml:space="preserve">//recorremos el </w:t>
      </w:r>
      <w:proofErr w:type="spellStart"/>
      <w:r>
        <w:t>array</w:t>
      </w:r>
      <w:proofErr w:type="spellEnd"/>
      <w:r>
        <w:t xml:space="preserve"> principal y trasladamos al nuevo </w:t>
      </w:r>
    </w:p>
    <w:p w:rsidR="00121F13" w:rsidRPr="00121F13" w:rsidRDefault="00121F13" w:rsidP="00121F13">
      <w:pPr>
        <w:rPr>
          <w:lang w:val="en-US"/>
        </w:rPr>
      </w:pPr>
      <w:r>
        <w:tab/>
      </w:r>
      <w:r w:rsidRPr="00121F13">
        <w:rPr>
          <w:lang w:val="en-US"/>
        </w:rPr>
        <w:t xml:space="preserve">//los </w:t>
      </w:r>
      <w:proofErr w:type="spellStart"/>
      <w:r w:rsidRPr="00121F13">
        <w:rPr>
          <w:lang w:val="en-US"/>
        </w:rPr>
        <w:t>múltiplos</w:t>
      </w:r>
      <w:proofErr w:type="spellEnd"/>
      <w:r w:rsidRPr="00121F13">
        <w:rPr>
          <w:lang w:val="en-US"/>
        </w:rPr>
        <w:t xml:space="preserve"> </w:t>
      </w:r>
      <w:proofErr w:type="spellStart"/>
      <w:r w:rsidRPr="00121F13">
        <w:rPr>
          <w:lang w:val="en-US"/>
        </w:rPr>
        <w:t>encontrados</w:t>
      </w:r>
      <w:proofErr w:type="spellEnd"/>
    </w:p>
    <w:p w:rsidR="00121F13" w:rsidRPr="00121F13" w:rsidRDefault="00121F13" w:rsidP="00121F13">
      <w:pPr>
        <w:rPr>
          <w:lang w:val="en-US"/>
        </w:rPr>
      </w:pPr>
      <w:r w:rsidRPr="00121F13">
        <w:rPr>
          <w:lang w:val="en-US"/>
        </w:rPr>
        <w:lastRenderedPageBreak/>
        <w:tab/>
        <w:t>For I=1 To 10 Step 1</w:t>
      </w:r>
    </w:p>
    <w:p w:rsidR="00121F13" w:rsidRPr="00B2317B" w:rsidRDefault="00121F13" w:rsidP="00121F13">
      <w:pPr>
        <w:rPr>
          <w:lang w:val="en-US"/>
        </w:rPr>
      </w:pPr>
      <w:r w:rsidRPr="00121F13">
        <w:rPr>
          <w:lang w:val="en-US"/>
        </w:rPr>
        <w:tab/>
      </w:r>
      <w:r w:rsidRPr="00121F13">
        <w:rPr>
          <w:lang w:val="en-US"/>
        </w:rPr>
        <w:tab/>
      </w:r>
      <w:r w:rsidRPr="00B2317B">
        <w:rPr>
          <w:lang w:val="en-US"/>
        </w:rPr>
        <w:t>If(</w:t>
      </w:r>
      <w:proofErr w:type="spellStart"/>
      <w:r w:rsidRPr="00B2317B">
        <w:rPr>
          <w:lang w:val="en-US"/>
        </w:rPr>
        <w:t>Datos</w:t>
      </w:r>
      <w:proofErr w:type="spellEnd"/>
      <w:r w:rsidRPr="00B2317B">
        <w:rPr>
          <w:lang w:val="en-US"/>
        </w:rPr>
        <w:t>[I]%Num==0) Then</w:t>
      </w:r>
    </w:p>
    <w:p w:rsidR="00121F13" w:rsidRDefault="00121F13" w:rsidP="00121F13">
      <w:pPr>
        <w:rPr>
          <w:lang w:val="en-US"/>
        </w:rPr>
      </w:pPr>
      <w:r w:rsidRPr="00B2317B">
        <w:rPr>
          <w:lang w:val="en-US"/>
        </w:rPr>
        <w:tab/>
      </w:r>
      <w:r w:rsidRPr="00B2317B">
        <w:rPr>
          <w:lang w:val="en-US"/>
        </w:rPr>
        <w:tab/>
      </w:r>
      <w:r w:rsidRPr="00B2317B">
        <w:rPr>
          <w:lang w:val="en-US"/>
        </w:rPr>
        <w:tab/>
      </w:r>
      <w:r>
        <w:rPr>
          <w:lang w:val="en-US"/>
        </w:rPr>
        <w:t>K</w:t>
      </w:r>
      <w:r w:rsidRPr="00B2317B">
        <w:rPr>
          <w:lang w:val="en-US"/>
        </w:rPr>
        <w:t>=</w:t>
      </w:r>
      <w:r>
        <w:rPr>
          <w:lang w:val="en-US"/>
        </w:rPr>
        <w:t>K</w:t>
      </w:r>
      <w:r w:rsidRPr="00B2317B">
        <w:rPr>
          <w:lang w:val="en-US"/>
        </w:rPr>
        <w:t>+1</w:t>
      </w:r>
    </w:p>
    <w:p w:rsidR="00121F13" w:rsidRPr="00B2317B" w:rsidRDefault="00121F13" w:rsidP="00121F13">
      <w:pPr>
        <w:rPr>
          <w:lang w:val="en-US"/>
        </w:rPr>
      </w:pPr>
      <w:r>
        <w:rPr>
          <w:lang w:val="en-US"/>
        </w:rPr>
        <w:tab/>
      </w:r>
      <w:r>
        <w:rPr>
          <w:lang w:val="en-US"/>
        </w:rPr>
        <w:tab/>
      </w:r>
      <w:r>
        <w:rPr>
          <w:lang w:val="en-US"/>
        </w:rPr>
        <w:tab/>
        <w:t>Multi[K]=</w:t>
      </w:r>
      <w:proofErr w:type="spellStart"/>
      <w:r>
        <w:rPr>
          <w:lang w:val="en-US"/>
        </w:rPr>
        <w:t>Datos</w:t>
      </w:r>
      <w:proofErr w:type="spellEnd"/>
      <w:r>
        <w:rPr>
          <w:lang w:val="en-US"/>
        </w:rPr>
        <w:t>[I]</w:t>
      </w:r>
    </w:p>
    <w:p w:rsidR="00121F13" w:rsidRPr="00B2317B" w:rsidRDefault="00121F13" w:rsidP="00121F13">
      <w:pPr>
        <w:rPr>
          <w:lang w:val="en-US"/>
        </w:rPr>
      </w:pPr>
      <w:r w:rsidRPr="00B2317B">
        <w:rPr>
          <w:lang w:val="en-US"/>
        </w:rPr>
        <w:tab/>
      </w:r>
      <w:r w:rsidRPr="00B2317B">
        <w:rPr>
          <w:lang w:val="en-US"/>
        </w:rPr>
        <w:tab/>
        <w:t>End If</w:t>
      </w:r>
    </w:p>
    <w:p w:rsidR="00121F13" w:rsidRPr="00121F13" w:rsidRDefault="00121F13" w:rsidP="00121F13">
      <w:r w:rsidRPr="00B2317B">
        <w:rPr>
          <w:lang w:val="en-US"/>
        </w:rPr>
        <w:tab/>
      </w:r>
      <w:proofErr w:type="spellStart"/>
      <w:r w:rsidRPr="00121F13">
        <w:t>End</w:t>
      </w:r>
      <w:proofErr w:type="spellEnd"/>
      <w:r w:rsidRPr="00121F13">
        <w:t xml:space="preserve"> </w:t>
      </w:r>
      <w:proofErr w:type="spellStart"/>
      <w:r w:rsidRPr="00121F13">
        <w:t>For</w:t>
      </w:r>
      <w:proofErr w:type="spellEnd"/>
    </w:p>
    <w:p w:rsidR="00121F13" w:rsidRDefault="00121F13" w:rsidP="00121F13">
      <w:r w:rsidRPr="00121F13">
        <w:tab/>
      </w:r>
      <w:r w:rsidRPr="00B2317B">
        <w:t xml:space="preserve">//devuelve el nuevo </w:t>
      </w:r>
      <w:proofErr w:type="spellStart"/>
      <w:r w:rsidRPr="00B2317B">
        <w:t>array</w:t>
      </w:r>
      <w:proofErr w:type="spellEnd"/>
      <w:r w:rsidRPr="00B2317B">
        <w:t xml:space="preserve"> con los m</w:t>
      </w:r>
      <w:r>
        <w:t>últiplos del número</w:t>
      </w:r>
    </w:p>
    <w:p w:rsidR="000D65D3" w:rsidRPr="00B2317B" w:rsidRDefault="000D65D3" w:rsidP="000D65D3">
      <w:pPr>
        <w:ind w:firstLine="708"/>
      </w:pPr>
      <w:proofErr w:type="spellStart"/>
      <w:r>
        <w:t>Return</w:t>
      </w:r>
      <w:proofErr w:type="spellEnd"/>
      <w:r>
        <w:t xml:space="preserve"> </w:t>
      </w:r>
      <w:proofErr w:type="spellStart"/>
      <w:r>
        <w:t>Multi</w:t>
      </w:r>
      <w:proofErr w:type="spellEnd"/>
    </w:p>
    <w:p w:rsidR="00121F13" w:rsidRPr="00121F13" w:rsidRDefault="00121F13" w:rsidP="00121F13">
      <w:proofErr w:type="spellStart"/>
      <w:r w:rsidRPr="00121F13">
        <w:t>End</w:t>
      </w:r>
      <w:proofErr w:type="spellEnd"/>
      <w:r w:rsidRPr="00121F13">
        <w:t xml:space="preserve"> </w:t>
      </w:r>
      <w:proofErr w:type="spellStart"/>
      <w:r w:rsidRPr="00121F13">
        <w:t>Function</w:t>
      </w:r>
      <w:proofErr w:type="spellEnd"/>
    </w:p>
    <w:p w:rsidR="00121F13" w:rsidRPr="000D37A5" w:rsidRDefault="00121F13" w:rsidP="00121F13">
      <w:r w:rsidRPr="000D37A5">
        <w:t>//modulo principal del programa</w:t>
      </w:r>
    </w:p>
    <w:p w:rsidR="00121F13" w:rsidRDefault="00121F13" w:rsidP="00121F13">
      <w:r w:rsidRPr="000D37A5">
        <w:t>//realiza las operaciones de recogida y presentaci</w:t>
      </w:r>
      <w:r>
        <w:t xml:space="preserve">ón de resultados, </w:t>
      </w:r>
    </w:p>
    <w:p w:rsidR="00121F13" w:rsidRDefault="00121F13" w:rsidP="00121F13">
      <w:r>
        <w:t>//llamando a las funciones definidas anteriormente para</w:t>
      </w:r>
    </w:p>
    <w:p w:rsidR="00121F13" w:rsidRDefault="00121F13" w:rsidP="00121F13">
      <w:r>
        <w:t>//los cálculos</w:t>
      </w:r>
    </w:p>
    <w:p w:rsidR="00121F13" w:rsidRDefault="00121F13" w:rsidP="00121F13">
      <w:r>
        <w:t>Inicio:</w:t>
      </w:r>
    </w:p>
    <w:p w:rsidR="00121F13" w:rsidRDefault="00121F13" w:rsidP="00121F13">
      <w:r>
        <w:tab/>
        <w:t>Datos:</w:t>
      </w:r>
    </w:p>
    <w:p w:rsidR="00121F13" w:rsidRDefault="00121F13" w:rsidP="00121F13">
      <w:r>
        <w:tab/>
      </w:r>
      <w:proofErr w:type="spellStart"/>
      <w:r>
        <w:t>Numeros</w:t>
      </w:r>
      <w:proofErr w:type="spellEnd"/>
      <w:r>
        <w:t xml:space="preserve"> 1 </w:t>
      </w:r>
      <w:proofErr w:type="spellStart"/>
      <w:r>
        <w:t>To</w:t>
      </w:r>
      <w:proofErr w:type="spellEnd"/>
      <w:r>
        <w:t xml:space="preserve"> 10 </w:t>
      </w:r>
      <w:proofErr w:type="spellStart"/>
      <w:r>
        <w:t>Integer</w:t>
      </w:r>
      <w:proofErr w:type="spellEnd"/>
    </w:p>
    <w:p w:rsidR="00121F13" w:rsidRDefault="00121F13" w:rsidP="00121F13">
      <w:r>
        <w:tab/>
      </w:r>
      <w:proofErr w:type="spellStart"/>
      <w:r>
        <w:t>Num</w:t>
      </w:r>
      <w:proofErr w:type="spellEnd"/>
      <w:r>
        <w:t xml:space="preserve">, I, </w:t>
      </w:r>
      <w:proofErr w:type="spellStart"/>
      <w:r>
        <w:t>Len</w:t>
      </w:r>
      <w:proofErr w:type="spellEnd"/>
      <w:r>
        <w:t xml:space="preserve"> </w:t>
      </w:r>
      <w:proofErr w:type="spellStart"/>
      <w:r>
        <w:t>Integer</w:t>
      </w:r>
      <w:proofErr w:type="spellEnd"/>
    </w:p>
    <w:p w:rsidR="00121F13" w:rsidRDefault="00121F13" w:rsidP="00121F13">
      <w:r>
        <w:tab/>
        <w:t>//la siguiente variable almacenará</w:t>
      </w:r>
    </w:p>
    <w:p w:rsidR="00121F13" w:rsidRDefault="00121F13" w:rsidP="00121F13">
      <w:r>
        <w:tab/>
        <w:t xml:space="preserve">//el </w:t>
      </w:r>
      <w:proofErr w:type="spellStart"/>
      <w:r>
        <w:t>array</w:t>
      </w:r>
      <w:proofErr w:type="spellEnd"/>
      <w:r>
        <w:t xml:space="preserve"> de múltiplos, pero como se desconoce </w:t>
      </w:r>
    </w:p>
    <w:p w:rsidR="00121F13" w:rsidRDefault="00121F13" w:rsidP="00121F13">
      <w:r>
        <w:tab/>
        <w:t>//su tamaño, no lo indicamos</w:t>
      </w:r>
    </w:p>
    <w:p w:rsidR="00121F13" w:rsidRDefault="00121F13" w:rsidP="00121F13">
      <w:r>
        <w:tab/>
      </w:r>
      <w:proofErr w:type="spellStart"/>
      <w:r>
        <w:t>Multis</w:t>
      </w:r>
      <w:proofErr w:type="spellEnd"/>
      <w:r>
        <w:t xml:space="preserve"> </w:t>
      </w:r>
      <w:proofErr w:type="spellStart"/>
      <w:r>
        <w:t>Integer</w:t>
      </w:r>
      <w:proofErr w:type="spellEnd"/>
    </w:p>
    <w:p w:rsidR="00121F13" w:rsidRDefault="00121F13" w:rsidP="00121F13">
      <w:r>
        <w:tab/>
        <w:t>Código:</w:t>
      </w:r>
    </w:p>
    <w:p w:rsidR="00121F13" w:rsidRDefault="00121F13" w:rsidP="00121F13">
      <w:r>
        <w:tab/>
        <w:t xml:space="preserve">//lee el contenido del </w:t>
      </w:r>
      <w:proofErr w:type="spellStart"/>
      <w:r>
        <w:t>array</w:t>
      </w:r>
      <w:proofErr w:type="spellEnd"/>
    </w:p>
    <w:p w:rsidR="00121F13" w:rsidRPr="00121F13" w:rsidRDefault="00121F13" w:rsidP="00121F13">
      <w:pPr>
        <w:rPr>
          <w:lang w:val="en-US"/>
        </w:rPr>
      </w:pPr>
      <w:r>
        <w:tab/>
      </w:r>
      <w:r w:rsidRPr="00121F13">
        <w:rPr>
          <w:lang w:val="en-US"/>
        </w:rPr>
        <w:t>For I=1 To 10 Step 1</w:t>
      </w:r>
    </w:p>
    <w:p w:rsidR="00121F13" w:rsidRPr="00121F13" w:rsidRDefault="00121F13" w:rsidP="00121F13">
      <w:pPr>
        <w:rPr>
          <w:lang w:val="en-US"/>
        </w:rPr>
      </w:pPr>
      <w:r w:rsidRPr="00121F13">
        <w:rPr>
          <w:lang w:val="en-US"/>
        </w:rPr>
        <w:lastRenderedPageBreak/>
        <w:tab/>
      </w:r>
      <w:r w:rsidRPr="00121F13">
        <w:rPr>
          <w:lang w:val="en-US"/>
        </w:rPr>
        <w:tab/>
        <w:t>Leer Num</w:t>
      </w:r>
    </w:p>
    <w:p w:rsidR="00121F13" w:rsidRDefault="00121F13" w:rsidP="00121F13">
      <w:r w:rsidRPr="00121F13">
        <w:rPr>
          <w:lang w:val="en-US"/>
        </w:rPr>
        <w:tab/>
      </w:r>
      <w:r w:rsidRPr="00121F13">
        <w:rPr>
          <w:lang w:val="en-US"/>
        </w:rPr>
        <w:tab/>
      </w:r>
      <w:proofErr w:type="spellStart"/>
      <w:r>
        <w:t>Numeros</w:t>
      </w:r>
      <w:proofErr w:type="spellEnd"/>
      <w:r>
        <w:t>[I]=</w:t>
      </w:r>
      <w:proofErr w:type="spellStart"/>
      <w:r>
        <w:t>Num</w:t>
      </w:r>
      <w:proofErr w:type="spellEnd"/>
    </w:p>
    <w:p w:rsidR="00121F13" w:rsidRDefault="00121F13" w:rsidP="00121F13">
      <w:r>
        <w:tab/>
      </w:r>
      <w:proofErr w:type="spellStart"/>
      <w:r>
        <w:t>End</w:t>
      </w:r>
      <w:proofErr w:type="spellEnd"/>
      <w:r>
        <w:t xml:space="preserve"> </w:t>
      </w:r>
      <w:proofErr w:type="spellStart"/>
      <w:r>
        <w:t>For</w:t>
      </w:r>
      <w:proofErr w:type="spellEnd"/>
    </w:p>
    <w:p w:rsidR="00121F13" w:rsidRDefault="00121F13" w:rsidP="00121F13">
      <w:r>
        <w:tab/>
        <w:t>//lee el número</w:t>
      </w:r>
    </w:p>
    <w:p w:rsidR="00121F13" w:rsidRDefault="00121F13" w:rsidP="00121F13">
      <w:r>
        <w:tab/>
        <w:t xml:space="preserve">Leer </w:t>
      </w:r>
      <w:proofErr w:type="spellStart"/>
      <w:r>
        <w:t>Num</w:t>
      </w:r>
      <w:proofErr w:type="spellEnd"/>
    </w:p>
    <w:p w:rsidR="00121F13" w:rsidRDefault="00121F13" w:rsidP="00121F13">
      <w:r>
        <w:tab/>
        <w:t>//llama a las dos primeras funciones y muestra</w:t>
      </w:r>
    </w:p>
    <w:p w:rsidR="00121F13" w:rsidRDefault="00121F13" w:rsidP="00121F13">
      <w:r>
        <w:tab/>
        <w:t>//el resultado</w:t>
      </w:r>
    </w:p>
    <w:p w:rsidR="00121F13" w:rsidRDefault="00121F13" w:rsidP="00121F13">
      <w:pPr>
        <w:ind w:firstLine="708"/>
      </w:pPr>
      <w:r>
        <w:t xml:space="preserve">Mostrar “Total Mayores: “, </w:t>
      </w:r>
      <w:proofErr w:type="spellStart"/>
      <w:r>
        <w:t>CalcularMayores</w:t>
      </w:r>
      <w:proofErr w:type="spellEnd"/>
      <w:r>
        <w:t>(</w:t>
      </w:r>
      <w:proofErr w:type="spellStart"/>
      <w:r>
        <w:t>Numeros</w:t>
      </w:r>
      <w:proofErr w:type="spellEnd"/>
      <w:r>
        <w:t xml:space="preserve">, </w:t>
      </w:r>
      <w:proofErr w:type="spellStart"/>
      <w:r>
        <w:t>Num</w:t>
      </w:r>
      <w:proofErr w:type="spellEnd"/>
      <w:r>
        <w:t>)</w:t>
      </w:r>
    </w:p>
    <w:p w:rsidR="00121F13" w:rsidRDefault="00121F13" w:rsidP="00121F13">
      <w:r>
        <w:tab/>
        <w:t xml:space="preserve">Mostrar “Suma menores:”, </w:t>
      </w:r>
      <w:proofErr w:type="spellStart"/>
      <w:r>
        <w:t>SumaMenores</w:t>
      </w:r>
      <w:proofErr w:type="spellEnd"/>
      <w:r>
        <w:t>(</w:t>
      </w:r>
      <w:proofErr w:type="spellStart"/>
      <w:r>
        <w:t>Numeros</w:t>
      </w:r>
      <w:proofErr w:type="spellEnd"/>
      <w:r>
        <w:t xml:space="preserve">, </w:t>
      </w:r>
      <w:proofErr w:type="spellStart"/>
      <w:r>
        <w:t>Num</w:t>
      </w:r>
      <w:proofErr w:type="spellEnd"/>
      <w:r>
        <w:t>)</w:t>
      </w:r>
    </w:p>
    <w:p w:rsidR="00121F13" w:rsidRDefault="00121F13" w:rsidP="00121F13">
      <w:r>
        <w:tab/>
        <w:t xml:space="preserve">//llama a la función que devuelve el </w:t>
      </w:r>
      <w:proofErr w:type="spellStart"/>
      <w:r>
        <w:t>array</w:t>
      </w:r>
      <w:proofErr w:type="spellEnd"/>
      <w:r>
        <w:t xml:space="preserve"> de múltiplos</w:t>
      </w:r>
    </w:p>
    <w:p w:rsidR="00121F13" w:rsidRDefault="00121F13" w:rsidP="00121F13">
      <w:r>
        <w:tab/>
      </w:r>
      <w:proofErr w:type="spellStart"/>
      <w:r>
        <w:t>Multis</w:t>
      </w:r>
      <w:proofErr w:type="spellEnd"/>
      <w:r>
        <w:t>=</w:t>
      </w:r>
      <w:proofErr w:type="spellStart"/>
      <w:r>
        <w:t>Multiplos</w:t>
      </w:r>
      <w:proofErr w:type="spellEnd"/>
      <w:r>
        <w:t>(</w:t>
      </w:r>
      <w:proofErr w:type="spellStart"/>
      <w:r>
        <w:t>Numeros</w:t>
      </w:r>
      <w:proofErr w:type="spellEnd"/>
      <w:r>
        <w:t xml:space="preserve">, </w:t>
      </w:r>
      <w:proofErr w:type="spellStart"/>
      <w:r>
        <w:t>Num</w:t>
      </w:r>
      <w:proofErr w:type="spellEnd"/>
      <w:r>
        <w:t>)</w:t>
      </w:r>
    </w:p>
    <w:p w:rsidR="00121F13" w:rsidRDefault="00121F13" w:rsidP="00121F13">
      <w:r>
        <w:tab/>
        <w:t xml:space="preserve">//obtiene la longitud del </w:t>
      </w:r>
      <w:proofErr w:type="spellStart"/>
      <w:r>
        <w:t>array</w:t>
      </w:r>
      <w:proofErr w:type="spellEnd"/>
      <w:r w:rsidR="007176BA">
        <w:t xml:space="preserve"> para saber hasta </w:t>
      </w:r>
      <w:proofErr w:type="spellStart"/>
      <w:r w:rsidR="007176BA">
        <w:t>donde</w:t>
      </w:r>
      <w:proofErr w:type="spellEnd"/>
      <w:r w:rsidR="007176BA">
        <w:t xml:space="preserve"> recorrer</w:t>
      </w:r>
    </w:p>
    <w:p w:rsidR="00121F13" w:rsidRDefault="00121F13" w:rsidP="00121F13">
      <w:r>
        <w:tab/>
      </w:r>
      <w:proofErr w:type="spellStart"/>
      <w:r>
        <w:t>Len</w:t>
      </w:r>
      <w:proofErr w:type="spellEnd"/>
      <w:r>
        <w:t>=</w:t>
      </w:r>
      <w:proofErr w:type="spellStart"/>
      <w:r>
        <w:t>Multis.length</w:t>
      </w:r>
      <w:proofErr w:type="spellEnd"/>
    </w:p>
    <w:p w:rsidR="00121F13" w:rsidRDefault="00121F13" w:rsidP="00121F13">
      <w:r>
        <w:tab/>
        <w:t xml:space="preserve">//recorre el </w:t>
      </w:r>
      <w:proofErr w:type="spellStart"/>
      <w:r>
        <w:t>array</w:t>
      </w:r>
      <w:proofErr w:type="spellEnd"/>
      <w:r>
        <w:t xml:space="preserve"> y muestra su contenido</w:t>
      </w:r>
    </w:p>
    <w:p w:rsidR="00121F13" w:rsidRPr="003F5A53" w:rsidRDefault="00121F13" w:rsidP="00121F13">
      <w:pPr>
        <w:rPr>
          <w:lang w:val="en-US"/>
        </w:rPr>
      </w:pPr>
      <w:r>
        <w:tab/>
      </w:r>
      <w:r w:rsidRPr="003F5A53">
        <w:rPr>
          <w:lang w:val="en-US"/>
        </w:rPr>
        <w:t>For I=1 To Len Step 1</w:t>
      </w:r>
    </w:p>
    <w:p w:rsidR="00121F13" w:rsidRPr="00E5674E" w:rsidRDefault="00121F13" w:rsidP="00121F13">
      <w:pPr>
        <w:rPr>
          <w:lang w:val="en-US"/>
        </w:rPr>
      </w:pPr>
      <w:r>
        <w:rPr>
          <w:lang w:val="en-US"/>
        </w:rPr>
        <w:tab/>
      </w:r>
      <w:r>
        <w:rPr>
          <w:lang w:val="en-US"/>
        </w:rPr>
        <w:tab/>
      </w:r>
      <w:proofErr w:type="spellStart"/>
      <w:r w:rsidRPr="00E5674E">
        <w:rPr>
          <w:lang w:val="en-US"/>
        </w:rPr>
        <w:t>Mostrar</w:t>
      </w:r>
      <w:proofErr w:type="spellEnd"/>
      <w:r w:rsidRPr="00E5674E">
        <w:rPr>
          <w:lang w:val="en-US"/>
        </w:rPr>
        <w:t xml:space="preserve"> </w:t>
      </w:r>
      <w:proofErr w:type="spellStart"/>
      <w:r w:rsidRPr="00E5674E">
        <w:rPr>
          <w:lang w:val="en-US"/>
        </w:rPr>
        <w:t>Multis</w:t>
      </w:r>
      <w:proofErr w:type="spellEnd"/>
      <w:r w:rsidRPr="00E5674E">
        <w:rPr>
          <w:lang w:val="en-US"/>
        </w:rPr>
        <w:t>[I]</w:t>
      </w:r>
    </w:p>
    <w:p w:rsidR="00121F13" w:rsidRPr="00E5674E" w:rsidRDefault="00121F13" w:rsidP="00121F13">
      <w:pPr>
        <w:rPr>
          <w:lang w:val="en-US"/>
        </w:rPr>
      </w:pPr>
      <w:r w:rsidRPr="00E5674E">
        <w:rPr>
          <w:lang w:val="en-US"/>
        </w:rPr>
        <w:tab/>
        <w:t>End For</w:t>
      </w:r>
    </w:p>
    <w:p w:rsidR="00121F13" w:rsidRPr="00E5674E" w:rsidRDefault="00121F13" w:rsidP="00121F13">
      <w:pPr>
        <w:rPr>
          <w:lang w:val="en-US"/>
        </w:rPr>
      </w:pPr>
      <w:r w:rsidRPr="00E5674E">
        <w:rPr>
          <w:lang w:val="en-US"/>
        </w:rPr>
        <w:t>Fin</w:t>
      </w:r>
    </w:p>
    <w:p w:rsidR="006C74A6" w:rsidRPr="006C74A6" w:rsidRDefault="006C74A6" w:rsidP="00342A40">
      <w:pPr>
        <w:pStyle w:val="Destacado"/>
      </w:pPr>
      <w:r w:rsidRPr="006C74A6">
        <w:t>Algoritmo 2</w:t>
      </w:r>
    </w:p>
    <w:p w:rsidR="006C74A6" w:rsidRDefault="006C74A6">
      <w:r w:rsidRPr="006C74A6">
        <w:t>//definimos las funciones q</w:t>
      </w:r>
      <w:r>
        <w:t xml:space="preserve">ue se van a encargar de realizar </w:t>
      </w:r>
    </w:p>
    <w:p w:rsidR="006C74A6" w:rsidRDefault="006C74A6">
      <w:r>
        <w:t>//la operativa de programa</w:t>
      </w:r>
    </w:p>
    <w:p w:rsidR="00342A40" w:rsidRDefault="00342A40">
      <w:proofErr w:type="spellStart"/>
      <w:r>
        <w:t>Function</w:t>
      </w:r>
      <w:proofErr w:type="spellEnd"/>
      <w:r>
        <w:t xml:space="preserve"> existe(Textos 1 </w:t>
      </w:r>
      <w:proofErr w:type="spellStart"/>
      <w:r>
        <w:t>To</w:t>
      </w:r>
      <w:proofErr w:type="spellEnd"/>
      <w:r>
        <w:t xml:space="preserve"> 10 </w:t>
      </w:r>
      <w:proofErr w:type="spellStart"/>
      <w:r>
        <w:t>String</w:t>
      </w:r>
      <w:proofErr w:type="spellEnd"/>
      <w:r>
        <w:t xml:space="preserve">, Valor </w:t>
      </w:r>
      <w:proofErr w:type="spellStart"/>
      <w:r>
        <w:t>String</w:t>
      </w:r>
      <w:proofErr w:type="spellEnd"/>
      <w:r>
        <w:t xml:space="preserve">, Guardados </w:t>
      </w:r>
      <w:proofErr w:type="spellStart"/>
      <w:r>
        <w:t>Integer</w:t>
      </w:r>
      <w:proofErr w:type="spellEnd"/>
      <w:r>
        <w:t>)</w:t>
      </w:r>
    </w:p>
    <w:p w:rsidR="00342A40" w:rsidRDefault="00342A40">
      <w:r>
        <w:tab/>
        <w:t>Datos:</w:t>
      </w:r>
    </w:p>
    <w:p w:rsidR="00342A40" w:rsidRDefault="00342A40">
      <w:r>
        <w:tab/>
        <w:t xml:space="preserve">Encontrado </w:t>
      </w:r>
      <w:proofErr w:type="spellStart"/>
      <w:r>
        <w:t>Boolean</w:t>
      </w:r>
      <w:proofErr w:type="spellEnd"/>
    </w:p>
    <w:p w:rsidR="00342A40" w:rsidRDefault="00342A40">
      <w:r>
        <w:lastRenderedPageBreak/>
        <w:tab/>
        <w:t xml:space="preserve">I </w:t>
      </w:r>
      <w:proofErr w:type="spellStart"/>
      <w:r>
        <w:t>Integer</w:t>
      </w:r>
      <w:proofErr w:type="spellEnd"/>
    </w:p>
    <w:p w:rsidR="00342A40" w:rsidRDefault="00342A40">
      <w:r>
        <w:tab/>
        <w:t>Código:</w:t>
      </w:r>
    </w:p>
    <w:p w:rsidR="00342A40" w:rsidRPr="00073114" w:rsidRDefault="00342A40">
      <w:pPr>
        <w:rPr>
          <w:lang w:val="en-US"/>
        </w:rPr>
      </w:pPr>
      <w:r>
        <w:tab/>
      </w:r>
      <w:proofErr w:type="spellStart"/>
      <w:r w:rsidRPr="00073114">
        <w:rPr>
          <w:lang w:val="en-US"/>
        </w:rPr>
        <w:t>Encontrado</w:t>
      </w:r>
      <w:proofErr w:type="spellEnd"/>
      <w:r w:rsidRPr="00073114">
        <w:rPr>
          <w:lang w:val="en-US"/>
        </w:rPr>
        <w:t>=False</w:t>
      </w:r>
    </w:p>
    <w:p w:rsidR="00342A40" w:rsidRPr="00342A40" w:rsidRDefault="00342A40">
      <w:pPr>
        <w:rPr>
          <w:lang w:val="en-US"/>
        </w:rPr>
      </w:pPr>
      <w:r w:rsidRPr="00073114">
        <w:rPr>
          <w:lang w:val="en-US"/>
        </w:rPr>
        <w:tab/>
      </w:r>
      <w:r w:rsidRPr="00342A40">
        <w:rPr>
          <w:lang w:val="en-US"/>
        </w:rPr>
        <w:t xml:space="preserve">For I = 1 To </w:t>
      </w:r>
      <w:proofErr w:type="spellStart"/>
      <w:r w:rsidRPr="00342A40">
        <w:rPr>
          <w:lang w:val="en-US"/>
        </w:rPr>
        <w:t>Guardados</w:t>
      </w:r>
      <w:proofErr w:type="spellEnd"/>
      <w:r w:rsidRPr="00342A40">
        <w:rPr>
          <w:lang w:val="en-US"/>
        </w:rPr>
        <w:t xml:space="preserve"> Step 1</w:t>
      </w:r>
    </w:p>
    <w:p w:rsidR="00342A40" w:rsidRDefault="00342A40">
      <w:pPr>
        <w:rPr>
          <w:lang w:val="en-US"/>
        </w:rPr>
      </w:pPr>
      <w:r>
        <w:rPr>
          <w:lang w:val="en-US"/>
        </w:rPr>
        <w:tab/>
      </w:r>
      <w:r>
        <w:rPr>
          <w:lang w:val="en-US"/>
        </w:rPr>
        <w:tab/>
        <w:t>If(</w:t>
      </w:r>
      <w:proofErr w:type="spellStart"/>
      <w:r>
        <w:rPr>
          <w:lang w:val="en-US"/>
        </w:rPr>
        <w:t>Textos</w:t>
      </w:r>
      <w:proofErr w:type="spellEnd"/>
      <w:r>
        <w:rPr>
          <w:lang w:val="en-US"/>
        </w:rPr>
        <w:t>[I]==Valor) Then</w:t>
      </w:r>
    </w:p>
    <w:p w:rsidR="00342A40" w:rsidRDefault="00342A40">
      <w:pPr>
        <w:rPr>
          <w:lang w:val="en-US"/>
        </w:rPr>
      </w:pPr>
      <w:r>
        <w:rPr>
          <w:lang w:val="en-US"/>
        </w:rPr>
        <w:tab/>
      </w:r>
      <w:r>
        <w:rPr>
          <w:lang w:val="en-US"/>
        </w:rPr>
        <w:tab/>
      </w:r>
      <w:r>
        <w:rPr>
          <w:lang w:val="en-US"/>
        </w:rPr>
        <w:tab/>
      </w:r>
      <w:proofErr w:type="spellStart"/>
      <w:r>
        <w:rPr>
          <w:lang w:val="en-US"/>
        </w:rPr>
        <w:t>Encontrado</w:t>
      </w:r>
      <w:proofErr w:type="spellEnd"/>
      <w:r>
        <w:rPr>
          <w:lang w:val="en-US"/>
        </w:rPr>
        <w:t>=True</w:t>
      </w:r>
    </w:p>
    <w:p w:rsidR="00342A40" w:rsidRDefault="00342A40">
      <w:pPr>
        <w:rPr>
          <w:lang w:val="en-US"/>
        </w:rPr>
      </w:pPr>
      <w:r>
        <w:rPr>
          <w:lang w:val="en-US"/>
        </w:rPr>
        <w:tab/>
      </w:r>
      <w:r>
        <w:rPr>
          <w:lang w:val="en-US"/>
        </w:rPr>
        <w:tab/>
        <w:t>End If</w:t>
      </w:r>
      <w:r>
        <w:rPr>
          <w:lang w:val="en-US"/>
        </w:rPr>
        <w:tab/>
      </w:r>
    </w:p>
    <w:p w:rsidR="00342A40" w:rsidRDefault="00342A40">
      <w:pPr>
        <w:rPr>
          <w:lang w:val="en-US"/>
        </w:rPr>
      </w:pPr>
      <w:r>
        <w:rPr>
          <w:lang w:val="en-US"/>
        </w:rPr>
        <w:tab/>
        <w:t>End For</w:t>
      </w:r>
    </w:p>
    <w:p w:rsidR="00342A40" w:rsidRPr="00342A40" w:rsidRDefault="00342A40">
      <w:pPr>
        <w:rPr>
          <w:lang w:val="en-US"/>
        </w:rPr>
      </w:pPr>
      <w:r>
        <w:rPr>
          <w:lang w:val="en-US"/>
        </w:rPr>
        <w:tab/>
        <w:t xml:space="preserve">Return </w:t>
      </w:r>
      <w:proofErr w:type="spellStart"/>
      <w:r>
        <w:rPr>
          <w:lang w:val="en-US"/>
        </w:rPr>
        <w:t>Encontrado</w:t>
      </w:r>
      <w:proofErr w:type="spellEnd"/>
    </w:p>
    <w:p w:rsidR="00342A40" w:rsidRPr="00555A1B" w:rsidRDefault="00342A40">
      <w:pPr>
        <w:rPr>
          <w:lang w:val="en-US"/>
        </w:rPr>
      </w:pPr>
      <w:r w:rsidRPr="00555A1B">
        <w:rPr>
          <w:lang w:val="en-US"/>
        </w:rPr>
        <w:t>End Function</w:t>
      </w:r>
    </w:p>
    <w:p w:rsidR="00342A40" w:rsidRDefault="00342A40">
      <w:pPr>
        <w:rPr>
          <w:lang w:val="en-US"/>
        </w:rPr>
      </w:pPr>
      <w:r w:rsidRPr="00342A40">
        <w:rPr>
          <w:lang w:val="en-US"/>
        </w:rPr>
        <w:t xml:space="preserve">Function </w:t>
      </w:r>
      <w:proofErr w:type="spellStart"/>
      <w:r w:rsidRPr="00342A40">
        <w:rPr>
          <w:lang w:val="en-US"/>
        </w:rPr>
        <w:t>DevolverTextos</w:t>
      </w:r>
      <w:proofErr w:type="spellEnd"/>
      <w:r w:rsidRPr="00342A40">
        <w:rPr>
          <w:lang w:val="en-US"/>
        </w:rPr>
        <w:t xml:space="preserve"> (</w:t>
      </w:r>
      <w:proofErr w:type="spellStart"/>
      <w:r>
        <w:rPr>
          <w:lang w:val="en-US"/>
        </w:rPr>
        <w:t>Textos</w:t>
      </w:r>
      <w:proofErr w:type="spellEnd"/>
      <w:r>
        <w:rPr>
          <w:lang w:val="en-US"/>
        </w:rPr>
        <w:t xml:space="preserve"> 1 To 10 String, L1 String, L2 String)</w:t>
      </w:r>
    </w:p>
    <w:p w:rsidR="00342A40" w:rsidRPr="00555A1B" w:rsidRDefault="00342A40" w:rsidP="00342A40">
      <w:r>
        <w:rPr>
          <w:lang w:val="en-US"/>
        </w:rPr>
        <w:tab/>
      </w:r>
      <w:r w:rsidRPr="00555A1B">
        <w:t>Datos:</w:t>
      </w:r>
    </w:p>
    <w:p w:rsidR="00342A40" w:rsidRPr="00555A1B" w:rsidRDefault="00342A40" w:rsidP="00342A40">
      <w:r w:rsidRPr="00555A1B">
        <w:tab/>
      </w:r>
      <w:r w:rsidR="0092374A" w:rsidRPr="00555A1B">
        <w:t xml:space="preserve">I, K, </w:t>
      </w:r>
      <w:proofErr w:type="spellStart"/>
      <w:r w:rsidR="0092374A" w:rsidRPr="00555A1B">
        <w:t>Len</w:t>
      </w:r>
      <w:proofErr w:type="spellEnd"/>
      <w:r w:rsidRPr="00555A1B">
        <w:t xml:space="preserve"> </w:t>
      </w:r>
      <w:proofErr w:type="spellStart"/>
      <w:r w:rsidRPr="00555A1B">
        <w:t>Integer</w:t>
      </w:r>
      <w:proofErr w:type="spellEnd"/>
    </w:p>
    <w:p w:rsidR="0092374A" w:rsidRPr="00555A1B" w:rsidRDefault="0092374A" w:rsidP="00342A40">
      <w:r w:rsidRPr="00555A1B">
        <w:tab/>
        <w:t xml:space="preserve">Texto </w:t>
      </w:r>
      <w:proofErr w:type="spellStart"/>
      <w:r w:rsidRPr="00555A1B">
        <w:t>String</w:t>
      </w:r>
      <w:proofErr w:type="spellEnd"/>
    </w:p>
    <w:p w:rsidR="00342A40" w:rsidRPr="00342A40" w:rsidRDefault="00342A40" w:rsidP="00342A40">
      <w:r w:rsidRPr="00555A1B">
        <w:tab/>
      </w:r>
      <w:r w:rsidRPr="00342A40">
        <w:t xml:space="preserve">//guarda el total de </w:t>
      </w:r>
      <w:proofErr w:type="spellStart"/>
      <w:r w:rsidRPr="00342A40">
        <w:t>cadenzas</w:t>
      </w:r>
      <w:proofErr w:type="spellEnd"/>
      <w:r w:rsidRPr="00342A40">
        <w:t xml:space="preserve"> que cumple</w:t>
      </w:r>
    </w:p>
    <w:p w:rsidR="00342A40" w:rsidRPr="00342A40" w:rsidRDefault="00342A40" w:rsidP="00342A40">
      <w:r>
        <w:tab/>
        <w:t>//la condición</w:t>
      </w:r>
    </w:p>
    <w:p w:rsidR="00342A40" w:rsidRPr="00555A1B" w:rsidRDefault="00342A40" w:rsidP="00342A40">
      <w:r w:rsidRPr="00342A40">
        <w:tab/>
      </w:r>
      <w:r w:rsidRPr="00555A1B">
        <w:t xml:space="preserve">Totales </w:t>
      </w:r>
      <w:proofErr w:type="spellStart"/>
      <w:r w:rsidRPr="00555A1B">
        <w:t>Integer</w:t>
      </w:r>
      <w:proofErr w:type="spellEnd"/>
    </w:p>
    <w:p w:rsidR="00342A40" w:rsidRPr="00555A1B" w:rsidRDefault="00342A40" w:rsidP="00342A40">
      <w:r w:rsidRPr="00555A1B">
        <w:tab/>
        <w:t>Código:</w:t>
      </w:r>
    </w:p>
    <w:p w:rsidR="00342A40" w:rsidRPr="00555A1B" w:rsidRDefault="00342A40" w:rsidP="00342A40">
      <w:r w:rsidRPr="00555A1B">
        <w:tab/>
        <w:t>Totales=0</w:t>
      </w:r>
    </w:p>
    <w:p w:rsidR="00342A40" w:rsidRPr="00342A40" w:rsidRDefault="00342A40" w:rsidP="00342A40">
      <w:r w:rsidRPr="00555A1B">
        <w:tab/>
      </w:r>
      <w:r w:rsidRPr="00342A40">
        <w:t xml:space="preserve">//recorre una primera vez el </w:t>
      </w:r>
      <w:proofErr w:type="spellStart"/>
      <w:r w:rsidRPr="00342A40">
        <w:t>array</w:t>
      </w:r>
      <w:proofErr w:type="spellEnd"/>
      <w:r w:rsidRPr="00342A40">
        <w:t xml:space="preserve"> para saber cuantas </w:t>
      </w:r>
      <w:proofErr w:type="spellStart"/>
      <w:r w:rsidRPr="00342A40">
        <w:t>cadenzas</w:t>
      </w:r>
      <w:proofErr w:type="spellEnd"/>
    </w:p>
    <w:p w:rsidR="00342A40" w:rsidRDefault="00342A40" w:rsidP="00342A40">
      <w:r>
        <w:tab/>
        <w:t>//cumplen la condición</w:t>
      </w:r>
    </w:p>
    <w:p w:rsidR="00342A40" w:rsidRDefault="00342A40" w:rsidP="00342A40">
      <w:r>
        <w:tab/>
      </w:r>
      <w:proofErr w:type="spellStart"/>
      <w:r w:rsidR="0092374A">
        <w:t>For</w:t>
      </w:r>
      <w:proofErr w:type="spellEnd"/>
      <w:r w:rsidR="0092374A">
        <w:t xml:space="preserve"> I= 1 </w:t>
      </w:r>
      <w:proofErr w:type="spellStart"/>
      <w:r w:rsidR="0092374A">
        <w:t>To</w:t>
      </w:r>
      <w:proofErr w:type="spellEnd"/>
      <w:r w:rsidR="0092374A">
        <w:t xml:space="preserve"> 10 </w:t>
      </w:r>
      <w:proofErr w:type="spellStart"/>
      <w:r w:rsidR="0092374A">
        <w:t>Step</w:t>
      </w:r>
      <w:proofErr w:type="spellEnd"/>
      <w:r w:rsidR="0092374A">
        <w:t xml:space="preserve"> 1</w:t>
      </w:r>
    </w:p>
    <w:p w:rsidR="0092374A" w:rsidRDefault="0092374A" w:rsidP="00342A40">
      <w:r>
        <w:tab/>
      </w:r>
      <w:r>
        <w:tab/>
        <w:t>Texto=Textos[I]</w:t>
      </w:r>
    </w:p>
    <w:p w:rsidR="0092374A" w:rsidRDefault="0092374A" w:rsidP="00342A40">
      <w:r>
        <w:tab/>
      </w:r>
      <w:r>
        <w:tab/>
      </w:r>
      <w:proofErr w:type="spellStart"/>
      <w:r>
        <w:t>Len</w:t>
      </w:r>
      <w:proofErr w:type="spellEnd"/>
      <w:r>
        <w:t>=Longitud(Texto)</w:t>
      </w:r>
    </w:p>
    <w:p w:rsidR="0092374A" w:rsidRDefault="0092374A" w:rsidP="00342A40">
      <w:r>
        <w:lastRenderedPageBreak/>
        <w:tab/>
      </w:r>
      <w:r>
        <w:tab/>
        <w:t>//si la primera letra del texto coincide con L1</w:t>
      </w:r>
    </w:p>
    <w:p w:rsidR="0092374A" w:rsidRDefault="0092374A" w:rsidP="00342A40">
      <w:r>
        <w:tab/>
      </w:r>
      <w:r>
        <w:tab/>
        <w:t>//y la última con L2, cumple con la condición</w:t>
      </w:r>
    </w:p>
    <w:p w:rsidR="0092374A" w:rsidRPr="00555A1B" w:rsidRDefault="0092374A" w:rsidP="00342A40">
      <w:r>
        <w:tab/>
      </w:r>
      <w:r>
        <w:tab/>
      </w:r>
      <w:proofErr w:type="spellStart"/>
      <w:r w:rsidRPr="00555A1B">
        <w:t>If</w:t>
      </w:r>
      <w:proofErr w:type="spellEnd"/>
      <w:r w:rsidRPr="00555A1B">
        <w:t xml:space="preserve"> (</w:t>
      </w:r>
      <w:proofErr w:type="spellStart"/>
      <w:r w:rsidRPr="00555A1B">
        <w:t>ObtenerLetra</w:t>
      </w:r>
      <w:proofErr w:type="spellEnd"/>
      <w:r w:rsidRPr="00555A1B">
        <w:t xml:space="preserve">(Texto, 1)==L1 AND </w:t>
      </w:r>
    </w:p>
    <w:p w:rsidR="0092374A" w:rsidRPr="00555A1B" w:rsidRDefault="0092374A" w:rsidP="0092374A">
      <w:pPr>
        <w:ind w:left="2124" w:firstLine="708"/>
      </w:pPr>
      <w:proofErr w:type="spellStart"/>
      <w:r w:rsidRPr="00555A1B">
        <w:t>ObtenerLetra</w:t>
      </w:r>
      <w:proofErr w:type="spellEnd"/>
      <w:r w:rsidRPr="00555A1B">
        <w:t xml:space="preserve">(Texto, </w:t>
      </w:r>
      <w:proofErr w:type="spellStart"/>
      <w:r w:rsidRPr="00555A1B">
        <w:t>Len</w:t>
      </w:r>
      <w:proofErr w:type="spellEnd"/>
      <w:r w:rsidRPr="00555A1B">
        <w:t xml:space="preserve">)==L2) </w:t>
      </w:r>
      <w:proofErr w:type="spellStart"/>
      <w:r w:rsidRPr="00555A1B">
        <w:t>Then</w:t>
      </w:r>
      <w:proofErr w:type="spellEnd"/>
    </w:p>
    <w:p w:rsidR="0092374A" w:rsidRDefault="0092374A" w:rsidP="0092374A">
      <w:pPr>
        <w:rPr>
          <w:lang w:val="en-US"/>
        </w:rPr>
      </w:pPr>
      <w:r w:rsidRPr="00555A1B">
        <w:tab/>
      </w:r>
      <w:r w:rsidRPr="00555A1B">
        <w:tab/>
      </w:r>
      <w:r w:rsidRPr="00555A1B">
        <w:tab/>
      </w:r>
      <w:proofErr w:type="spellStart"/>
      <w:r>
        <w:rPr>
          <w:lang w:val="en-US"/>
        </w:rPr>
        <w:t>Totales</w:t>
      </w:r>
      <w:proofErr w:type="spellEnd"/>
      <w:r>
        <w:rPr>
          <w:lang w:val="en-US"/>
        </w:rPr>
        <w:t>=Totales+1</w:t>
      </w:r>
    </w:p>
    <w:p w:rsidR="0092374A" w:rsidRPr="0092374A" w:rsidRDefault="0092374A" w:rsidP="0092374A">
      <w:pPr>
        <w:rPr>
          <w:lang w:val="en-US"/>
        </w:rPr>
      </w:pPr>
      <w:r>
        <w:rPr>
          <w:lang w:val="en-US"/>
        </w:rPr>
        <w:tab/>
      </w:r>
      <w:r>
        <w:rPr>
          <w:lang w:val="en-US"/>
        </w:rPr>
        <w:tab/>
        <w:t>End If</w:t>
      </w:r>
    </w:p>
    <w:p w:rsidR="0092374A" w:rsidRDefault="0092374A" w:rsidP="00342A40">
      <w:pPr>
        <w:rPr>
          <w:lang w:val="en-US"/>
        </w:rPr>
      </w:pPr>
      <w:r w:rsidRPr="0092374A">
        <w:rPr>
          <w:lang w:val="en-US"/>
        </w:rPr>
        <w:tab/>
        <w:t>End For</w:t>
      </w:r>
    </w:p>
    <w:p w:rsidR="0092374A" w:rsidRPr="0092374A" w:rsidRDefault="0092374A" w:rsidP="00342A40">
      <w:r>
        <w:rPr>
          <w:lang w:val="en-US"/>
        </w:rPr>
        <w:tab/>
      </w:r>
      <w:r w:rsidRPr="0092374A">
        <w:t xml:space="preserve">//declara una variable </w:t>
      </w:r>
      <w:proofErr w:type="spellStart"/>
      <w:r w:rsidRPr="0092374A">
        <w:t>array</w:t>
      </w:r>
      <w:proofErr w:type="spellEnd"/>
      <w:r w:rsidRPr="0092374A">
        <w:t xml:space="preserve"> del tamaño de textos</w:t>
      </w:r>
    </w:p>
    <w:p w:rsidR="0092374A" w:rsidRDefault="0092374A" w:rsidP="00342A40">
      <w:r>
        <w:tab/>
        <w:t>//encontrados</w:t>
      </w:r>
      <w:r w:rsidR="00DC5F3E">
        <w:t>, que será lo que devuelva la función</w:t>
      </w:r>
    </w:p>
    <w:p w:rsidR="0092374A" w:rsidRDefault="0092374A" w:rsidP="00342A40">
      <w:r>
        <w:tab/>
        <w:t xml:space="preserve">Encontrados 1 </w:t>
      </w:r>
      <w:proofErr w:type="spellStart"/>
      <w:r>
        <w:t>To</w:t>
      </w:r>
      <w:proofErr w:type="spellEnd"/>
      <w:r>
        <w:t xml:space="preserve"> Totales </w:t>
      </w:r>
      <w:proofErr w:type="spellStart"/>
      <w:r>
        <w:t>String</w:t>
      </w:r>
      <w:proofErr w:type="spellEnd"/>
    </w:p>
    <w:p w:rsidR="0092374A" w:rsidRDefault="0092374A" w:rsidP="00342A40">
      <w:r>
        <w:tab/>
        <w:t>K=0 //posición donde se guarda el encontrado</w:t>
      </w:r>
    </w:p>
    <w:p w:rsidR="0092374A" w:rsidRDefault="0092374A" w:rsidP="00342A40">
      <w:r>
        <w:tab/>
        <w:t xml:space="preserve">//vuelve a recorrer el </w:t>
      </w:r>
      <w:proofErr w:type="spellStart"/>
      <w:r>
        <w:t>array</w:t>
      </w:r>
      <w:proofErr w:type="spellEnd"/>
      <w:r>
        <w:t xml:space="preserve"> principal para guardar los textos en el</w:t>
      </w:r>
    </w:p>
    <w:p w:rsidR="0092374A" w:rsidRPr="00555A1B" w:rsidRDefault="0092374A" w:rsidP="00342A40">
      <w:pPr>
        <w:rPr>
          <w:lang w:val="en-US"/>
        </w:rPr>
      </w:pPr>
      <w:r>
        <w:tab/>
      </w:r>
      <w:r w:rsidRPr="00555A1B">
        <w:rPr>
          <w:lang w:val="en-US"/>
        </w:rPr>
        <w:t xml:space="preserve">//array </w:t>
      </w:r>
      <w:proofErr w:type="spellStart"/>
      <w:r w:rsidRPr="00555A1B">
        <w:rPr>
          <w:lang w:val="en-US"/>
        </w:rPr>
        <w:t>Encontrados</w:t>
      </w:r>
      <w:proofErr w:type="spellEnd"/>
    </w:p>
    <w:p w:rsidR="0092374A" w:rsidRPr="0092374A" w:rsidRDefault="0092374A" w:rsidP="0092374A">
      <w:pPr>
        <w:rPr>
          <w:lang w:val="en-US"/>
        </w:rPr>
      </w:pPr>
      <w:r w:rsidRPr="00555A1B">
        <w:rPr>
          <w:lang w:val="en-US"/>
        </w:rPr>
        <w:tab/>
      </w:r>
      <w:r w:rsidRPr="0092374A">
        <w:rPr>
          <w:lang w:val="en-US"/>
        </w:rPr>
        <w:t>For I= 1 To 10 Step 1</w:t>
      </w:r>
    </w:p>
    <w:p w:rsidR="0092374A" w:rsidRPr="00555A1B" w:rsidRDefault="0092374A" w:rsidP="0092374A">
      <w:r w:rsidRPr="0092374A">
        <w:rPr>
          <w:lang w:val="en-US"/>
        </w:rPr>
        <w:tab/>
      </w:r>
      <w:r w:rsidRPr="0092374A">
        <w:rPr>
          <w:lang w:val="en-US"/>
        </w:rPr>
        <w:tab/>
      </w:r>
      <w:r w:rsidRPr="00555A1B">
        <w:t>Texto=Textos[I]</w:t>
      </w:r>
    </w:p>
    <w:p w:rsidR="0092374A" w:rsidRDefault="0092374A" w:rsidP="0092374A">
      <w:r w:rsidRPr="00555A1B">
        <w:tab/>
      </w:r>
      <w:r w:rsidRPr="00555A1B">
        <w:tab/>
      </w:r>
      <w:proofErr w:type="spellStart"/>
      <w:r>
        <w:t>Len</w:t>
      </w:r>
      <w:proofErr w:type="spellEnd"/>
      <w:r>
        <w:t>=Longitud(Texto)</w:t>
      </w:r>
    </w:p>
    <w:p w:rsidR="0092374A" w:rsidRPr="0092374A" w:rsidRDefault="0092374A" w:rsidP="0092374A">
      <w:r>
        <w:tab/>
      </w:r>
      <w:r>
        <w:tab/>
      </w:r>
      <w:proofErr w:type="spellStart"/>
      <w:r w:rsidRPr="0092374A">
        <w:t>If</w:t>
      </w:r>
      <w:proofErr w:type="spellEnd"/>
      <w:r w:rsidRPr="0092374A">
        <w:t xml:space="preserve"> (</w:t>
      </w:r>
      <w:proofErr w:type="spellStart"/>
      <w:r w:rsidRPr="0092374A">
        <w:t>ObtenerLetra</w:t>
      </w:r>
      <w:proofErr w:type="spellEnd"/>
      <w:r w:rsidRPr="0092374A">
        <w:t xml:space="preserve">(Texto, 1)==L1 AND </w:t>
      </w:r>
    </w:p>
    <w:p w:rsidR="0092374A" w:rsidRDefault="0092374A" w:rsidP="0092374A">
      <w:pPr>
        <w:ind w:left="2124" w:firstLine="708"/>
      </w:pPr>
      <w:proofErr w:type="spellStart"/>
      <w:r w:rsidRPr="0092374A">
        <w:t>ObtenerLetra</w:t>
      </w:r>
      <w:proofErr w:type="spellEnd"/>
      <w:r w:rsidRPr="0092374A">
        <w:t xml:space="preserve">(Texto, </w:t>
      </w:r>
      <w:proofErr w:type="spellStart"/>
      <w:r w:rsidRPr="0092374A">
        <w:t>Len</w:t>
      </w:r>
      <w:proofErr w:type="spellEnd"/>
      <w:r w:rsidRPr="0092374A">
        <w:t xml:space="preserve">)==L2) </w:t>
      </w:r>
      <w:proofErr w:type="spellStart"/>
      <w:r w:rsidRPr="0092374A">
        <w:t>Then</w:t>
      </w:r>
      <w:proofErr w:type="spellEnd"/>
    </w:p>
    <w:p w:rsidR="0092374A" w:rsidRPr="00555A1B" w:rsidRDefault="0092374A" w:rsidP="0092374A">
      <w:pPr>
        <w:rPr>
          <w:lang w:val="en-US"/>
        </w:rPr>
      </w:pPr>
      <w:r>
        <w:tab/>
      </w:r>
      <w:r>
        <w:tab/>
      </w:r>
      <w:r>
        <w:tab/>
      </w:r>
      <w:r w:rsidRPr="00555A1B">
        <w:rPr>
          <w:lang w:val="en-US"/>
        </w:rPr>
        <w:t>K=K+1</w:t>
      </w:r>
    </w:p>
    <w:p w:rsidR="0092374A" w:rsidRPr="00555A1B" w:rsidRDefault="0092374A" w:rsidP="0092374A">
      <w:pPr>
        <w:rPr>
          <w:lang w:val="en-US"/>
        </w:rPr>
      </w:pPr>
      <w:r w:rsidRPr="00555A1B">
        <w:rPr>
          <w:lang w:val="en-US"/>
        </w:rPr>
        <w:tab/>
      </w:r>
      <w:r w:rsidRPr="00555A1B">
        <w:rPr>
          <w:lang w:val="en-US"/>
        </w:rPr>
        <w:tab/>
      </w:r>
      <w:r w:rsidRPr="00555A1B">
        <w:rPr>
          <w:lang w:val="en-US"/>
        </w:rPr>
        <w:tab/>
      </w:r>
      <w:proofErr w:type="spellStart"/>
      <w:r w:rsidRPr="00555A1B">
        <w:rPr>
          <w:lang w:val="en-US"/>
        </w:rPr>
        <w:t>Encontrados</w:t>
      </w:r>
      <w:proofErr w:type="spellEnd"/>
      <w:r w:rsidRPr="00555A1B">
        <w:rPr>
          <w:lang w:val="en-US"/>
        </w:rPr>
        <w:t>[K]=</w:t>
      </w:r>
      <w:proofErr w:type="spellStart"/>
      <w:r w:rsidRPr="00555A1B">
        <w:rPr>
          <w:lang w:val="en-US"/>
        </w:rPr>
        <w:t>Texto</w:t>
      </w:r>
      <w:proofErr w:type="spellEnd"/>
    </w:p>
    <w:p w:rsidR="0092374A" w:rsidRPr="0092374A" w:rsidRDefault="0092374A" w:rsidP="0092374A">
      <w:pPr>
        <w:rPr>
          <w:lang w:val="en-US"/>
        </w:rPr>
      </w:pPr>
      <w:r w:rsidRPr="00555A1B">
        <w:rPr>
          <w:lang w:val="en-US"/>
        </w:rPr>
        <w:tab/>
      </w:r>
      <w:r w:rsidRPr="00555A1B">
        <w:rPr>
          <w:lang w:val="en-US"/>
        </w:rPr>
        <w:tab/>
      </w:r>
      <w:r>
        <w:rPr>
          <w:lang w:val="en-US"/>
        </w:rPr>
        <w:t>End If</w:t>
      </w:r>
    </w:p>
    <w:p w:rsidR="00342A40" w:rsidRDefault="0092374A" w:rsidP="0092374A">
      <w:pPr>
        <w:rPr>
          <w:lang w:val="en-US"/>
        </w:rPr>
      </w:pPr>
      <w:r w:rsidRPr="0092374A">
        <w:rPr>
          <w:lang w:val="en-US"/>
        </w:rPr>
        <w:tab/>
        <w:t>End For</w:t>
      </w:r>
    </w:p>
    <w:p w:rsidR="0092374A" w:rsidRPr="0092374A" w:rsidRDefault="0092374A" w:rsidP="0092374A">
      <w:pPr>
        <w:ind w:firstLine="708"/>
      </w:pPr>
      <w:proofErr w:type="spellStart"/>
      <w:r w:rsidRPr="00555A1B">
        <w:t>Return</w:t>
      </w:r>
      <w:proofErr w:type="spellEnd"/>
      <w:r w:rsidRPr="00555A1B">
        <w:t xml:space="preserve"> Encontrados</w:t>
      </w:r>
    </w:p>
    <w:p w:rsidR="00DC5F3E" w:rsidRPr="00555A1B" w:rsidRDefault="00342A40">
      <w:proofErr w:type="spellStart"/>
      <w:r w:rsidRPr="00555A1B">
        <w:t>End</w:t>
      </w:r>
      <w:proofErr w:type="spellEnd"/>
      <w:r w:rsidRPr="00555A1B">
        <w:t xml:space="preserve"> </w:t>
      </w:r>
      <w:proofErr w:type="spellStart"/>
      <w:r w:rsidRPr="00555A1B">
        <w:t>Function</w:t>
      </w:r>
      <w:proofErr w:type="spellEnd"/>
    </w:p>
    <w:p w:rsidR="00DC5F3E" w:rsidRPr="00555A1B" w:rsidRDefault="00DC5F3E">
      <w:r w:rsidRPr="00555A1B">
        <w:lastRenderedPageBreak/>
        <w:t>//programa principal</w:t>
      </w:r>
    </w:p>
    <w:p w:rsidR="00DC5F3E" w:rsidRPr="00555A1B" w:rsidRDefault="00DC5F3E">
      <w:r w:rsidRPr="00555A1B">
        <w:t>Inicio</w:t>
      </w:r>
    </w:p>
    <w:p w:rsidR="00DC5F3E" w:rsidRPr="00555A1B" w:rsidRDefault="00DC5F3E">
      <w:r w:rsidRPr="00555A1B">
        <w:tab/>
        <w:t>Datos:</w:t>
      </w:r>
    </w:p>
    <w:p w:rsidR="00DC5F3E" w:rsidRPr="00555A1B" w:rsidRDefault="00DC5F3E">
      <w:r w:rsidRPr="00555A1B">
        <w:tab/>
        <w:t>I</w:t>
      </w:r>
      <w:r w:rsidR="0023049B" w:rsidRPr="00555A1B">
        <w:t>, Guardados</w:t>
      </w:r>
      <w:r w:rsidRPr="00555A1B">
        <w:t xml:space="preserve"> </w:t>
      </w:r>
      <w:proofErr w:type="spellStart"/>
      <w:r w:rsidRPr="00555A1B">
        <w:t>Integer</w:t>
      </w:r>
      <w:proofErr w:type="spellEnd"/>
    </w:p>
    <w:p w:rsidR="0023049B" w:rsidRPr="00555A1B" w:rsidRDefault="0023049B">
      <w:r w:rsidRPr="00555A1B">
        <w:tab/>
        <w:t xml:space="preserve">Existe </w:t>
      </w:r>
      <w:proofErr w:type="spellStart"/>
      <w:r w:rsidRPr="00555A1B">
        <w:t>boolean</w:t>
      </w:r>
      <w:proofErr w:type="spellEnd"/>
    </w:p>
    <w:p w:rsidR="00DC5F3E" w:rsidRPr="00555A1B" w:rsidRDefault="00DC5F3E">
      <w:r w:rsidRPr="00555A1B">
        <w:tab/>
        <w:t xml:space="preserve">Tex, Letra1, Letra2 </w:t>
      </w:r>
      <w:proofErr w:type="spellStart"/>
      <w:r w:rsidRPr="00555A1B">
        <w:t>String</w:t>
      </w:r>
      <w:proofErr w:type="spellEnd"/>
    </w:p>
    <w:p w:rsidR="00DC5F3E" w:rsidRPr="00555A1B" w:rsidRDefault="00DC5F3E">
      <w:r w:rsidRPr="00555A1B">
        <w:tab/>
        <w:t xml:space="preserve">Cadenas 1 </w:t>
      </w:r>
      <w:proofErr w:type="spellStart"/>
      <w:r w:rsidRPr="00555A1B">
        <w:t>To</w:t>
      </w:r>
      <w:proofErr w:type="spellEnd"/>
      <w:r w:rsidRPr="00555A1B">
        <w:t xml:space="preserve"> 10 </w:t>
      </w:r>
      <w:proofErr w:type="spellStart"/>
      <w:r w:rsidRPr="00555A1B">
        <w:t>String</w:t>
      </w:r>
      <w:proofErr w:type="spellEnd"/>
    </w:p>
    <w:p w:rsidR="00DC5F3E" w:rsidRDefault="00DC5F3E">
      <w:r w:rsidRPr="00555A1B">
        <w:tab/>
      </w:r>
      <w:r w:rsidRPr="00DC5F3E">
        <w:t>//</w:t>
      </w:r>
      <w:proofErr w:type="spellStart"/>
      <w:r w:rsidRPr="00DC5F3E">
        <w:t>array</w:t>
      </w:r>
      <w:proofErr w:type="spellEnd"/>
      <w:r w:rsidRPr="00DC5F3E">
        <w:t xml:space="preserve"> que guardará los textos que cumplan la condici</w:t>
      </w:r>
      <w:r>
        <w:t>ón</w:t>
      </w:r>
    </w:p>
    <w:p w:rsidR="00DC5F3E" w:rsidRPr="00DC5F3E" w:rsidRDefault="00DC5F3E">
      <w:r>
        <w:tab/>
        <w:t>//no se le asigna tamaño</w:t>
      </w:r>
    </w:p>
    <w:p w:rsidR="00DC5F3E" w:rsidRPr="00555A1B" w:rsidRDefault="00DC5F3E">
      <w:r w:rsidRPr="00DC5F3E">
        <w:tab/>
      </w:r>
      <w:r w:rsidRPr="00555A1B">
        <w:t xml:space="preserve">Recuperados </w:t>
      </w:r>
      <w:proofErr w:type="spellStart"/>
      <w:r w:rsidRPr="00555A1B">
        <w:t>String</w:t>
      </w:r>
      <w:proofErr w:type="spellEnd"/>
    </w:p>
    <w:p w:rsidR="0023049B" w:rsidRPr="00555A1B" w:rsidRDefault="0023049B">
      <w:r w:rsidRPr="00555A1B">
        <w:tab/>
        <w:t>Código:</w:t>
      </w:r>
    </w:p>
    <w:p w:rsidR="0023049B" w:rsidRPr="0023049B" w:rsidRDefault="0023049B">
      <w:r w:rsidRPr="00555A1B">
        <w:tab/>
      </w:r>
      <w:r w:rsidRPr="0023049B">
        <w:t>//lleva la cuenta de los textos guardados</w:t>
      </w:r>
    </w:p>
    <w:p w:rsidR="0023049B" w:rsidRPr="00555A1B" w:rsidRDefault="0023049B">
      <w:r w:rsidRPr="0023049B">
        <w:tab/>
      </w:r>
      <w:r w:rsidRPr="00555A1B">
        <w:t>Guardados=0</w:t>
      </w:r>
    </w:p>
    <w:p w:rsidR="0023049B" w:rsidRPr="00555A1B" w:rsidRDefault="0023049B">
      <w:r w:rsidRPr="00555A1B">
        <w:tab/>
        <w:t>//lee los textos</w:t>
      </w:r>
    </w:p>
    <w:p w:rsidR="00DC5F3E" w:rsidRPr="00555A1B" w:rsidRDefault="00DC5F3E">
      <w:r w:rsidRPr="00555A1B">
        <w:tab/>
      </w:r>
      <w:proofErr w:type="spellStart"/>
      <w:r w:rsidRPr="00555A1B">
        <w:t>For</w:t>
      </w:r>
      <w:proofErr w:type="spellEnd"/>
      <w:r w:rsidRPr="00555A1B">
        <w:t xml:space="preserve"> I=1 </w:t>
      </w:r>
      <w:proofErr w:type="spellStart"/>
      <w:r w:rsidRPr="00555A1B">
        <w:t>To</w:t>
      </w:r>
      <w:proofErr w:type="spellEnd"/>
      <w:r w:rsidRPr="00555A1B">
        <w:t xml:space="preserve"> 10 </w:t>
      </w:r>
      <w:proofErr w:type="spellStart"/>
      <w:r w:rsidRPr="00555A1B">
        <w:t>Step</w:t>
      </w:r>
      <w:proofErr w:type="spellEnd"/>
      <w:r w:rsidRPr="00555A1B">
        <w:t xml:space="preserve"> 1</w:t>
      </w:r>
    </w:p>
    <w:p w:rsidR="0023049B" w:rsidRPr="0023049B" w:rsidRDefault="0023049B">
      <w:r w:rsidRPr="00555A1B">
        <w:tab/>
      </w:r>
      <w:r w:rsidRPr="00555A1B">
        <w:tab/>
      </w:r>
      <w:r w:rsidRPr="0023049B">
        <w:t xml:space="preserve">//repite la lectura del </w:t>
      </w:r>
      <w:r>
        <w:t>texto</w:t>
      </w:r>
      <w:r w:rsidRPr="0023049B">
        <w:t xml:space="preserve"> mientras</w:t>
      </w:r>
    </w:p>
    <w:p w:rsidR="0023049B" w:rsidRPr="0023049B" w:rsidRDefault="0023049B">
      <w:r>
        <w:tab/>
      </w:r>
      <w:r>
        <w:tab/>
        <w:t>//esté repetido</w:t>
      </w:r>
    </w:p>
    <w:p w:rsidR="00DC5F3E" w:rsidRPr="00073114" w:rsidRDefault="0023049B" w:rsidP="0023049B">
      <w:pPr>
        <w:ind w:left="708" w:firstLine="708"/>
      </w:pPr>
      <w:r w:rsidRPr="00073114">
        <w:t xml:space="preserve">Do </w:t>
      </w:r>
    </w:p>
    <w:p w:rsidR="0023049B" w:rsidRPr="00073114" w:rsidRDefault="0023049B">
      <w:r w:rsidRPr="00073114">
        <w:tab/>
      </w:r>
      <w:r w:rsidRPr="00073114">
        <w:tab/>
      </w:r>
      <w:r w:rsidRPr="00073114">
        <w:tab/>
        <w:t>Leer Tex</w:t>
      </w:r>
    </w:p>
    <w:p w:rsidR="0023049B" w:rsidRPr="0023049B" w:rsidRDefault="0023049B">
      <w:r w:rsidRPr="00073114">
        <w:tab/>
      </w:r>
      <w:r w:rsidRPr="00073114">
        <w:tab/>
      </w:r>
      <w:r w:rsidRPr="00073114">
        <w:tab/>
      </w:r>
      <w:r>
        <w:t>Existe=Existe(Cadenas, Tex</w:t>
      </w:r>
      <w:r w:rsidRPr="0023049B">
        <w:t>, Guardados)</w:t>
      </w:r>
    </w:p>
    <w:p w:rsidR="0023049B" w:rsidRPr="00555A1B" w:rsidRDefault="0023049B">
      <w:r w:rsidRPr="0023049B">
        <w:tab/>
      </w:r>
      <w:r w:rsidRPr="0023049B">
        <w:tab/>
      </w:r>
      <w:proofErr w:type="spellStart"/>
      <w:r w:rsidRPr="00555A1B">
        <w:t>While</w:t>
      </w:r>
      <w:proofErr w:type="spellEnd"/>
      <w:r w:rsidRPr="00555A1B">
        <w:t>(Existe&lt;&gt;True)</w:t>
      </w:r>
    </w:p>
    <w:p w:rsidR="0023049B" w:rsidRPr="0023049B" w:rsidRDefault="0023049B">
      <w:r w:rsidRPr="00555A1B">
        <w:tab/>
      </w:r>
      <w:r w:rsidRPr="00555A1B">
        <w:tab/>
      </w:r>
      <w:r w:rsidRPr="0023049B">
        <w:t>//guarda el texto en su posici</w:t>
      </w:r>
      <w:r>
        <w:t>ón</w:t>
      </w:r>
    </w:p>
    <w:p w:rsidR="00DC5F3E" w:rsidRPr="00555A1B" w:rsidRDefault="0023049B">
      <w:r w:rsidRPr="0023049B">
        <w:tab/>
      </w:r>
      <w:r w:rsidRPr="0023049B">
        <w:tab/>
      </w:r>
      <w:r w:rsidRPr="00555A1B">
        <w:t>Guardados=Guardados+1</w:t>
      </w:r>
    </w:p>
    <w:p w:rsidR="0023049B" w:rsidRPr="00555A1B" w:rsidRDefault="0023049B">
      <w:r w:rsidRPr="00555A1B">
        <w:tab/>
      </w:r>
      <w:r w:rsidRPr="00555A1B">
        <w:tab/>
        <w:t>Cadenas[I]=Tex</w:t>
      </w:r>
    </w:p>
    <w:p w:rsidR="00DC5F3E" w:rsidRPr="00555A1B" w:rsidRDefault="00DC5F3E">
      <w:r w:rsidRPr="00555A1B">
        <w:lastRenderedPageBreak/>
        <w:tab/>
      </w:r>
      <w:proofErr w:type="spellStart"/>
      <w:r w:rsidRPr="00555A1B">
        <w:t>End</w:t>
      </w:r>
      <w:proofErr w:type="spellEnd"/>
      <w:r w:rsidRPr="00555A1B">
        <w:t xml:space="preserve"> </w:t>
      </w:r>
      <w:proofErr w:type="spellStart"/>
      <w:r w:rsidRPr="00555A1B">
        <w:t>For</w:t>
      </w:r>
      <w:proofErr w:type="spellEnd"/>
    </w:p>
    <w:p w:rsidR="0023049B" w:rsidRPr="00555A1B" w:rsidRDefault="0023049B">
      <w:r w:rsidRPr="00555A1B">
        <w:tab/>
        <w:t>Leer Letra1</w:t>
      </w:r>
    </w:p>
    <w:p w:rsidR="0023049B" w:rsidRPr="00555A1B" w:rsidRDefault="0023049B">
      <w:r w:rsidRPr="00555A1B">
        <w:tab/>
        <w:t>Leer Letra2</w:t>
      </w:r>
    </w:p>
    <w:p w:rsidR="0023049B" w:rsidRPr="0023049B" w:rsidRDefault="0023049B">
      <w:r w:rsidRPr="00555A1B">
        <w:tab/>
      </w:r>
      <w:r w:rsidRPr="0023049B">
        <w:t>//recupera los textos que cumplen la condici</w:t>
      </w:r>
      <w:r>
        <w:t>ón y los muestra</w:t>
      </w:r>
    </w:p>
    <w:p w:rsidR="0023049B" w:rsidRPr="0023049B" w:rsidRDefault="0023049B">
      <w:r w:rsidRPr="0023049B">
        <w:tab/>
        <w:t>Recuperados=</w:t>
      </w:r>
      <w:proofErr w:type="spellStart"/>
      <w:r w:rsidRPr="0023049B">
        <w:t>DevolverTextos</w:t>
      </w:r>
      <w:proofErr w:type="spellEnd"/>
      <w:r w:rsidRPr="0023049B">
        <w:t>(Cadenas, Letra1, Letra2)</w:t>
      </w:r>
    </w:p>
    <w:p w:rsidR="00DC5F3E" w:rsidRPr="0023049B" w:rsidRDefault="0023049B">
      <w:pPr>
        <w:rPr>
          <w:lang w:val="en-US"/>
        </w:rPr>
      </w:pPr>
      <w:r>
        <w:tab/>
      </w:r>
      <w:r w:rsidRPr="0023049B">
        <w:rPr>
          <w:lang w:val="en-US"/>
        </w:rPr>
        <w:t xml:space="preserve">For I=1 To </w:t>
      </w:r>
      <w:proofErr w:type="spellStart"/>
      <w:r w:rsidRPr="0023049B">
        <w:rPr>
          <w:lang w:val="en-US"/>
        </w:rPr>
        <w:t>Recuperados.length</w:t>
      </w:r>
      <w:proofErr w:type="spellEnd"/>
      <w:r w:rsidRPr="0023049B">
        <w:rPr>
          <w:lang w:val="en-US"/>
        </w:rPr>
        <w:t xml:space="preserve"> Step 1</w:t>
      </w:r>
    </w:p>
    <w:p w:rsidR="0023049B" w:rsidRPr="00555A1B" w:rsidRDefault="0023049B">
      <w:r>
        <w:rPr>
          <w:lang w:val="en-US"/>
        </w:rPr>
        <w:tab/>
      </w:r>
      <w:r>
        <w:rPr>
          <w:lang w:val="en-US"/>
        </w:rPr>
        <w:tab/>
      </w:r>
      <w:r w:rsidRPr="00555A1B">
        <w:t>Mostrar Recuperados[I]</w:t>
      </w:r>
    </w:p>
    <w:p w:rsidR="0023049B" w:rsidRPr="00555A1B" w:rsidRDefault="0023049B">
      <w:r w:rsidRPr="00555A1B">
        <w:tab/>
      </w:r>
      <w:proofErr w:type="spellStart"/>
      <w:r w:rsidRPr="00555A1B">
        <w:t>End</w:t>
      </w:r>
      <w:proofErr w:type="spellEnd"/>
      <w:r w:rsidRPr="00555A1B">
        <w:t xml:space="preserve"> </w:t>
      </w:r>
      <w:proofErr w:type="spellStart"/>
      <w:r w:rsidRPr="00555A1B">
        <w:t>For</w:t>
      </w:r>
      <w:proofErr w:type="spellEnd"/>
    </w:p>
    <w:p w:rsidR="00EF2910" w:rsidRPr="00555A1B" w:rsidRDefault="00DC5F3E">
      <w:pPr>
        <w:rPr>
          <w:rFonts w:eastAsiaTheme="majorEastAsia" w:cstheme="majorBidi"/>
          <w:bCs/>
          <w:sz w:val="44"/>
          <w:szCs w:val="26"/>
        </w:rPr>
      </w:pPr>
      <w:r w:rsidRPr="00555A1B">
        <w:t>Fin</w:t>
      </w:r>
      <w:r w:rsidR="00EF2910" w:rsidRPr="00555A1B">
        <w:br w:type="page"/>
      </w:r>
    </w:p>
    <w:p w:rsidR="00121F13" w:rsidRPr="00121F13" w:rsidRDefault="00121F13" w:rsidP="00121F13">
      <w:pPr>
        <w:pStyle w:val="Ttulo2"/>
      </w:pPr>
      <w:bookmarkStart w:id="27" w:name="_Toc432431466"/>
      <w:r w:rsidRPr="00121F13">
        <w:lastRenderedPageBreak/>
        <w:t>Actividad práctica 1</w:t>
      </w:r>
      <w:r w:rsidR="004E26BF">
        <w:t>2</w:t>
      </w:r>
      <w:bookmarkEnd w:id="27"/>
    </w:p>
    <w:p w:rsidR="00E621E9" w:rsidRDefault="00E621E9" w:rsidP="00E74EC1">
      <w:pPr>
        <w:pStyle w:val="Destacado"/>
      </w:pPr>
      <w:r>
        <w:t>Algoritmo 1</w:t>
      </w:r>
    </w:p>
    <w:p w:rsidR="00E621E9" w:rsidRDefault="00E621E9" w:rsidP="00121F13">
      <w:proofErr w:type="spellStart"/>
      <w:r>
        <w:t>Class</w:t>
      </w:r>
      <w:proofErr w:type="spellEnd"/>
      <w:r>
        <w:t xml:space="preserve"> Pila</w:t>
      </w:r>
    </w:p>
    <w:p w:rsidR="00E621E9" w:rsidRDefault="00E621E9" w:rsidP="00121F13">
      <w:r>
        <w:tab/>
      </w:r>
      <w:proofErr w:type="spellStart"/>
      <w:r>
        <w:t>Property</w:t>
      </w:r>
      <w:proofErr w:type="spellEnd"/>
      <w:r>
        <w:t xml:space="preserve"> Datos 1 </w:t>
      </w:r>
      <w:proofErr w:type="spellStart"/>
      <w:r>
        <w:t>To</w:t>
      </w:r>
      <w:proofErr w:type="spellEnd"/>
      <w:r>
        <w:t xml:space="preserve"> 10 </w:t>
      </w:r>
      <w:proofErr w:type="spellStart"/>
      <w:r>
        <w:t>String</w:t>
      </w:r>
      <w:proofErr w:type="spellEnd"/>
    </w:p>
    <w:p w:rsidR="00E621E9" w:rsidRDefault="00E621E9" w:rsidP="00121F13">
      <w:r>
        <w:tab/>
        <w:t xml:space="preserve">Guardados </w:t>
      </w:r>
      <w:proofErr w:type="spellStart"/>
      <w:r>
        <w:t>Integer</w:t>
      </w:r>
      <w:proofErr w:type="spellEnd"/>
    </w:p>
    <w:p w:rsidR="00E621E9" w:rsidRDefault="00E621E9" w:rsidP="00121F13">
      <w:r>
        <w:tab/>
        <w:t>Pila()</w:t>
      </w:r>
    </w:p>
    <w:p w:rsidR="00E621E9" w:rsidRDefault="00E621E9" w:rsidP="00121F13">
      <w:r>
        <w:tab/>
      </w:r>
      <w:r>
        <w:tab/>
        <w:t>Guardados=0</w:t>
      </w:r>
    </w:p>
    <w:p w:rsidR="00E621E9" w:rsidRDefault="00E621E9" w:rsidP="00121F13">
      <w:r>
        <w:tab/>
      </w:r>
      <w:proofErr w:type="spellStart"/>
      <w:r>
        <w:t>End</w:t>
      </w:r>
      <w:proofErr w:type="spellEnd"/>
      <w:r>
        <w:t xml:space="preserve"> </w:t>
      </w:r>
      <w:proofErr w:type="spellStart"/>
      <w:r>
        <w:t>Class</w:t>
      </w:r>
      <w:proofErr w:type="spellEnd"/>
    </w:p>
    <w:p w:rsidR="00E621E9" w:rsidRDefault="00E621E9" w:rsidP="00121F13">
      <w:r>
        <w:tab/>
        <w:t xml:space="preserve">Sub Guardar(Texto </w:t>
      </w:r>
      <w:proofErr w:type="spellStart"/>
      <w:r>
        <w:t>String</w:t>
      </w:r>
      <w:proofErr w:type="spellEnd"/>
      <w:r>
        <w:t>)</w:t>
      </w:r>
    </w:p>
    <w:p w:rsidR="00E621E9" w:rsidRDefault="00E621E9" w:rsidP="00121F13">
      <w:r>
        <w:tab/>
      </w:r>
      <w:r>
        <w:tab/>
      </w:r>
      <w:proofErr w:type="spellStart"/>
      <w:r>
        <w:t>If</w:t>
      </w:r>
      <w:proofErr w:type="spellEnd"/>
      <w:r>
        <w:t xml:space="preserve">(Guardados&lt;10) </w:t>
      </w:r>
      <w:proofErr w:type="spellStart"/>
      <w:r>
        <w:t>Then</w:t>
      </w:r>
      <w:proofErr w:type="spellEnd"/>
    </w:p>
    <w:p w:rsidR="00E621E9" w:rsidRDefault="00E621E9" w:rsidP="00121F13">
      <w:r>
        <w:tab/>
      </w:r>
      <w:r>
        <w:tab/>
      </w:r>
      <w:r>
        <w:tab/>
        <w:t>Guardados=Guardados+1</w:t>
      </w:r>
    </w:p>
    <w:p w:rsidR="00E621E9" w:rsidRDefault="00E621E9" w:rsidP="00121F13">
      <w:r>
        <w:tab/>
      </w:r>
      <w:r>
        <w:tab/>
      </w:r>
      <w:r>
        <w:tab/>
        <w:t>Datos[Guardados]=Texto</w:t>
      </w:r>
    </w:p>
    <w:p w:rsidR="00E621E9" w:rsidRDefault="00E621E9" w:rsidP="00121F13">
      <w:r>
        <w:tab/>
      </w:r>
      <w:r>
        <w:tab/>
      </w:r>
      <w:proofErr w:type="spellStart"/>
      <w:r>
        <w:t>End</w:t>
      </w:r>
      <w:proofErr w:type="spellEnd"/>
      <w:r>
        <w:t xml:space="preserve"> </w:t>
      </w:r>
      <w:proofErr w:type="spellStart"/>
      <w:r>
        <w:t>If</w:t>
      </w:r>
      <w:proofErr w:type="spellEnd"/>
    </w:p>
    <w:p w:rsidR="00E621E9" w:rsidRDefault="00E621E9" w:rsidP="00121F13">
      <w:r>
        <w:tab/>
      </w:r>
      <w:proofErr w:type="spellStart"/>
      <w:r>
        <w:t>End</w:t>
      </w:r>
      <w:proofErr w:type="spellEnd"/>
      <w:r>
        <w:t xml:space="preserve"> Sub</w:t>
      </w:r>
    </w:p>
    <w:p w:rsidR="00E621E9" w:rsidRDefault="00E621E9" w:rsidP="00121F13">
      <w:r>
        <w:tab/>
      </w:r>
      <w:proofErr w:type="spellStart"/>
      <w:r>
        <w:t>Function</w:t>
      </w:r>
      <w:proofErr w:type="spellEnd"/>
      <w:r>
        <w:t xml:space="preserve"> Recuperar()</w:t>
      </w:r>
    </w:p>
    <w:p w:rsidR="00E74EC1" w:rsidRPr="00555A1B" w:rsidRDefault="00E621E9" w:rsidP="00121F13">
      <w:r>
        <w:tab/>
      </w:r>
      <w:r>
        <w:tab/>
      </w:r>
      <w:proofErr w:type="spellStart"/>
      <w:r w:rsidR="00E74EC1" w:rsidRPr="00555A1B">
        <w:t>Result</w:t>
      </w:r>
      <w:proofErr w:type="spellEnd"/>
      <w:r w:rsidR="00E74EC1" w:rsidRPr="00555A1B">
        <w:t xml:space="preserve"> </w:t>
      </w:r>
      <w:proofErr w:type="spellStart"/>
      <w:r w:rsidR="00E74EC1" w:rsidRPr="00555A1B">
        <w:t>String</w:t>
      </w:r>
      <w:proofErr w:type="spellEnd"/>
    </w:p>
    <w:p w:rsidR="00E621E9" w:rsidRPr="00555A1B" w:rsidRDefault="00E74EC1" w:rsidP="00E74EC1">
      <w:pPr>
        <w:ind w:left="708" w:firstLine="708"/>
      </w:pPr>
      <w:proofErr w:type="spellStart"/>
      <w:r w:rsidRPr="00555A1B">
        <w:t>Result</w:t>
      </w:r>
      <w:proofErr w:type="spellEnd"/>
      <w:r w:rsidRPr="00555A1B">
        <w:t>=</w:t>
      </w:r>
      <w:r w:rsidR="00E621E9" w:rsidRPr="00555A1B">
        <w:t xml:space="preserve"> Datos[Guardados]</w:t>
      </w:r>
    </w:p>
    <w:p w:rsidR="00E74EC1" w:rsidRPr="00555A1B" w:rsidRDefault="00E74EC1" w:rsidP="00E74EC1">
      <w:pPr>
        <w:ind w:left="708" w:firstLine="708"/>
      </w:pPr>
      <w:r w:rsidRPr="00555A1B">
        <w:t>Guardados=Guardados-1 //simula su eliminación</w:t>
      </w:r>
    </w:p>
    <w:p w:rsidR="00E74EC1" w:rsidRPr="00E74EC1" w:rsidRDefault="00E74EC1" w:rsidP="00E74EC1">
      <w:pPr>
        <w:ind w:left="708" w:firstLine="708"/>
        <w:rPr>
          <w:lang w:val="en-US"/>
        </w:rPr>
      </w:pPr>
      <w:r>
        <w:rPr>
          <w:lang w:val="en-US"/>
        </w:rPr>
        <w:t>Return Result</w:t>
      </w:r>
    </w:p>
    <w:p w:rsidR="00E621E9" w:rsidRPr="00E74EC1" w:rsidRDefault="00E621E9" w:rsidP="00121F13">
      <w:pPr>
        <w:rPr>
          <w:lang w:val="en-US"/>
        </w:rPr>
      </w:pPr>
      <w:r w:rsidRPr="00E74EC1">
        <w:rPr>
          <w:lang w:val="en-US"/>
        </w:rPr>
        <w:tab/>
        <w:t>End Function</w:t>
      </w:r>
    </w:p>
    <w:p w:rsidR="00E621E9" w:rsidRDefault="00E621E9" w:rsidP="00121F13">
      <w:pPr>
        <w:rPr>
          <w:lang w:val="en-US"/>
        </w:rPr>
      </w:pPr>
      <w:r w:rsidRPr="00E74EC1">
        <w:rPr>
          <w:lang w:val="en-US"/>
        </w:rPr>
        <w:t>End Class</w:t>
      </w:r>
    </w:p>
    <w:p w:rsidR="004E26BF" w:rsidRDefault="004E26BF" w:rsidP="00121F13">
      <w:pPr>
        <w:rPr>
          <w:lang w:val="en-US"/>
        </w:rPr>
      </w:pPr>
    </w:p>
    <w:p w:rsidR="004E26BF" w:rsidRPr="00E74EC1" w:rsidRDefault="004E26BF" w:rsidP="00121F13">
      <w:pPr>
        <w:rPr>
          <w:lang w:val="en-US"/>
        </w:rPr>
      </w:pPr>
    </w:p>
    <w:p w:rsidR="00E621E9" w:rsidRPr="00555A1B" w:rsidRDefault="00E621E9" w:rsidP="00E74EC1">
      <w:pPr>
        <w:pStyle w:val="Destacado"/>
      </w:pPr>
      <w:r w:rsidRPr="00555A1B">
        <w:lastRenderedPageBreak/>
        <w:t>Algoritmo 2</w:t>
      </w:r>
    </w:p>
    <w:p w:rsidR="00121F13" w:rsidRDefault="00121F13" w:rsidP="00121F13">
      <w:r>
        <w:t xml:space="preserve">Debemos primeramente crear una clase que encapsule la funcionalidad requerida para la gestión de notas por la aplicación. Esta clase la llamaremos </w:t>
      </w:r>
      <w:proofErr w:type="spellStart"/>
      <w:r>
        <w:t>GestionNotas</w:t>
      </w:r>
      <w:proofErr w:type="spellEnd"/>
      <w:r>
        <w:t xml:space="preserve"> y tendría el siguiente código</w:t>
      </w:r>
    </w:p>
    <w:p w:rsidR="00121F13" w:rsidRDefault="00121F13" w:rsidP="00121F13">
      <w:proofErr w:type="spellStart"/>
      <w:r>
        <w:t>Class</w:t>
      </w:r>
      <w:proofErr w:type="spellEnd"/>
      <w:r>
        <w:t xml:space="preserve"> </w:t>
      </w:r>
      <w:proofErr w:type="spellStart"/>
      <w:r>
        <w:t>GestionNotas</w:t>
      </w:r>
      <w:proofErr w:type="spellEnd"/>
    </w:p>
    <w:p w:rsidR="00121F13" w:rsidRDefault="00121F13" w:rsidP="00121F13">
      <w:r>
        <w:tab/>
        <w:t>//propiedades</w:t>
      </w:r>
    </w:p>
    <w:p w:rsidR="00121F13" w:rsidRDefault="00121F13" w:rsidP="00121F13">
      <w:r>
        <w:tab/>
      </w:r>
      <w:proofErr w:type="spellStart"/>
      <w:r>
        <w:t>Property</w:t>
      </w:r>
      <w:proofErr w:type="spellEnd"/>
      <w:r>
        <w:t xml:space="preserve"> Notas 1 </w:t>
      </w:r>
      <w:proofErr w:type="spellStart"/>
      <w:r>
        <w:t>To</w:t>
      </w:r>
      <w:proofErr w:type="spellEnd"/>
      <w:r>
        <w:t xml:space="preserve"> 10 Decimal</w:t>
      </w:r>
    </w:p>
    <w:p w:rsidR="00121F13" w:rsidRPr="00121F13" w:rsidRDefault="00121F13" w:rsidP="00121F13">
      <w:r>
        <w:tab/>
      </w:r>
      <w:proofErr w:type="spellStart"/>
      <w:r w:rsidRPr="00121F13">
        <w:t>Property</w:t>
      </w:r>
      <w:proofErr w:type="spellEnd"/>
      <w:r w:rsidRPr="00121F13">
        <w:t xml:space="preserve"> Guardadas </w:t>
      </w:r>
      <w:proofErr w:type="spellStart"/>
      <w:r w:rsidRPr="00121F13">
        <w:t>Integer</w:t>
      </w:r>
      <w:proofErr w:type="spellEnd"/>
    </w:p>
    <w:p w:rsidR="00121F13" w:rsidRDefault="00121F13" w:rsidP="00121F13">
      <w:r w:rsidRPr="00121F13">
        <w:tab/>
      </w:r>
      <w:r w:rsidRPr="00A61BF1">
        <w:t>//en el constructor se inicializa la propiedad guardadas a 0</w:t>
      </w:r>
    </w:p>
    <w:p w:rsidR="007176BA" w:rsidRPr="00A61BF1" w:rsidRDefault="007176BA" w:rsidP="00121F13">
      <w:r>
        <w:tab/>
        <w:t>//que contiene las notas guardadas hasta el momento</w:t>
      </w:r>
    </w:p>
    <w:p w:rsidR="00121F13" w:rsidRPr="00A61BF1" w:rsidRDefault="00121F13" w:rsidP="00121F13">
      <w:r w:rsidRPr="00A61BF1">
        <w:tab/>
      </w:r>
      <w:proofErr w:type="spellStart"/>
      <w:r w:rsidRPr="00A61BF1">
        <w:t>GestionNotas</w:t>
      </w:r>
      <w:proofErr w:type="spellEnd"/>
      <w:r w:rsidRPr="00A61BF1">
        <w:t>()</w:t>
      </w:r>
    </w:p>
    <w:p w:rsidR="00121F13" w:rsidRPr="00121F13" w:rsidRDefault="00121F13" w:rsidP="00121F13">
      <w:r w:rsidRPr="00A61BF1">
        <w:tab/>
      </w:r>
      <w:r w:rsidRPr="00A61BF1">
        <w:tab/>
      </w:r>
      <w:r w:rsidRPr="00121F13">
        <w:t>Guardadas=0</w:t>
      </w:r>
    </w:p>
    <w:p w:rsidR="00121F13" w:rsidRPr="00121F13" w:rsidRDefault="00121F13" w:rsidP="00121F13">
      <w:r w:rsidRPr="00121F13">
        <w:tab/>
      </w:r>
      <w:proofErr w:type="spellStart"/>
      <w:r w:rsidRPr="00121F13">
        <w:t>End</w:t>
      </w:r>
      <w:proofErr w:type="spellEnd"/>
      <w:r w:rsidRPr="00121F13">
        <w:t xml:space="preserve"> </w:t>
      </w:r>
    </w:p>
    <w:p w:rsidR="00121F13" w:rsidRDefault="00121F13" w:rsidP="00121F13">
      <w:r w:rsidRPr="00121F13">
        <w:tab/>
        <w:t xml:space="preserve">Sub </w:t>
      </w:r>
      <w:proofErr w:type="spellStart"/>
      <w:r w:rsidRPr="00121F13">
        <w:t>GuardarNota</w:t>
      </w:r>
      <w:proofErr w:type="spellEnd"/>
      <w:r w:rsidRPr="00121F13">
        <w:t>(Nota Decimal)</w:t>
      </w:r>
    </w:p>
    <w:p w:rsidR="007176BA" w:rsidRDefault="007176BA" w:rsidP="00121F13">
      <w:r>
        <w:tab/>
      </w:r>
      <w:r>
        <w:tab/>
        <w:t>//si hay espacio para añadir una nueva nota</w:t>
      </w:r>
    </w:p>
    <w:p w:rsidR="007176BA" w:rsidRPr="00121F13" w:rsidRDefault="007176BA" w:rsidP="00121F13">
      <w:r>
        <w:tab/>
      </w:r>
      <w:r>
        <w:tab/>
        <w:t xml:space="preserve">//se guarda en el </w:t>
      </w:r>
      <w:proofErr w:type="spellStart"/>
      <w:r>
        <w:t>array</w:t>
      </w:r>
      <w:proofErr w:type="spellEnd"/>
    </w:p>
    <w:p w:rsidR="00121F13" w:rsidRPr="00121F13" w:rsidRDefault="00121F13" w:rsidP="00121F13">
      <w:r w:rsidRPr="00121F13">
        <w:tab/>
      </w:r>
      <w:r w:rsidRPr="00121F13">
        <w:tab/>
      </w:r>
      <w:proofErr w:type="spellStart"/>
      <w:r w:rsidRPr="00121F13">
        <w:t>If</w:t>
      </w:r>
      <w:proofErr w:type="spellEnd"/>
      <w:r w:rsidRPr="00121F13">
        <w:t xml:space="preserve">(Guardadas&lt;10) </w:t>
      </w:r>
      <w:proofErr w:type="spellStart"/>
      <w:r w:rsidRPr="00121F13">
        <w:t>Then</w:t>
      </w:r>
      <w:proofErr w:type="spellEnd"/>
    </w:p>
    <w:p w:rsidR="00121F13" w:rsidRPr="00121F13" w:rsidRDefault="00121F13" w:rsidP="00121F13">
      <w:r w:rsidRPr="00121F13">
        <w:tab/>
      </w:r>
      <w:r w:rsidRPr="00121F13">
        <w:tab/>
      </w:r>
      <w:r w:rsidRPr="00121F13">
        <w:tab/>
        <w:t>Guardadas=Guardadas+1</w:t>
      </w:r>
    </w:p>
    <w:p w:rsidR="00121F13" w:rsidRPr="00073114" w:rsidRDefault="00121F13" w:rsidP="00121F13">
      <w:r w:rsidRPr="00121F13">
        <w:tab/>
      </w:r>
      <w:r w:rsidRPr="00121F13">
        <w:tab/>
      </w:r>
      <w:r w:rsidRPr="00121F13">
        <w:tab/>
      </w:r>
      <w:r w:rsidRPr="00073114">
        <w:t>Notas[Guardadas]=Nota</w:t>
      </w:r>
    </w:p>
    <w:p w:rsidR="00121F13" w:rsidRPr="00073114" w:rsidRDefault="00121F13" w:rsidP="00121F13">
      <w:r w:rsidRPr="00073114">
        <w:tab/>
      </w:r>
      <w:r w:rsidRPr="00073114">
        <w:tab/>
      </w:r>
      <w:proofErr w:type="spellStart"/>
      <w:r w:rsidRPr="00073114">
        <w:t>End</w:t>
      </w:r>
      <w:proofErr w:type="spellEnd"/>
      <w:r w:rsidRPr="00073114">
        <w:t xml:space="preserve"> </w:t>
      </w:r>
      <w:proofErr w:type="spellStart"/>
      <w:r w:rsidRPr="00073114">
        <w:t>If</w:t>
      </w:r>
      <w:proofErr w:type="spellEnd"/>
    </w:p>
    <w:p w:rsidR="00121F13" w:rsidRDefault="00121F13" w:rsidP="00121F13">
      <w:pPr>
        <w:rPr>
          <w:lang w:val="en-US"/>
        </w:rPr>
      </w:pPr>
      <w:r w:rsidRPr="00073114">
        <w:tab/>
      </w:r>
      <w:r>
        <w:rPr>
          <w:lang w:val="en-US"/>
        </w:rPr>
        <w:t>End Sub</w:t>
      </w:r>
    </w:p>
    <w:p w:rsidR="00121F13" w:rsidRPr="00073114" w:rsidRDefault="00121F13" w:rsidP="00121F13">
      <w:pPr>
        <w:rPr>
          <w:lang w:val="en-US"/>
        </w:rPr>
      </w:pPr>
      <w:r>
        <w:rPr>
          <w:lang w:val="en-US"/>
        </w:rPr>
        <w:tab/>
      </w:r>
      <w:r w:rsidRPr="00073114">
        <w:rPr>
          <w:lang w:val="en-US"/>
        </w:rPr>
        <w:t>Function Media()</w:t>
      </w:r>
    </w:p>
    <w:p w:rsidR="00121F13" w:rsidRPr="00073114" w:rsidRDefault="00121F13" w:rsidP="00121F13">
      <w:pPr>
        <w:rPr>
          <w:lang w:val="en-US"/>
        </w:rPr>
      </w:pPr>
      <w:r w:rsidRPr="00073114">
        <w:rPr>
          <w:lang w:val="en-US"/>
        </w:rPr>
        <w:tab/>
      </w:r>
      <w:r w:rsidRPr="00073114">
        <w:rPr>
          <w:lang w:val="en-US"/>
        </w:rPr>
        <w:tab/>
      </w:r>
      <w:proofErr w:type="spellStart"/>
      <w:r w:rsidRPr="00073114">
        <w:rPr>
          <w:lang w:val="en-US"/>
        </w:rPr>
        <w:t>Datos</w:t>
      </w:r>
      <w:proofErr w:type="spellEnd"/>
      <w:r w:rsidRPr="00073114">
        <w:rPr>
          <w:lang w:val="en-US"/>
        </w:rPr>
        <w:t>:</w:t>
      </w:r>
    </w:p>
    <w:p w:rsidR="00121F13" w:rsidRPr="00121F13" w:rsidRDefault="00121F13" w:rsidP="00121F13">
      <w:r w:rsidRPr="00073114">
        <w:rPr>
          <w:lang w:val="en-US"/>
        </w:rPr>
        <w:tab/>
      </w:r>
      <w:r w:rsidRPr="00073114">
        <w:rPr>
          <w:lang w:val="en-US"/>
        </w:rPr>
        <w:tab/>
      </w:r>
      <w:r w:rsidRPr="00121F13">
        <w:t xml:space="preserve">I </w:t>
      </w:r>
      <w:proofErr w:type="spellStart"/>
      <w:r w:rsidRPr="00121F13">
        <w:t>Integer</w:t>
      </w:r>
      <w:proofErr w:type="spellEnd"/>
    </w:p>
    <w:p w:rsidR="00121F13" w:rsidRPr="00121F13" w:rsidRDefault="00121F13" w:rsidP="00121F13">
      <w:r w:rsidRPr="00121F13">
        <w:lastRenderedPageBreak/>
        <w:tab/>
      </w:r>
      <w:r w:rsidRPr="00121F13">
        <w:tab/>
        <w:t>M Decimal</w:t>
      </w:r>
    </w:p>
    <w:p w:rsidR="00121F13" w:rsidRPr="00E5674E" w:rsidRDefault="00121F13" w:rsidP="00121F13">
      <w:r w:rsidRPr="00121F13">
        <w:tab/>
      </w:r>
      <w:r w:rsidRPr="00121F13">
        <w:tab/>
      </w:r>
      <w:r w:rsidRPr="00E5674E">
        <w:t>Código:</w:t>
      </w:r>
    </w:p>
    <w:p w:rsidR="00121F13" w:rsidRDefault="00121F13" w:rsidP="00121F13">
      <w:pPr>
        <w:rPr>
          <w:lang w:val="en-US"/>
        </w:rPr>
      </w:pPr>
      <w:r w:rsidRPr="00E5674E">
        <w:tab/>
      </w:r>
      <w:r w:rsidRPr="00E5674E">
        <w:tab/>
      </w:r>
      <w:r>
        <w:rPr>
          <w:lang w:val="en-US"/>
        </w:rPr>
        <w:t>M=0</w:t>
      </w:r>
    </w:p>
    <w:p w:rsidR="00121F13" w:rsidRDefault="00121F13" w:rsidP="00121F13">
      <w:pPr>
        <w:rPr>
          <w:lang w:val="en-US"/>
        </w:rPr>
      </w:pPr>
      <w:r>
        <w:rPr>
          <w:lang w:val="en-US"/>
        </w:rPr>
        <w:tab/>
      </w:r>
      <w:r>
        <w:rPr>
          <w:lang w:val="en-US"/>
        </w:rPr>
        <w:tab/>
        <w:t xml:space="preserve">For I=1 To </w:t>
      </w:r>
      <w:proofErr w:type="spellStart"/>
      <w:r>
        <w:rPr>
          <w:lang w:val="en-US"/>
        </w:rPr>
        <w:t>Guardadas</w:t>
      </w:r>
      <w:proofErr w:type="spellEnd"/>
      <w:r>
        <w:rPr>
          <w:lang w:val="en-US"/>
        </w:rPr>
        <w:t xml:space="preserve"> Step 1</w:t>
      </w:r>
    </w:p>
    <w:p w:rsidR="00121F13" w:rsidRDefault="00121F13" w:rsidP="00121F13">
      <w:pPr>
        <w:rPr>
          <w:lang w:val="en-US"/>
        </w:rPr>
      </w:pPr>
      <w:r>
        <w:rPr>
          <w:lang w:val="en-US"/>
        </w:rPr>
        <w:tab/>
      </w:r>
      <w:r>
        <w:rPr>
          <w:lang w:val="en-US"/>
        </w:rPr>
        <w:tab/>
      </w:r>
      <w:r>
        <w:rPr>
          <w:lang w:val="en-US"/>
        </w:rPr>
        <w:tab/>
        <w:t>M=</w:t>
      </w:r>
      <w:proofErr w:type="spellStart"/>
      <w:r>
        <w:rPr>
          <w:lang w:val="en-US"/>
        </w:rPr>
        <w:t>M+Notas</w:t>
      </w:r>
      <w:proofErr w:type="spellEnd"/>
      <w:r>
        <w:rPr>
          <w:lang w:val="en-US"/>
        </w:rPr>
        <w:t>[I]</w:t>
      </w:r>
    </w:p>
    <w:p w:rsidR="00121F13" w:rsidRDefault="00121F13" w:rsidP="00121F13">
      <w:pPr>
        <w:rPr>
          <w:lang w:val="en-US"/>
        </w:rPr>
      </w:pPr>
      <w:r>
        <w:rPr>
          <w:lang w:val="en-US"/>
        </w:rPr>
        <w:tab/>
      </w:r>
      <w:r>
        <w:rPr>
          <w:lang w:val="en-US"/>
        </w:rPr>
        <w:tab/>
        <w:t>End For</w:t>
      </w:r>
    </w:p>
    <w:p w:rsidR="00121F13" w:rsidRDefault="00121F13" w:rsidP="00121F13">
      <w:pPr>
        <w:rPr>
          <w:lang w:val="en-US"/>
        </w:rPr>
      </w:pPr>
      <w:r>
        <w:rPr>
          <w:lang w:val="en-US"/>
        </w:rPr>
        <w:tab/>
      </w:r>
      <w:r>
        <w:rPr>
          <w:lang w:val="en-US"/>
        </w:rPr>
        <w:tab/>
        <w:t>Return M/</w:t>
      </w:r>
      <w:proofErr w:type="spellStart"/>
      <w:r>
        <w:rPr>
          <w:lang w:val="en-US"/>
        </w:rPr>
        <w:t>Guardadas</w:t>
      </w:r>
      <w:proofErr w:type="spellEnd"/>
    </w:p>
    <w:p w:rsidR="00121F13" w:rsidRDefault="00121F13" w:rsidP="00121F13">
      <w:pPr>
        <w:rPr>
          <w:lang w:val="en-US"/>
        </w:rPr>
      </w:pPr>
      <w:r>
        <w:rPr>
          <w:lang w:val="en-US"/>
        </w:rPr>
        <w:tab/>
        <w:t>End Function</w:t>
      </w:r>
    </w:p>
    <w:p w:rsidR="00121F13" w:rsidRDefault="00121F13" w:rsidP="00121F13">
      <w:pPr>
        <w:rPr>
          <w:lang w:val="en-US"/>
        </w:rPr>
      </w:pPr>
      <w:r>
        <w:rPr>
          <w:lang w:val="en-US"/>
        </w:rPr>
        <w:tab/>
        <w:t xml:space="preserve">Function </w:t>
      </w:r>
      <w:proofErr w:type="spellStart"/>
      <w:r>
        <w:rPr>
          <w:lang w:val="en-US"/>
        </w:rPr>
        <w:t>Aprobados</w:t>
      </w:r>
      <w:proofErr w:type="spellEnd"/>
      <w:r>
        <w:rPr>
          <w:lang w:val="en-US"/>
        </w:rPr>
        <w:t>()</w:t>
      </w:r>
    </w:p>
    <w:p w:rsidR="00121F13" w:rsidRPr="00121F13" w:rsidRDefault="00121F13" w:rsidP="00121F13">
      <w:r>
        <w:rPr>
          <w:lang w:val="en-US"/>
        </w:rPr>
        <w:tab/>
      </w:r>
      <w:r>
        <w:rPr>
          <w:lang w:val="en-US"/>
        </w:rPr>
        <w:tab/>
      </w:r>
      <w:r w:rsidRPr="00121F13">
        <w:t>Datos:</w:t>
      </w:r>
    </w:p>
    <w:p w:rsidR="00121F13" w:rsidRPr="00121F13" w:rsidRDefault="00121F13" w:rsidP="00121F13">
      <w:r w:rsidRPr="00121F13">
        <w:tab/>
      </w:r>
      <w:r w:rsidRPr="00121F13">
        <w:tab/>
        <w:t xml:space="preserve">I </w:t>
      </w:r>
      <w:proofErr w:type="spellStart"/>
      <w:r w:rsidRPr="00121F13">
        <w:t>Integer</w:t>
      </w:r>
      <w:proofErr w:type="spellEnd"/>
    </w:p>
    <w:p w:rsidR="00121F13" w:rsidRPr="00121F13" w:rsidRDefault="00121F13" w:rsidP="00121F13">
      <w:r w:rsidRPr="00121F13">
        <w:tab/>
      </w:r>
      <w:r w:rsidRPr="00121F13">
        <w:tab/>
      </w:r>
      <w:proofErr w:type="spellStart"/>
      <w:r w:rsidRPr="00121F13">
        <w:t>Ap</w:t>
      </w:r>
      <w:proofErr w:type="spellEnd"/>
      <w:r w:rsidRPr="00121F13">
        <w:t xml:space="preserve"> </w:t>
      </w:r>
      <w:proofErr w:type="spellStart"/>
      <w:r w:rsidRPr="00121F13">
        <w:t>Integer</w:t>
      </w:r>
      <w:proofErr w:type="spellEnd"/>
    </w:p>
    <w:p w:rsidR="00121F13" w:rsidRPr="00121F13" w:rsidRDefault="00121F13" w:rsidP="00121F13">
      <w:r w:rsidRPr="00121F13">
        <w:tab/>
      </w:r>
      <w:r w:rsidRPr="00121F13">
        <w:tab/>
        <w:t>Código:</w:t>
      </w:r>
    </w:p>
    <w:p w:rsidR="00121F13" w:rsidRDefault="00121F13" w:rsidP="00121F13">
      <w:pPr>
        <w:rPr>
          <w:lang w:val="en-US"/>
        </w:rPr>
      </w:pPr>
      <w:r w:rsidRPr="00121F13">
        <w:tab/>
      </w:r>
      <w:r w:rsidRPr="00121F13">
        <w:tab/>
      </w:r>
      <w:proofErr w:type="spellStart"/>
      <w:r>
        <w:rPr>
          <w:lang w:val="en-US"/>
        </w:rPr>
        <w:t>Ap</w:t>
      </w:r>
      <w:proofErr w:type="spellEnd"/>
      <w:r>
        <w:rPr>
          <w:lang w:val="en-US"/>
        </w:rPr>
        <w:t>=0</w:t>
      </w:r>
    </w:p>
    <w:p w:rsidR="00121F13" w:rsidRDefault="00121F13" w:rsidP="00121F13">
      <w:pPr>
        <w:rPr>
          <w:lang w:val="en-US"/>
        </w:rPr>
      </w:pPr>
      <w:r>
        <w:rPr>
          <w:lang w:val="en-US"/>
        </w:rPr>
        <w:tab/>
      </w:r>
      <w:r>
        <w:rPr>
          <w:lang w:val="en-US"/>
        </w:rPr>
        <w:tab/>
        <w:t xml:space="preserve">For I=1 To </w:t>
      </w:r>
      <w:proofErr w:type="spellStart"/>
      <w:r>
        <w:rPr>
          <w:lang w:val="en-US"/>
        </w:rPr>
        <w:t>Guardadas</w:t>
      </w:r>
      <w:proofErr w:type="spellEnd"/>
      <w:r>
        <w:rPr>
          <w:lang w:val="en-US"/>
        </w:rPr>
        <w:t xml:space="preserve"> Step 1</w:t>
      </w:r>
    </w:p>
    <w:p w:rsidR="00121F13" w:rsidRDefault="00121F13" w:rsidP="00121F13">
      <w:pPr>
        <w:rPr>
          <w:lang w:val="en-US"/>
        </w:rPr>
      </w:pPr>
      <w:r>
        <w:rPr>
          <w:lang w:val="en-US"/>
        </w:rPr>
        <w:tab/>
      </w:r>
      <w:r>
        <w:rPr>
          <w:lang w:val="en-US"/>
        </w:rPr>
        <w:tab/>
      </w:r>
      <w:r>
        <w:rPr>
          <w:lang w:val="en-US"/>
        </w:rPr>
        <w:tab/>
        <w:t>If(</w:t>
      </w:r>
      <w:proofErr w:type="spellStart"/>
      <w:r>
        <w:rPr>
          <w:lang w:val="en-US"/>
        </w:rPr>
        <w:t>Notas</w:t>
      </w:r>
      <w:proofErr w:type="spellEnd"/>
      <w:r>
        <w:rPr>
          <w:lang w:val="en-US"/>
        </w:rPr>
        <w:t>[I]&gt;=5) Then</w:t>
      </w:r>
    </w:p>
    <w:p w:rsidR="00121F13" w:rsidRDefault="00121F13" w:rsidP="00121F13">
      <w:pPr>
        <w:rPr>
          <w:lang w:val="en-US"/>
        </w:rPr>
      </w:pPr>
      <w:r>
        <w:rPr>
          <w:lang w:val="en-US"/>
        </w:rPr>
        <w:tab/>
      </w:r>
      <w:r>
        <w:rPr>
          <w:lang w:val="en-US"/>
        </w:rPr>
        <w:tab/>
      </w:r>
      <w:r>
        <w:rPr>
          <w:lang w:val="en-US"/>
        </w:rPr>
        <w:tab/>
      </w:r>
      <w:r>
        <w:rPr>
          <w:lang w:val="en-US"/>
        </w:rPr>
        <w:tab/>
      </w:r>
      <w:proofErr w:type="spellStart"/>
      <w:r>
        <w:rPr>
          <w:lang w:val="en-US"/>
        </w:rPr>
        <w:t>Ap</w:t>
      </w:r>
      <w:proofErr w:type="spellEnd"/>
      <w:r>
        <w:rPr>
          <w:lang w:val="en-US"/>
        </w:rPr>
        <w:t>=Ap+1</w:t>
      </w:r>
    </w:p>
    <w:p w:rsidR="00121F13" w:rsidRDefault="00121F13" w:rsidP="00121F13">
      <w:pPr>
        <w:rPr>
          <w:lang w:val="en-US"/>
        </w:rPr>
      </w:pPr>
      <w:r>
        <w:rPr>
          <w:lang w:val="en-US"/>
        </w:rPr>
        <w:tab/>
      </w:r>
      <w:r>
        <w:rPr>
          <w:lang w:val="en-US"/>
        </w:rPr>
        <w:tab/>
      </w:r>
      <w:r>
        <w:rPr>
          <w:lang w:val="en-US"/>
        </w:rPr>
        <w:tab/>
        <w:t>End If</w:t>
      </w:r>
    </w:p>
    <w:p w:rsidR="00121F13" w:rsidRDefault="00121F13" w:rsidP="00121F13">
      <w:pPr>
        <w:rPr>
          <w:lang w:val="en-US"/>
        </w:rPr>
      </w:pPr>
      <w:r>
        <w:rPr>
          <w:lang w:val="en-US"/>
        </w:rPr>
        <w:tab/>
      </w:r>
      <w:r>
        <w:rPr>
          <w:lang w:val="en-US"/>
        </w:rPr>
        <w:tab/>
        <w:t>End For</w:t>
      </w:r>
    </w:p>
    <w:p w:rsidR="00121F13" w:rsidRDefault="00121F13" w:rsidP="00121F13">
      <w:pPr>
        <w:rPr>
          <w:lang w:val="en-US"/>
        </w:rPr>
      </w:pPr>
      <w:r>
        <w:rPr>
          <w:lang w:val="en-US"/>
        </w:rPr>
        <w:tab/>
      </w:r>
      <w:r>
        <w:rPr>
          <w:lang w:val="en-US"/>
        </w:rPr>
        <w:tab/>
        <w:t xml:space="preserve">Return </w:t>
      </w:r>
      <w:proofErr w:type="spellStart"/>
      <w:r>
        <w:rPr>
          <w:lang w:val="en-US"/>
        </w:rPr>
        <w:t>Ap</w:t>
      </w:r>
      <w:proofErr w:type="spellEnd"/>
    </w:p>
    <w:p w:rsidR="00121F13" w:rsidRPr="00073114" w:rsidRDefault="00121F13" w:rsidP="00121F13">
      <w:r>
        <w:rPr>
          <w:lang w:val="en-US"/>
        </w:rPr>
        <w:tab/>
      </w:r>
      <w:proofErr w:type="spellStart"/>
      <w:r w:rsidRPr="00073114">
        <w:t>End</w:t>
      </w:r>
      <w:proofErr w:type="spellEnd"/>
      <w:r w:rsidRPr="00073114">
        <w:t xml:space="preserve"> </w:t>
      </w:r>
      <w:proofErr w:type="spellStart"/>
      <w:r w:rsidRPr="00073114">
        <w:t>Function</w:t>
      </w:r>
      <w:proofErr w:type="spellEnd"/>
    </w:p>
    <w:p w:rsidR="00121F13" w:rsidRPr="00AA7E4D" w:rsidRDefault="00121F13" w:rsidP="00121F13">
      <w:r w:rsidRPr="00073114">
        <w:tab/>
      </w:r>
      <w:r w:rsidRPr="00AA7E4D">
        <w:t xml:space="preserve">//genera un nuevo </w:t>
      </w:r>
      <w:proofErr w:type="spellStart"/>
      <w:r w:rsidRPr="00AA7E4D">
        <w:t>array</w:t>
      </w:r>
      <w:proofErr w:type="spellEnd"/>
      <w:r w:rsidRPr="00AA7E4D">
        <w:t xml:space="preserve"> con las notas ordenadas</w:t>
      </w:r>
    </w:p>
    <w:p w:rsidR="00121F13" w:rsidRPr="00121F13" w:rsidRDefault="00121F13" w:rsidP="00121F13">
      <w:r w:rsidRPr="00AA7E4D">
        <w:tab/>
      </w:r>
      <w:proofErr w:type="spellStart"/>
      <w:r w:rsidRPr="00121F13">
        <w:t>Function</w:t>
      </w:r>
      <w:proofErr w:type="spellEnd"/>
      <w:r w:rsidRPr="00121F13">
        <w:t xml:space="preserve"> Ordenadas()</w:t>
      </w:r>
    </w:p>
    <w:p w:rsidR="00121F13" w:rsidRPr="00121F13" w:rsidRDefault="00121F13" w:rsidP="00121F13">
      <w:r w:rsidRPr="00121F13">
        <w:tab/>
      </w:r>
      <w:r w:rsidRPr="00121F13">
        <w:tab/>
        <w:t>Datos:</w:t>
      </w:r>
    </w:p>
    <w:p w:rsidR="007176BA" w:rsidRDefault="00121F13" w:rsidP="00121F13">
      <w:r w:rsidRPr="00121F13">
        <w:lastRenderedPageBreak/>
        <w:tab/>
      </w:r>
      <w:r w:rsidRPr="00121F13">
        <w:tab/>
      </w:r>
      <w:r w:rsidR="007176BA">
        <w:t>//</w:t>
      </w:r>
      <w:proofErr w:type="spellStart"/>
      <w:r w:rsidR="007176BA">
        <w:t>array</w:t>
      </w:r>
      <w:proofErr w:type="spellEnd"/>
      <w:r w:rsidR="007176BA">
        <w:t xml:space="preserve"> de tamaño igual al de notas guardadas</w:t>
      </w:r>
    </w:p>
    <w:p w:rsidR="00121F13" w:rsidRPr="00121F13" w:rsidRDefault="00121F13" w:rsidP="007176BA">
      <w:pPr>
        <w:ind w:left="708" w:firstLine="708"/>
      </w:pPr>
      <w:r w:rsidRPr="00121F13">
        <w:t xml:space="preserve">Ordenadas 1 </w:t>
      </w:r>
      <w:proofErr w:type="spellStart"/>
      <w:r w:rsidRPr="00121F13">
        <w:t>To</w:t>
      </w:r>
      <w:proofErr w:type="spellEnd"/>
      <w:r w:rsidRPr="00121F13">
        <w:t xml:space="preserve"> </w:t>
      </w:r>
      <w:r w:rsidR="00EA62EA" w:rsidRPr="00121F13">
        <w:t xml:space="preserve">Guardadas </w:t>
      </w:r>
      <w:r w:rsidRPr="00121F13">
        <w:t>Decimal</w:t>
      </w:r>
    </w:p>
    <w:p w:rsidR="00121F13" w:rsidRPr="00121F13" w:rsidRDefault="00121F13" w:rsidP="00121F13">
      <w:r w:rsidRPr="00121F13">
        <w:tab/>
      </w:r>
      <w:r w:rsidRPr="00121F13">
        <w:tab/>
        <w:t xml:space="preserve">I, K  </w:t>
      </w:r>
      <w:proofErr w:type="spellStart"/>
      <w:r w:rsidRPr="00121F13">
        <w:t>Integer</w:t>
      </w:r>
      <w:proofErr w:type="spellEnd"/>
    </w:p>
    <w:p w:rsidR="00121F13" w:rsidRPr="00121F13" w:rsidRDefault="00121F13" w:rsidP="00121F13">
      <w:r w:rsidRPr="00121F13">
        <w:tab/>
      </w:r>
      <w:r w:rsidRPr="00121F13">
        <w:tab/>
      </w:r>
      <w:proofErr w:type="spellStart"/>
      <w:r w:rsidRPr="00121F13">
        <w:t>Aux</w:t>
      </w:r>
      <w:proofErr w:type="spellEnd"/>
      <w:r w:rsidRPr="00121F13">
        <w:t xml:space="preserve"> Decimal</w:t>
      </w:r>
    </w:p>
    <w:p w:rsidR="00121F13" w:rsidRPr="00121F13" w:rsidRDefault="00121F13" w:rsidP="00121F13">
      <w:r w:rsidRPr="00121F13">
        <w:tab/>
      </w:r>
      <w:r w:rsidRPr="00121F13">
        <w:tab/>
        <w:t>Código:</w:t>
      </w:r>
    </w:p>
    <w:p w:rsidR="00121F13" w:rsidRPr="00AA7E4D" w:rsidRDefault="00121F13" w:rsidP="00121F13">
      <w:r w:rsidRPr="00121F13">
        <w:tab/>
      </w:r>
      <w:r w:rsidRPr="00121F13">
        <w:tab/>
      </w:r>
      <w:r w:rsidRPr="00AA7E4D">
        <w:t xml:space="preserve">//traslada las notas al nuevo </w:t>
      </w:r>
      <w:proofErr w:type="spellStart"/>
      <w:r w:rsidRPr="00AA7E4D">
        <w:t>array</w:t>
      </w:r>
      <w:proofErr w:type="spellEnd"/>
    </w:p>
    <w:p w:rsidR="00121F13" w:rsidRPr="00AA7E4D" w:rsidRDefault="00121F13" w:rsidP="00121F13">
      <w:pPr>
        <w:rPr>
          <w:lang w:val="en-US"/>
        </w:rPr>
      </w:pPr>
      <w:r>
        <w:tab/>
      </w:r>
      <w:r>
        <w:tab/>
      </w:r>
      <w:r w:rsidRPr="00AA7E4D">
        <w:rPr>
          <w:lang w:val="en-US"/>
        </w:rPr>
        <w:t xml:space="preserve">For I=1 To </w:t>
      </w:r>
      <w:proofErr w:type="spellStart"/>
      <w:r w:rsidR="00EA62EA" w:rsidRPr="00EA62EA">
        <w:rPr>
          <w:lang w:val="en-US"/>
        </w:rPr>
        <w:t>Guardadas</w:t>
      </w:r>
      <w:proofErr w:type="spellEnd"/>
      <w:r w:rsidR="00EA62EA" w:rsidRPr="00EA62EA">
        <w:rPr>
          <w:lang w:val="en-US"/>
        </w:rPr>
        <w:t xml:space="preserve"> </w:t>
      </w:r>
      <w:r w:rsidRPr="00AA7E4D">
        <w:rPr>
          <w:lang w:val="en-US"/>
        </w:rPr>
        <w:t>Step 1</w:t>
      </w:r>
    </w:p>
    <w:p w:rsidR="00121F13" w:rsidRDefault="00121F13" w:rsidP="00121F13">
      <w:pPr>
        <w:rPr>
          <w:lang w:val="en-US"/>
        </w:rPr>
      </w:pPr>
      <w:r>
        <w:rPr>
          <w:lang w:val="en-US"/>
        </w:rPr>
        <w:tab/>
      </w:r>
      <w:r>
        <w:rPr>
          <w:lang w:val="en-US"/>
        </w:rPr>
        <w:tab/>
      </w:r>
      <w:r>
        <w:rPr>
          <w:lang w:val="en-US"/>
        </w:rPr>
        <w:tab/>
      </w:r>
      <w:proofErr w:type="spellStart"/>
      <w:r>
        <w:rPr>
          <w:lang w:val="en-US"/>
        </w:rPr>
        <w:t>Ordenadas</w:t>
      </w:r>
      <w:proofErr w:type="spellEnd"/>
      <w:r>
        <w:rPr>
          <w:lang w:val="en-US"/>
        </w:rPr>
        <w:t>[I]=</w:t>
      </w:r>
      <w:proofErr w:type="spellStart"/>
      <w:r>
        <w:rPr>
          <w:lang w:val="en-US"/>
        </w:rPr>
        <w:t>Notas</w:t>
      </w:r>
      <w:proofErr w:type="spellEnd"/>
      <w:r>
        <w:rPr>
          <w:lang w:val="en-US"/>
        </w:rPr>
        <w:t>[I]</w:t>
      </w:r>
    </w:p>
    <w:p w:rsidR="00121F13" w:rsidRDefault="00121F13" w:rsidP="00121F13">
      <w:pPr>
        <w:rPr>
          <w:lang w:val="en-US"/>
        </w:rPr>
      </w:pPr>
      <w:r>
        <w:rPr>
          <w:lang w:val="en-US"/>
        </w:rPr>
        <w:tab/>
      </w:r>
      <w:r>
        <w:rPr>
          <w:lang w:val="en-US"/>
        </w:rPr>
        <w:tab/>
        <w:t>End For</w:t>
      </w:r>
    </w:p>
    <w:p w:rsidR="00121F13" w:rsidRPr="00EA62EA" w:rsidRDefault="00121F13" w:rsidP="00121F13">
      <w:r>
        <w:rPr>
          <w:lang w:val="en-US"/>
        </w:rPr>
        <w:tab/>
      </w:r>
      <w:r>
        <w:rPr>
          <w:lang w:val="en-US"/>
        </w:rPr>
        <w:tab/>
      </w:r>
      <w:r w:rsidRPr="00EA62EA">
        <w:t xml:space="preserve">//ordena el Nuevo </w:t>
      </w:r>
      <w:proofErr w:type="spellStart"/>
      <w:r w:rsidRPr="00EA62EA">
        <w:t>array</w:t>
      </w:r>
      <w:proofErr w:type="spellEnd"/>
    </w:p>
    <w:p w:rsidR="00121F13" w:rsidRPr="00EA62EA" w:rsidRDefault="00121F13" w:rsidP="00121F13">
      <w:r w:rsidRPr="00EA62EA">
        <w:tab/>
      </w:r>
      <w:r w:rsidRPr="00EA62EA">
        <w:tab/>
      </w:r>
      <w:proofErr w:type="spellStart"/>
      <w:r w:rsidRPr="00EA62EA">
        <w:t>For</w:t>
      </w:r>
      <w:proofErr w:type="spellEnd"/>
      <w:r w:rsidRPr="00EA62EA">
        <w:t xml:space="preserve"> I=1 </w:t>
      </w:r>
      <w:proofErr w:type="spellStart"/>
      <w:r w:rsidRPr="00EA62EA">
        <w:t>To</w:t>
      </w:r>
      <w:proofErr w:type="spellEnd"/>
      <w:r w:rsidRPr="00EA62EA">
        <w:t xml:space="preserve"> </w:t>
      </w:r>
      <w:r w:rsidR="00EA62EA" w:rsidRPr="00121F13">
        <w:t xml:space="preserve">Guardadas </w:t>
      </w:r>
      <w:proofErr w:type="spellStart"/>
      <w:r w:rsidRPr="00EA62EA">
        <w:t>Step</w:t>
      </w:r>
      <w:proofErr w:type="spellEnd"/>
      <w:r w:rsidRPr="00EA62EA">
        <w:t xml:space="preserve"> 1</w:t>
      </w:r>
    </w:p>
    <w:p w:rsidR="00121F13" w:rsidRDefault="00121F13" w:rsidP="00121F13">
      <w:pPr>
        <w:rPr>
          <w:lang w:val="en-US"/>
        </w:rPr>
      </w:pPr>
      <w:r w:rsidRPr="00EA62EA">
        <w:tab/>
      </w:r>
      <w:r w:rsidRPr="00EA62EA">
        <w:tab/>
      </w:r>
      <w:r w:rsidRPr="00EA62EA">
        <w:tab/>
      </w:r>
      <w:r>
        <w:rPr>
          <w:lang w:val="en-US"/>
        </w:rPr>
        <w:t xml:space="preserve">For K=I To </w:t>
      </w:r>
      <w:proofErr w:type="spellStart"/>
      <w:r w:rsidR="00EA62EA" w:rsidRPr="00967B6C">
        <w:rPr>
          <w:lang w:val="en-US"/>
        </w:rPr>
        <w:t>Guardadas</w:t>
      </w:r>
      <w:proofErr w:type="spellEnd"/>
      <w:r w:rsidR="00EA62EA" w:rsidRPr="00967B6C">
        <w:rPr>
          <w:lang w:val="en-US"/>
        </w:rPr>
        <w:t xml:space="preserve"> </w:t>
      </w:r>
      <w:r>
        <w:rPr>
          <w:lang w:val="en-US"/>
        </w:rPr>
        <w:t>Step 1</w:t>
      </w:r>
    </w:p>
    <w:p w:rsidR="00121F13" w:rsidRDefault="00121F13" w:rsidP="00121F13">
      <w:pPr>
        <w:rPr>
          <w:lang w:val="en-US"/>
        </w:rPr>
      </w:pPr>
      <w:r>
        <w:rPr>
          <w:lang w:val="en-US"/>
        </w:rPr>
        <w:tab/>
      </w:r>
      <w:r>
        <w:rPr>
          <w:lang w:val="en-US"/>
        </w:rPr>
        <w:tab/>
      </w:r>
      <w:r>
        <w:rPr>
          <w:lang w:val="en-US"/>
        </w:rPr>
        <w:tab/>
      </w:r>
      <w:r>
        <w:rPr>
          <w:lang w:val="en-US"/>
        </w:rPr>
        <w:tab/>
        <w:t>If(</w:t>
      </w:r>
      <w:proofErr w:type="spellStart"/>
      <w:r>
        <w:rPr>
          <w:lang w:val="en-US"/>
        </w:rPr>
        <w:t>Ordenadas</w:t>
      </w:r>
      <w:proofErr w:type="spellEnd"/>
      <w:r>
        <w:rPr>
          <w:lang w:val="en-US"/>
        </w:rPr>
        <w:t>[k]&lt;</w:t>
      </w:r>
      <w:proofErr w:type="spellStart"/>
      <w:r>
        <w:rPr>
          <w:lang w:val="en-US"/>
        </w:rPr>
        <w:t>Ordenadas</w:t>
      </w:r>
      <w:proofErr w:type="spellEnd"/>
      <w:r>
        <w:rPr>
          <w:lang w:val="en-US"/>
        </w:rPr>
        <w:t>[I]) Then</w:t>
      </w:r>
    </w:p>
    <w:p w:rsidR="00121F13" w:rsidRPr="00121F13" w:rsidRDefault="00121F13" w:rsidP="00121F13">
      <w:r>
        <w:rPr>
          <w:lang w:val="en-US"/>
        </w:rPr>
        <w:tab/>
      </w:r>
      <w:r>
        <w:rPr>
          <w:lang w:val="en-US"/>
        </w:rPr>
        <w:tab/>
      </w:r>
      <w:r>
        <w:rPr>
          <w:lang w:val="en-US"/>
        </w:rPr>
        <w:tab/>
      </w:r>
      <w:r>
        <w:rPr>
          <w:lang w:val="en-US"/>
        </w:rPr>
        <w:tab/>
      </w:r>
      <w:r>
        <w:rPr>
          <w:lang w:val="en-US"/>
        </w:rPr>
        <w:tab/>
      </w:r>
      <w:proofErr w:type="spellStart"/>
      <w:r w:rsidRPr="00121F13">
        <w:t>Aux</w:t>
      </w:r>
      <w:proofErr w:type="spellEnd"/>
      <w:r w:rsidRPr="00121F13">
        <w:t>=Ordenadas[I]</w:t>
      </w:r>
    </w:p>
    <w:p w:rsidR="00121F13" w:rsidRPr="00121F13" w:rsidRDefault="00121F13" w:rsidP="00121F13">
      <w:r w:rsidRPr="00121F13">
        <w:tab/>
      </w:r>
      <w:r w:rsidRPr="00121F13">
        <w:tab/>
      </w:r>
      <w:r w:rsidRPr="00121F13">
        <w:tab/>
      </w:r>
      <w:r w:rsidRPr="00121F13">
        <w:tab/>
      </w:r>
      <w:r w:rsidRPr="00121F13">
        <w:tab/>
        <w:t>Ordenadas[I]=Ordenadas[K]</w:t>
      </w:r>
    </w:p>
    <w:p w:rsidR="00121F13" w:rsidRDefault="00121F13" w:rsidP="00121F13">
      <w:pPr>
        <w:rPr>
          <w:lang w:val="en-US"/>
        </w:rPr>
      </w:pPr>
      <w:r w:rsidRPr="00121F13">
        <w:tab/>
      </w:r>
      <w:r w:rsidRPr="00121F13">
        <w:tab/>
      </w:r>
      <w:r w:rsidRPr="00121F13">
        <w:tab/>
      </w:r>
      <w:r w:rsidRPr="00121F13">
        <w:tab/>
      </w:r>
      <w:r w:rsidRPr="00121F13">
        <w:tab/>
      </w:r>
      <w:proofErr w:type="spellStart"/>
      <w:r>
        <w:rPr>
          <w:lang w:val="en-US"/>
        </w:rPr>
        <w:t>Ordenadas</w:t>
      </w:r>
      <w:proofErr w:type="spellEnd"/>
      <w:r>
        <w:rPr>
          <w:lang w:val="en-US"/>
        </w:rPr>
        <w:t>[</w:t>
      </w:r>
      <w:r w:rsidR="007176BA">
        <w:rPr>
          <w:lang w:val="en-US"/>
        </w:rPr>
        <w:t>K</w:t>
      </w:r>
      <w:r>
        <w:rPr>
          <w:lang w:val="en-US"/>
        </w:rPr>
        <w:t>]=Aux</w:t>
      </w:r>
    </w:p>
    <w:p w:rsidR="00121F13" w:rsidRDefault="00121F13" w:rsidP="00121F13">
      <w:pPr>
        <w:rPr>
          <w:lang w:val="en-US"/>
        </w:rPr>
      </w:pPr>
      <w:r>
        <w:rPr>
          <w:lang w:val="en-US"/>
        </w:rPr>
        <w:tab/>
      </w:r>
      <w:r>
        <w:rPr>
          <w:lang w:val="en-US"/>
        </w:rPr>
        <w:tab/>
      </w:r>
      <w:r>
        <w:rPr>
          <w:lang w:val="en-US"/>
        </w:rPr>
        <w:tab/>
      </w:r>
      <w:r>
        <w:rPr>
          <w:lang w:val="en-US"/>
        </w:rPr>
        <w:tab/>
        <w:t>End If</w:t>
      </w:r>
    </w:p>
    <w:p w:rsidR="00121F13" w:rsidRDefault="00121F13" w:rsidP="00121F13">
      <w:pPr>
        <w:rPr>
          <w:lang w:val="en-US"/>
        </w:rPr>
      </w:pPr>
      <w:r>
        <w:rPr>
          <w:lang w:val="en-US"/>
        </w:rPr>
        <w:tab/>
      </w:r>
      <w:r>
        <w:rPr>
          <w:lang w:val="en-US"/>
        </w:rPr>
        <w:tab/>
      </w:r>
      <w:r>
        <w:rPr>
          <w:lang w:val="en-US"/>
        </w:rPr>
        <w:tab/>
        <w:t>End For</w:t>
      </w:r>
    </w:p>
    <w:p w:rsidR="00121F13" w:rsidRDefault="00121F13" w:rsidP="00121F13">
      <w:pPr>
        <w:rPr>
          <w:lang w:val="en-US"/>
        </w:rPr>
      </w:pPr>
      <w:r>
        <w:rPr>
          <w:lang w:val="en-US"/>
        </w:rPr>
        <w:tab/>
      </w:r>
      <w:r>
        <w:rPr>
          <w:lang w:val="en-US"/>
        </w:rPr>
        <w:tab/>
        <w:t>End For</w:t>
      </w:r>
    </w:p>
    <w:p w:rsidR="00121F13" w:rsidRDefault="00121F13" w:rsidP="00121F13">
      <w:pPr>
        <w:ind w:left="708" w:firstLine="708"/>
        <w:rPr>
          <w:lang w:val="en-US"/>
        </w:rPr>
      </w:pPr>
      <w:r>
        <w:rPr>
          <w:lang w:val="en-US"/>
        </w:rPr>
        <w:t xml:space="preserve">Return </w:t>
      </w:r>
      <w:proofErr w:type="spellStart"/>
      <w:r>
        <w:rPr>
          <w:lang w:val="en-US"/>
        </w:rPr>
        <w:t>Ordenadas</w:t>
      </w:r>
      <w:proofErr w:type="spellEnd"/>
    </w:p>
    <w:p w:rsidR="00121F13" w:rsidRPr="00A61BF1" w:rsidRDefault="00121F13" w:rsidP="00121F13">
      <w:pPr>
        <w:rPr>
          <w:lang w:val="en-US"/>
        </w:rPr>
      </w:pPr>
      <w:r>
        <w:rPr>
          <w:lang w:val="en-US"/>
        </w:rPr>
        <w:tab/>
        <w:t>End Function</w:t>
      </w:r>
    </w:p>
    <w:p w:rsidR="00121F13" w:rsidRPr="00121F13" w:rsidRDefault="00121F13" w:rsidP="00121F13">
      <w:proofErr w:type="spellStart"/>
      <w:r w:rsidRPr="00121F13">
        <w:t>End</w:t>
      </w:r>
      <w:proofErr w:type="spellEnd"/>
      <w:r w:rsidRPr="00121F13">
        <w:t xml:space="preserve"> </w:t>
      </w:r>
      <w:proofErr w:type="spellStart"/>
      <w:r w:rsidRPr="00121F13">
        <w:t>Class</w:t>
      </w:r>
      <w:proofErr w:type="spellEnd"/>
    </w:p>
    <w:p w:rsidR="00121F13" w:rsidRPr="001C696D" w:rsidRDefault="00121F13" w:rsidP="00121F13">
      <w:r w:rsidRPr="001C696D">
        <w:t>//Módulo principal</w:t>
      </w:r>
    </w:p>
    <w:p w:rsidR="00121F13" w:rsidRDefault="00121F13" w:rsidP="00121F13">
      <w:r>
        <w:t>Inicio</w:t>
      </w:r>
    </w:p>
    <w:p w:rsidR="00121F13" w:rsidRDefault="00121F13" w:rsidP="00121F13">
      <w:r>
        <w:lastRenderedPageBreak/>
        <w:tab/>
        <w:t>Datos:</w:t>
      </w:r>
    </w:p>
    <w:p w:rsidR="00121F13" w:rsidRDefault="00121F13" w:rsidP="00121F13">
      <w:r>
        <w:tab/>
      </w:r>
      <w:proofErr w:type="spellStart"/>
      <w:r>
        <w:t>Gestion</w:t>
      </w:r>
      <w:proofErr w:type="spellEnd"/>
      <w:r>
        <w:t xml:space="preserve"> </w:t>
      </w:r>
      <w:proofErr w:type="spellStart"/>
      <w:r>
        <w:t>GestionNotas</w:t>
      </w:r>
      <w:proofErr w:type="spellEnd"/>
      <w:r>
        <w:t xml:space="preserve">  //Guarda objeto </w:t>
      </w:r>
      <w:proofErr w:type="spellStart"/>
      <w:r>
        <w:t>GestionNotas</w:t>
      </w:r>
      <w:proofErr w:type="spellEnd"/>
    </w:p>
    <w:p w:rsidR="00121F13" w:rsidRDefault="00121F13" w:rsidP="00121F13">
      <w:r>
        <w:tab/>
        <w:t>//</w:t>
      </w:r>
      <w:proofErr w:type="spellStart"/>
      <w:r>
        <w:t>array</w:t>
      </w:r>
      <w:proofErr w:type="spellEnd"/>
      <w:r>
        <w:t xml:space="preserve"> para recibir las notas guardadas, aunque</w:t>
      </w:r>
    </w:p>
    <w:p w:rsidR="00121F13" w:rsidRDefault="00121F13" w:rsidP="00121F13">
      <w:r>
        <w:tab/>
        <w:t>//sin tamaño inicial</w:t>
      </w:r>
    </w:p>
    <w:p w:rsidR="00121F13" w:rsidRDefault="00121F13" w:rsidP="00121F13">
      <w:r>
        <w:tab/>
        <w:t>Totales Decimal</w:t>
      </w:r>
    </w:p>
    <w:p w:rsidR="00121F13" w:rsidRDefault="00121F13" w:rsidP="00121F13">
      <w:r>
        <w:tab/>
      </w:r>
      <w:proofErr w:type="spellStart"/>
      <w:r>
        <w:t>Op</w:t>
      </w:r>
      <w:proofErr w:type="spellEnd"/>
      <w:r>
        <w:t xml:space="preserve"> </w:t>
      </w:r>
      <w:proofErr w:type="spellStart"/>
      <w:r>
        <w:t>Integer</w:t>
      </w:r>
      <w:proofErr w:type="spellEnd"/>
    </w:p>
    <w:p w:rsidR="00121F13" w:rsidRDefault="00121F13" w:rsidP="00121F13">
      <w:r>
        <w:tab/>
        <w:t>Nota Decimal</w:t>
      </w:r>
    </w:p>
    <w:p w:rsidR="00121F13" w:rsidRDefault="00121F13" w:rsidP="00121F13">
      <w:r>
        <w:tab/>
        <w:t>Código:</w:t>
      </w:r>
    </w:p>
    <w:p w:rsidR="00121F13" w:rsidRDefault="00121F13" w:rsidP="00121F13">
      <w:r>
        <w:tab/>
      </w:r>
      <w:proofErr w:type="spellStart"/>
      <w:r>
        <w:t>Gestion</w:t>
      </w:r>
      <w:proofErr w:type="spellEnd"/>
      <w:r>
        <w:t xml:space="preserve">=New </w:t>
      </w:r>
      <w:proofErr w:type="spellStart"/>
      <w:r>
        <w:t>GestionNotas</w:t>
      </w:r>
      <w:proofErr w:type="spellEnd"/>
      <w:r>
        <w:t xml:space="preserve">() //crea el objeto </w:t>
      </w:r>
      <w:proofErr w:type="spellStart"/>
      <w:r>
        <w:t>GestionNotas</w:t>
      </w:r>
      <w:proofErr w:type="spellEnd"/>
    </w:p>
    <w:p w:rsidR="00121F13" w:rsidRDefault="00121F13" w:rsidP="00121F13">
      <w:r>
        <w:tab/>
        <w:t>Do</w:t>
      </w:r>
    </w:p>
    <w:p w:rsidR="00121F13" w:rsidRDefault="00121F13" w:rsidP="00121F13">
      <w:r>
        <w:tab/>
      </w:r>
      <w:r>
        <w:tab/>
        <w:t>Mostrar  “1.- Añadir Nota”</w:t>
      </w:r>
    </w:p>
    <w:p w:rsidR="00121F13" w:rsidRDefault="00121F13" w:rsidP="00121F13">
      <w:r>
        <w:tab/>
      </w:r>
      <w:r>
        <w:tab/>
        <w:t>Mostrar  “2.- Mostrar Media”</w:t>
      </w:r>
    </w:p>
    <w:p w:rsidR="00121F13" w:rsidRDefault="00121F13" w:rsidP="00121F13">
      <w:pPr>
        <w:ind w:left="708" w:firstLine="708"/>
      </w:pPr>
      <w:r>
        <w:t>Mostrar  “3.- Total Aprobados”</w:t>
      </w:r>
    </w:p>
    <w:p w:rsidR="00121F13" w:rsidRDefault="00121F13" w:rsidP="00121F13">
      <w:r>
        <w:tab/>
      </w:r>
      <w:r>
        <w:tab/>
        <w:t>Mostrar  “4.- Mostrar notas almacenadas”</w:t>
      </w:r>
    </w:p>
    <w:p w:rsidR="00121F13" w:rsidRPr="00121F13" w:rsidRDefault="00121F13" w:rsidP="00121F13">
      <w:pPr>
        <w:ind w:left="708" w:firstLine="708"/>
        <w:rPr>
          <w:lang w:val="en-US"/>
        </w:rPr>
      </w:pPr>
      <w:r>
        <w:t xml:space="preserve">Mostrar  “5.- </w:t>
      </w:r>
      <w:proofErr w:type="spellStart"/>
      <w:r w:rsidRPr="00121F13">
        <w:rPr>
          <w:lang w:val="en-US"/>
        </w:rPr>
        <w:t>Salir</w:t>
      </w:r>
      <w:proofErr w:type="spellEnd"/>
      <w:r w:rsidRPr="00121F13">
        <w:rPr>
          <w:lang w:val="en-US"/>
        </w:rPr>
        <w:t>”</w:t>
      </w:r>
    </w:p>
    <w:p w:rsidR="00121F13" w:rsidRPr="00121F13" w:rsidRDefault="00121F13" w:rsidP="00121F13">
      <w:pPr>
        <w:rPr>
          <w:lang w:val="en-US"/>
        </w:rPr>
      </w:pPr>
      <w:r w:rsidRPr="00121F13">
        <w:rPr>
          <w:lang w:val="en-US"/>
        </w:rPr>
        <w:tab/>
      </w:r>
      <w:r w:rsidRPr="00121F13">
        <w:rPr>
          <w:lang w:val="en-US"/>
        </w:rPr>
        <w:tab/>
        <w:t>Leer Op</w:t>
      </w:r>
    </w:p>
    <w:p w:rsidR="00121F13" w:rsidRPr="00121F13" w:rsidRDefault="00121F13" w:rsidP="00121F13">
      <w:pPr>
        <w:rPr>
          <w:lang w:val="en-US"/>
        </w:rPr>
      </w:pPr>
      <w:r w:rsidRPr="00121F13">
        <w:rPr>
          <w:lang w:val="en-US"/>
        </w:rPr>
        <w:tab/>
      </w:r>
      <w:r w:rsidRPr="00121F13">
        <w:rPr>
          <w:lang w:val="en-US"/>
        </w:rPr>
        <w:tab/>
        <w:t>Switch(Op)</w:t>
      </w:r>
    </w:p>
    <w:p w:rsidR="00121F13" w:rsidRPr="00073114" w:rsidRDefault="00121F13" w:rsidP="00121F13">
      <w:r w:rsidRPr="00121F13">
        <w:rPr>
          <w:lang w:val="en-US"/>
        </w:rPr>
        <w:tab/>
      </w:r>
      <w:r w:rsidRPr="00121F13">
        <w:rPr>
          <w:lang w:val="en-US"/>
        </w:rPr>
        <w:tab/>
      </w:r>
      <w:r w:rsidRPr="00121F13">
        <w:rPr>
          <w:lang w:val="en-US"/>
        </w:rPr>
        <w:tab/>
      </w:r>
      <w:r w:rsidRPr="00073114">
        <w:t>Case 1:</w:t>
      </w:r>
    </w:p>
    <w:p w:rsidR="00121F13" w:rsidRPr="001C696D" w:rsidRDefault="00121F13" w:rsidP="00121F13">
      <w:r w:rsidRPr="00073114">
        <w:tab/>
      </w:r>
      <w:r w:rsidRPr="00073114">
        <w:tab/>
      </w:r>
      <w:r w:rsidRPr="00073114">
        <w:tab/>
      </w:r>
      <w:r w:rsidRPr="00073114">
        <w:tab/>
      </w:r>
      <w:proofErr w:type="spellStart"/>
      <w:r>
        <w:t>If</w:t>
      </w:r>
      <w:proofErr w:type="spellEnd"/>
      <w:r>
        <w:t>(</w:t>
      </w:r>
      <w:proofErr w:type="spellStart"/>
      <w:r>
        <w:t>Gestion.Guardadas</w:t>
      </w:r>
      <w:proofErr w:type="spellEnd"/>
      <w:r>
        <w:t xml:space="preserve">&lt;10) </w:t>
      </w:r>
      <w:proofErr w:type="spellStart"/>
      <w:r>
        <w:t>Then</w:t>
      </w:r>
      <w:proofErr w:type="spellEnd"/>
    </w:p>
    <w:p w:rsidR="00121F13" w:rsidRDefault="00121F13" w:rsidP="00121F13">
      <w:r w:rsidRPr="001C696D">
        <w:tab/>
      </w:r>
      <w:r w:rsidRPr="001C696D">
        <w:tab/>
      </w:r>
      <w:r w:rsidRPr="001C696D">
        <w:tab/>
      </w:r>
      <w:r w:rsidRPr="001C696D">
        <w:tab/>
      </w:r>
      <w:r>
        <w:tab/>
        <w:t>Mostrar “Introduce nota”</w:t>
      </w:r>
    </w:p>
    <w:p w:rsidR="00121F13" w:rsidRDefault="00121F13" w:rsidP="00121F13">
      <w:r>
        <w:tab/>
      </w:r>
      <w:r>
        <w:tab/>
      </w:r>
      <w:r>
        <w:tab/>
      </w:r>
      <w:r>
        <w:tab/>
      </w:r>
      <w:r>
        <w:tab/>
        <w:t>Leer Nota</w:t>
      </w:r>
    </w:p>
    <w:p w:rsidR="00121F13" w:rsidRDefault="00121F13" w:rsidP="00121F13">
      <w:r>
        <w:tab/>
      </w:r>
      <w:r>
        <w:tab/>
      </w:r>
      <w:r>
        <w:tab/>
      </w:r>
      <w:r>
        <w:tab/>
      </w:r>
      <w:r>
        <w:tab/>
      </w:r>
      <w:proofErr w:type="spellStart"/>
      <w:r>
        <w:t>Gestion.GuardarNota</w:t>
      </w:r>
      <w:proofErr w:type="spellEnd"/>
      <w:r>
        <w:t>(Nota)</w:t>
      </w:r>
    </w:p>
    <w:p w:rsidR="00121F13" w:rsidRDefault="00121F13" w:rsidP="00121F13">
      <w:r>
        <w:tab/>
      </w:r>
      <w:r>
        <w:tab/>
      </w:r>
      <w:r>
        <w:tab/>
      </w:r>
      <w:r>
        <w:tab/>
      </w:r>
      <w:proofErr w:type="spellStart"/>
      <w:r>
        <w:t>Else</w:t>
      </w:r>
      <w:proofErr w:type="spellEnd"/>
    </w:p>
    <w:p w:rsidR="00121F13" w:rsidRDefault="00121F13" w:rsidP="00121F13">
      <w:r>
        <w:tab/>
      </w:r>
      <w:r>
        <w:tab/>
      </w:r>
      <w:r>
        <w:tab/>
      </w:r>
      <w:r>
        <w:tab/>
      </w:r>
      <w:r>
        <w:tab/>
        <w:t>Mostrar “No se pueden guardar más notas”</w:t>
      </w:r>
    </w:p>
    <w:p w:rsidR="00121F13" w:rsidRPr="00121F13" w:rsidRDefault="00121F13" w:rsidP="00121F13">
      <w:pPr>
        <w:rPr>
          <w:lang w:val="en-US"/>
        </w:rPr>
      </w:pPr>
      <w:r>
        <w:lastRenderedPageBreak/>
        <w:tab/>
      </w:r>
      <w:r>
        <w:tab/>
      </w:r>
      <w:r>
        <w:tab/>
      </w:r>
      <w:r>
        <w:tab/>
      </w:r>
      <w:r w:rsidRPr="00121F13">
        <w:rPr>
          <w:lang w:val="en-US"/>
        </w:rPr>
        <w:t>End If</w:t>
      </w:r>
    </w:p>
    <w:p w:rsidR="00121F13" w:rsidRPr="00121F13" w:rsidRDefault="00121F13" w:rsidP="00121F13">
      <w:pPr>
        <w:rPr>
          <w:lang w:val="en-US"/>
        </w:rPr>
      </w:pPr>
      <w:r w:rsidRPr="00121F13">
        <w:rPr>
          <w:lang w:val="en-US"/>
        </w:rPr>
        <w:tab/>
      </w:r>
      <w:r w:rsidRPr="00121F13">
        <w:rPr>
          <w:lang w:val="en-US"/>
        </w:rPr>
        <w:tab/>
      </w:r>
      <w:r w:rsidRPr="00121F13">
        <w:rPr>
          <w:lang w:val="en-US"/>
        </w:rPr>
        <w:tab/>
        <w:t>Case 2:</w:t>
      </w:r>
    </w:p>
    <w:p w:rsidR="00121F13" w:rsidRPr="00121F13" w:rsidRDefault="00121F13" w:rsidP="00121F13">
      <w:pPr>
        <w:rPr>
          <w:lang w:val="en-US"/>
        </w:rPr>
      </w:pPr>
      <w:r w:rsidRPr="00121F13">
        <w:rPr>
          <w:lang w:val="en-US"/>
        </w:rPr>
        <w:tab/>
      </w:r>
      <w:r w:rsidRPr="00121F13">
        <w:rPr>
          <w:lang w:val="en-US"/>
        </w:rPr>
        <w:tab/>
      </w:r>
      <w:r w:rsidRPr="00121F13">
        <w:rPr>
          <w:lang w:val="en-US"/>
        </w:rPr>
        <w:tab/>
      </w:r>
      <w:r w:rsidRPr="00121F13">
        <w:rPr>
          <w:lang w:val="en-US"/>
        </w:rPr>
        <w:tab/>
      </w:r>
      <w:proofErr w:type="spellStart"/>
      <w:r w:rsidRPr="00121F13">
        <w:rPr>
          <w:lang w:val="en-US"/>
        </w:rPr>
        <w:t>Mostrar</w:t>
      </w:r>
      <w:proofErr w:type="spellEnd"/>
      <w:r w:rsidRPr="00121F13">
        <w:rPr>
          <w:lang w:val="en-US"/>
        </w:rPr>
        <w:t xml:space="preserve"> “Media : ”, </w:t>
      </w:r>
      <w:proofErr w:type="spellStart"/>
      <w:r w:rsidRPr="00121F13">
        <w:rPr>
          <w:lang w:val="en-US"/>
        </w:rPr>
        <w:t>Gestion.Media</w:t>
      </w:r>
      <w:proofErr w:type="spellEnd"/>
      <w:r w:rsidRPr="00121F13">
        <w:rPr>
          <w:lang w:val="en-US"/>
        </w:rPr>
        <w:t>()</w:t>
      </w:r>
    </w:p>
    <w:p w:rsidR="00121F13" w:rsidRPr="00073114" w:rsidRDefault="00121F13" w:rsidP="00121F13">
      <w:r w:rsidRPr="00121F13">
        <w:rPr>
          <w:lang w:val="en-US"/>
        </w:rPr>
        <w:tab/>
      </w:r>
      <w:r w:rsidRPr="00121F13">
        <w:rPr>
          <w:lang w:val="en-US"/>
        </w:rPr>
        <w:tab/>
      </w:r>
      <w:r w:rsidRPr="00121F13">
        <w:rPr>
          <w:lang w:val="en-US"/>
        </w:rPr>
        <w:tab/>
      </w:r>
      <w:r w:rsidRPr="00073114">
        <w:t>Case 3:</w:t>
      </w:r>
    </w:p>
    <w:p w:rsidR="00121F13" w:rsidRDefault="00121F13" w:rsidP="00121F13">
      <w:r w:rsidRPr="00073114">
        <w:tab/>
      </w:r>
      <w:r w:rsidRPr="00073114">
        <w:tab/>
      </w:r>
      <w:r w:rsidRPr="00073114">
        <w:tab/>
      </w:r>
      <w:r w:rsidRPr="00073114">
        <w:tab/>
      </w:r>
      <w:r>
        <w:t xml:space="preserve">Mostrar “Aprobados:  “, </w:t>
      </w:r>
      <w:proofErr w:type="spellStart"/>
      <w:r>
        <w:t>Gestion.Aprobados</w:t>
      </w:r>
      <w:proofErr w:type="spellEnd"/>
      <w:r>
        <w:t>()</w:t>
      </w:r>
    </w:p>
    <w:p w:rsidR="00121F13" w:rsidRDefault="00121F13" w:rsidP="00121F13">
      <w:r>
        <w:tab/>
      </w:r>
      <w:r>
        <w:tab/>
      </w:r>
      <w:r>
        <w:tab/>
      </w:r>
      <w:r w:rsidRPr="00E5674E">
        <w:t>Case 4:</w:t>
      </w:r>
    </w:p>
    <w:p w:rsidR="007176BA" w:rsidRDefault="007176BA" w:rsidP="00121F13">
      <w:r>
        <w:tab/>
      </w:r>
      <w:r>
        <w:tab/>
      </w:r>
      <w:r>
        <w:tab/>
      </w:r>
      <w:r>
        <w:tab/>
        <w:t>//recupera las notas guardadas, ya ordenadas</w:t>
      </w:r>
      <w:r w:rsidR="00EA62EA">
        <w:t>,</w:t>
      </w:r>
    </w:p>
    <w:p w:rsidR="007176BA" w:rsidRPr="00E5674E" w:rsidRDefault="007176BA" w:rsidP="00121F13">
      <w:r>
        <w:tab/>
      </w:r>
      <w:r>
        <w:tab/>
      </w:r>
      <w:r>
        <w:tab/>
      </w:r>
      <w:r>
        <w:tab/>
        <w:t>//y las muestra</w:t>
      </w:r>
    </w:p>
    <w:p w:rsidR="00121F13" w:rsidRPr="00073114" w:rsidRDefault="00121F13" w:rsidP="00121F13">
      <w:r w:rsidRPr="00E5674E">
        <w:tab/>
      </w:r>
      <w:r w:rsidRPr="00E5674E">
        <w:tab/>
      </w:r>
      <w:r w:rsidRPr="00E5674E">
        <w:tab/>
      </w:r>
      <w:r w:rsidRPr="00E5674E">
        <w:tab/>
      </w:r>
      <w:r w:rsidRPr="00073114">
        <w:t>Totales=</w:t>
      </w:r>
      <w:proofErr w:type="spellStart"/>
      <w:r w:rsidRPr="00073114">
        <w:t>Gestion.Ordenadas</w:t>
      </w:r>
      <w:proofErr w:type="spellEnd"/>
      <w:r w:rsidRPr="00073114">
        <w:t>()</w:t>
      </w:r>
    </w:p>
    <w:p w:rsidR="00121F13" w:rsidRDefault="00121F13" w:rsidP="00121F13">
      <w:pPr>
        <w:rPr>
          <w:lang w:val="en-US"/>
        </w:rPr>
      </w:pPr>
      <w:r w:rsidRPr="00073114">
        <w:tab/>
      </w:r>
      <w:r w:rsidRPr="00073114">
        <w:tab/>
      </w:r>
      <w:r w:rsidRPr="00073114">
        <w:tab/>
      </w:r>
      <w:r w:rsidRPr="00073114">
        <w:tab/>
      </w:r>
      <w:r w:rsidRPr="001C696D">
        <w:rPr>
          <w:lang w:val="en-US"/>
        </w:rPr>
        <w:t>For</w:t>
      </w:r>
      <w:r>
        <w:rPr>
          <w:lang w:val="en-US"/>
        </w:rPr>
        <w:t xml:space="preserve"> I=1 To </w:t>
      </w:r>
      <w:proofErr w:type="spellStart"/>
      <w:r>
        <w:rPr>
          <w:lang w:val="en-US"/>
        </w:rPr>
        <w:t>Totales.length</w:t>
      </w:r>
      <w:proofErr w:type="spellEnd"/>
      <w:r>
        <w:rPr>
          <w:lang w:val="en-US"/>
        </w:rPr>
        <w:t xml:space="preserve"> Step 1</w:t>
      </w:r>
    </w:p>
    <w:p w:rsidR="00121F13" w:rsidRDefault="00121F13" w:rsidP="00121F13">
      <w:pPr>
        <w:rPr>
          <w:lang w:val="en-US"/>
        </w:rPr>
      </w:pPr>
      <w:r>
        <w:rPr>
          <w:lang w:val="en-US"/>
        </w:rPr>
        <w:tab/>
      </w:r>
      <w:r>
        <w:rPr>
          <w:lang w:val="en-US"/>
        </w:rPr>
        <w:tab/>
      </w:r>
      <w:r>
        <w:rPr>
          <w:lang w:val="en-US"/>
        </w:rPr>
        <w:tab/>
      </w:r>
      <w:r>
        <w:rPr>
          <w:lang w:val="en-US"/>
        </w:rPr>
        <w:tab/>
      </w:r>
      <w:r>
        <w:rPr>
          <w:lang w:val="en-US"/>
        </w:rPr>
        <w:tab/>
      </w:r>
      <w:proofErr w:type="spellStart"/>
      <w:r>
        <w:rPr>
          <w:lang w:val="en-US"/>
        </w:rPr>
        <w:t>Mostrar</w:t>
      </w:r>
      <w:proofErr w:type="spellEnd"/>
      <w:r>
        <w:rPr>
          <w:lang w:val="en-US"/>
        </w:rPr>
        <w:t xml:space="preserve"> </w:t>
      </w:r>
      <w:proofErr w:type="spellStart"/>
      <w:r>
        <w:rPr>
          <w:lang w:val="en-US"/>
        </w:rPr>
        <w:t>Totales</w:t>
      </w:r>
      <w:proofErr w:type="spellEnd"/>
      <w:r>
        <w:rPr>
          <w:lang w:val="en-US"/>
        </w:rPr>
        <w:t>[I]</w:t>
      </w:r>
    </w:p>
    <w:p w:rsidR="00121F13" w:rsidRPr="001C696D" w:rsidRDefault="00121F13" w:rsidP="00121F13">
      <w:pPr>
        <w:rPr>
          <w:lang w:val="en-US"/>
        </w:rPr>
      </w:pPr>
      <w:r>
        <w:rPr>
          <w:lang w:val="en-US"/>
        </w:rPr>
        <w:tab/>
      </w:r>
      <w:r>
        <w:rPr>
          <w:lang w:val="en-US"/>
        </w:rPr>
        <w:tab/>
      </w:r>
      <w:r>
        <w:rPr>
          <w:lang w:val="en-US"/>
        </w:rPr>
        <w:tab/>
      </w:r>
      <w:r>
        <w:rPr>
          <w:lang w:val="en-US"/>
        </w:rPr>
        <w:tab/>
        <w:t>End For</w:t>
      </w:r>
    </w:p>
    <w:p w:rsidR="00121F13" w:rsidRPr="001C696D" w:rsidRDefault="00121F13" w:rsidP="00121F13">
      <w:pPr>
        <w:rPr>
          <w:lang w:val="en-US"/>
        </w:rPr>
      </w:pPr>
      <w:r w:rsidRPr="001C696D">
        <w:rPr>
          <w:lang w:val="en-US"/>
        </w:rPr>
        <w:tab/>
      </w:r>
      <w:r w:rsidRPr="001C696D">
        <w:rPr>
          <w:lang w:val="en-US"/>
        </w:rPr>
        <w:tab/>
        <w:t>End Switch</w:t>
      </w:r>
    </w:p>
    <w:p w:rsidR="00121F13" w:rsidRPr="00316986" w:rsidRDefault="00121F13" w:rsidP="00121F13">
      <w:r w:rsidRPr="001C696D">
        <w:rPr>
          <w:lang w:val="en-US"/>
        </w:rPr>
        <w:tab/>
      </w:r>
      <w:proofErr w:type="spellStart"/>
      <w:r w:rsidRPr="00316986">
        <w:t>While</w:t>
      </w:r>
      <w:proofErr w:type="spellEnd"/>
      <w:r w:rsidRPr="00316986">
        <w:t>(</w:t>
      </w:r>
      <w:proofErr w:type="spellStart"/>
      <w:r w:rsidRPr="00316986">
        <w:t>Op</w:t>
      </w:r>
      <w:proofErr w:type="spellEnd"/>
      <w:r w:rsidRPr="00316986">
        <w:t>&lt;&gt;5</w:t>
      </w:r>
      <w:r w:rsidR="00B41DE3" w:rsidRPr="00316986">
        <w:t>)</w:t>
      </w:r>
    </w:p>
    <w:p w:rsidR="00121F13" w:rsidRPr="00316986" w:rsidRDefault="00121F13" w:rsidP="00121F13">
      <w:r w:rsidRPr="00316986">
        <w:t>Fin</w:t>
      </w:r>
    </w:p>
    <w:p w:rsidR="004E26BF" w:rsidRDefault="004E26BF">
      <w:r>
        <w:br w:type="page"/>
      </w:r>
    </w:p>
    <w:p w:rsidR="00316986" w:rsidRPr="00316986" w:rsidRDefault="00316986" w:rsidP="00121F13"/>
    <w:p w:rsidR="00316986" w:rsidRDefault="00316986" w:rsidP="007817A1">
      <w:pPr>
        <w:pStyle w:val="Ttulo2"/>
      </w:pPr>
      <w:bookmarkStart w:id="28" w:name="_Toc432431467"/>
      <w:r w:rsidRPr="00316986">
        <w:t>Actividad práctica 1</w:t>
      </w:r>
      <w:r w:rsidR="004E26BF">
        <w:t>3</w:t>
      </w:r>
      <w:bookmarkEnd w:id="28"/>
    </w:p>
    <w:p w:rsidR="007E6836" w:rsidRDefault="007E6836" w:rsidP="002E51BF">
      <w:pPr>
        <w:pStyle w:val="Destacado"/>
      </w:pPr>
      <w:r>
        <w:t>Algoritmo 1</w:t>
      </w:r>
    </w:p>
    <w:p w:rsidR="007E6836" w:rsidRDefault="007E6836" w:rsidP="00121F13">
      <w:r>
        <w:t>La clase Punto sería:</w:t>
      </w:r>
    </w:p>
    <w:p w:rsidR="007E6836" w:rsidRDefault="007E6836" w:rsidP="00121F13">
      <w:proofErr w:type="spellStart"/>
      <w:r>
        <w:t>Class</w:t>
      </w:r>
      <w:proofErr w:type="spellEnd"/>
      <w:r>
        <w:t xml:space="preserve"> Punto</w:t>
      </w:r>
    </w:p>
    <w:p w:rsidR="007E6836" w:rsidRDefault="007E6836" w:rsidP="00121F13">
      <w:r>
        <w:tab/>
      </w:r>
      <w:proofErr w:type="spellStart"/>
      <w:r>
        <w:t>Property</w:t>
      </w:r>
      <w:proofErr w:type="spellEnd"/>
      <w:r>
        <w:t xml:space="preserve"> X </w:t>
      </w:r>
      <w:proofErr w:type="spellStart"/>
      <w:r>
        <w:t>Integer</w:t>
      </w:r>
      <w:proofErr w:type="spellEnd"/>
    </w:p>
    <w:p w:rsidR="007E6836" w:rsidRDefault="007E6836" w:rsidP="00121F13">
      <w:r>
        <w:tab/>
      </w:r>
      <w:proofErr w:type="spellStart"/>
      <w:r>
        <w:t>Property</w:t>
      </w:r>
      <w:proofErr w:type="spellEnd"/>
      <w:r>
        <w:t xml:space="preserve"> Y </w:t>
      </w:r>
      <w:proofErr w:type="spellStart"/>
      <w:r>
        <w:t>Integer</w:t>
      </w:r>
      <w:proofErr w:type="spellEnd"/>
    </w:p>
    <w:p w:rsidR="007E6836" w:rsidRDefault="007E6836" w:rsidP="00121F13">
      <w:r>
        <w:tab/>
        <w:t xml:space="preserve">Punto (A </w:t>
      </w:r>
      <w:proofErr w:type="spellStart"/>
      <w:r>
        <w:t>Integer</w:t>
      </w:r>
      <w:proofErr w:type="spellEnd"/>
      <w:r>
        <w:t xml:space="preserve">, B </w:t>
      </w:r>
      <w:proofErr w:type="spellStart"/>
      <w:r>
        <w:t>Integer</w:t>
      </w:r>
      <w:proofErr w:type="spellEnd"/>
      <w:r>
        <w:t>)</w:t>
      </w:r>
    </w:p>
    <w:p w:rsidR="007E6836" w:rsidRDefault="007E6836" w:rsidP="00121F13">
      <w:r>
        <w:tab/>
      </w:r>
      <w:r>
        <w:tab/>
        <w:t>X=A</w:t>
      </w:r>
    </w:p>
    <w:p w:rsidR="007E6836" w:rsidRDefault="007E6836" w:rsidP="00121F13">
      <w:r>
        <w:tab/>
      </w:r>
      <w:r>
        <w:tab/>
        <w:t>Y=B</w:t>
      </w:r>
    </w:p>
    <w:p w:rsidR="007E6836" w:rsidRDefault="007E6836" w:rsidP="00121F13">
      <w:r>
        <w:tab/>
      </w:r>
      <w:proofErr w:type="spellStart"/>
      <w:r>
        <w:t>End</w:t>
      </w:r>
      <w:proofErr w:type="spellEnd"/>
      <w:r>
        <w:t xml:space="preserve"> </w:t>
      </w:r>
    </w:p>
    <w:p w:rsidR="007E6836" w:rsidRDefault="007E6836" w:rsidP="00121F13">
      <w:r>
        <w:tab/>
        <w:t xml:space="preserve">Punto (N </w:t>
      </w:r>
      <w:proofErr w:type="spellStart"/>
      <w:r>
        <w:t>Integer</w:t>
      </w:r>
      <w:proofErr w:type="spellEnd"/>
      <w:r>
        <w:t>)</w:t>
      </w:r>
    </w:p>
    <w:p w:rsidR="007E6836" w:rsidRDefault="007E6836" w:rsidP="00121F13">
      <w:r>
        <w:tab/>
      </w:r>
      <w:r>
        <w:tab/>
        <w:t>X=N</w:t>
      </w:r>
    </w:p>
    <w:p w:rsidR="007E6836" w:rsidRDefault="007E6836" w:rsidP="00121F13">
      <w:r>
        <w:tab/>
      </w:r>
      <w:r>
        <w:tab/>
        <w:t>Y=N</w:t>
      </w:r>
    </w:p>
    <w:p w:rsidR="007E6836" w:rsidRDefault="007E6836" w:rsidP="00121F13">
      <w:r>
        <w:tab/>
      </w:r>
      <w:proofErr w:type="spellStart"/>
      <w:r>
        <w:t>End</w:t>
      </w:r>
      <w:proofErr w:type="spellEnd"/>
      <w:r>
        <w:t xml:space="preserve"> </w:t>
      </w:r>
    </w:p>
    <w:p w:rsidR="007E6836" w:rsidRDefault="007E6836" w:rsidP="00121F13">
      <w:r>
        <w:tab/>
        <w:t>Sub Imprimir()</w:t>
      </w:r>
    </w:p>
    <w:p w:rsidR="007E6836" w:rsidRDefault="007E6836" w:rsidP="00121F13">
      <w:r>
        <w:tab/>
      </w:r>
      <w:r>
        <w:tab/>
        <w:t>Mostrar X &amp;”,” &amp; Y</w:t>
      </w:r>
    </w:p>
    <w:p w:rsidR="007E6836" w:rsidRDefault="007E6836" w:rsidP="00121F13">
      <w:r>
        <w:tab/>
      </w:r>
      <w:proofErr w:type="spellStart"/>
      <w:r>
        <w:t>End</w:t>
      </w:r>
      <w:proofErr w:type="spellEnd"/>
      <w:r>
        <w:t xml:space="preserve"> Sub</w:t>
      </w:r>
    </w:p>
    <w:p w:rsidR="007E6836" w:rsidRDefault="007E6836" w:rsidP="00121F13">
      <w:r>
        <w:tab/>
        <w:t>Sub Cambiar()</w:t>
      </w:r>
    </w:p>
    <w:p w:rsidR="007E6836" w:rsidRDefault="007E6836" w:rsidP="00121F13">
      <w:r>
        <w:tab/>
      </w:r>
      <w:r>
        <w:tab/>
      </w:r>
      <w:proofErr w:type="spellStart"/>
      <w:r>
        <w:t>Aux</w:t>
      </w:r>
      <w:proofErr w:type="spellEnd"/>
      <w:r>
        <w:t xml:space="preserve"> </w:t>
      </w:r>
      <w:proofErr w:type="spellStart"/>
      <w:r>
        <w:t>Integer</w:t>
      </w:r>
      <w:proofErr w:type="spellEnd"/>
    </w:p>
    <w:p w:rsidR="007E6836" w:rsidRDefault="007E6836" w:rsidP="00121F13">
      <w:r>
        <w:tab/>
      </w:r>
      <w:r>
        <w:tab/>
      </w:r>
      <w:proofErr w:type="spellStart"/>
      <w:r>
        <w:t>Aux</w:t>
      </w:r>
      <w:proofErr w:type="spellEnd"/>
      <w:r>
        <w:t>=X</w:t>
      </w:r>
    </w:p>
    <w:p w:rsidR="007E6836" w:rsidRDefault="007E6836" w:rsidP="00121F13">
      <w:r>
        <w:tab/>
      </w:r>
      <w:r>
        <w:tab/>
        <w:t>X=Y</w:t>
      </w:r>
    </w:p>
    <w:p w:rsidR="007E6836" w:rsidRPr="00CE4F73" w:rsidRDefault="007E6836" w:rsidP="00121F13">
      <w:pPr>
        <w:rPr>
          <w:lang w:val="en-US"/>
        </w:rPr>
      </w:pPr>
      <w:r>
        <w:tab/>
      </w:r>
      <w:r>
        <w:tab/>
      </w:r>
      <w:r w:rsidRPr="00CE4F73">
        <w:rPr>
          <w:lang w:val="en-US"/>
        </w:rPr>
        <w:t>Y=Aux</w:t>
      </w:r>
    </w:p>
    <w:p w:rsidR="007E6836" w:rsidRPr="00CE4F73" w:rsidRDefault="007E6836" w:rsidP="00121F13">
      <w:pPr>
        <w:rPr>
          <w:lang w:val="en-US"/>
        </w:rPr>
      </w:pPr>
      <w:r w:rsidRPr="00CE4F73">
        <w:rPr>
          <w:lang w:val="en-US"/>
        </w:rPr>
        <w:lastRenderedPageBreak/>
        <w:tab/>
        <w:t>End Sub</w:t>
      </w:r>
    </w:p>
    <w:p w:rsidR="007E6836" w:rsidRPr="00CE4F73" w:rsidRDefault="007E6836" w:rsidP="00121F13">
      <w:pPr>
        <w:rPr>
          <w:lang w:val="en-US"/>
        </w:rPr>
      </w:pPr>
      <w:r w:rsidRPr="00CE4F73">
        <w:rPr>
          <w:lang w:val="en-US"/>
        </w:rPr>
        <w:t>End Class</w:t>
      </w:r>
    </w:p>
    <w:p w:rsidR="007E6836" w:rsidRPr="00CE4F73" w:rsidRDefault="007E6836" w:rsidP="00121F13">
      <w:pPr>
        <w:rPr>
          <w:lang w:val="en-US"/>
        </w:rPr>
      </w:pPr>
    </w:p>
    <w:p w:rsidR="007E6836" w:rsidRDefault="007E6836" w:rsidP="00121F13">
      <w:proofErr w:type="spellStart"/>
      <w:r>
        <w:t>Class</w:t>
      </w:r>
      <w:proofErr w:type="spellEnd"/>
      <w:r>
        <w:t xml:space="preserve"> Punto3D </w:t>
      </w:r>
      <w:proofErr w:type="spellStart"/>
      <w:r>
        <w:t>extends</w:t>
      </w:r>
      <w:proofErr w:type="spellEnd"/>
      <w:r>
        <w:t xml:space="preserve"> Punto</w:t>
      </w:r>
    </w:p>
    <w:p w:rsidR="007E6836" w:rsidRDefault="007E6836" w:rsidP="00121F13">
      <w:r>
        <w:tab/>
      </w:r>
      <w:proofErr w:type="spellStart"/>
      <w:r>
        <w:t>Property</w:t>
      </w:r>
      <w:proofErr w:type="spellEnd"/>
      <w:r>
        <w:t xml:space="preserve"> Z </w:t>
      </w:r>
      <w:proofErr w:type="spellStart"/>
      <w:r>
        <w:t>Integer</w:t>
      </w:r>
      <w:proofErr w:type="spellEnd"/>
    </w:p>
    <w:p w:rsidR="007E6836" w:rsidRDefault="007E6836" w:rsidP="00121F13">
      <w:r>
        <w:tab/>
        <w:t xml:space="preserve">Punto3D (A </w:t>
      </w:r>
      <w:proofErr w:type="spellStart"/>
      <w:r>
        <w:t>Integer</w:t>
      </w:r>
      <w:proofErr w:type="spellEnd"/>
      <w:r>
        <w:t xml:space="preserve">, B </w:t>
      </w:r>
      <w:proofErr w:type="spellStart"/>
      <w:r>
        <w:t>Integer</w:t>
      </w:r>
      <w:proofErr w:type="spellEnd"/>
      <w:r>
        <w:t xml:space="preserve">, C </w:t>
      </w:r>
      <w:proofErr w:type="spellStart"/>
      <w:r>
        <w:t>Integer</w:t>
      </w:r>
      <w:proofErr w:type="spellEnd"/>
      <w:r>
        <w:t>):base(A, B)</w:t>
      </w:r>
    </w:p>
    <w:p w:rsidR="007E6836" w:rsidRDefault="007E6836" w:rsidP="00121F13">
      <w:r>
        <w:tab/>
      </w:r>
      <w:r>
        <w:tab/>
        <w:t>Z=C</w:t>
      </w:r>
    </w:p>
    <w:p w:rsidR="007E6836" w:rsidRDefault="007E6836" w:rsidP="00121F13">
      <w:r>
        <w:tab/>
      </w:r>
      <w:proofErr w:type="spellStart"/>
      <w:r>
        <w:t>End</w:t>
      </w:r>
      <w:proofErr w:type="spellEnd"/>
    </w:p>
    <w:p w:rsidR="007E6836" w:rsidRDefault="007E6836" w:rsidP="00121F13">
      <w:r>
        <w:tab/>
        <w:t>//</w:t>
      </w:r>
      <w:proofErr w:type="spellStart"/>
      <w:r>
        <w:t>sobrescritura</w:t>
      </w:r>
      <w:proofErr w:type="spellEnd"/>
    </w:p>
    <w:p w:rsidR="007E6836" w:rsidRDefault="007E6836" w:rsidP="00121F13">
      <w:r>
        <w:tab/>
        <w:t>Sub Imprimir()</w:t>
      </w:r>
    </w:p>
    <w:p w:rsidR="007E6836" w:rsidRDefault="007E6836" w:rsidP="00121F13">
      <w:r>
        <w:tab/>
      </w:r>
      <w:r>
        <w:tab/>
        <w:t>Mostrar X &amp;”,” &amp; Y &amp; “,” &amp; Z</w:t>
      </w:r>
    </w:p>
    <w:p w:rsidR="007E6836" w:rsidRDefault="007E6836" w:rsidP="00121F13">
      <w:r>
        <w:tab/>
      </w:r>
      <w:proofErr w:type="spellStart"/>
      <w:r>
        <w:t>End</w:t>
      </w:r>
      <w:proofErr w:type="spellEnd"/>
      <w:r>
        <w:t xml:space="preserve"> Sub</w:t>
      </w:r>
    </w:p>
    <w:p w:rsidR="007E6836" w:rsidRDefault="007E6836" w:rsidP="00121F13">
      <w:r>
        <w:tab/>
        <w:t>//sobrecarga</w:t>
      </w:r>
    </w:p>
    <w:p w:rsidR="007E6836" w:rsidRDefault="007E6836" w:rsidP="00121F13">
      <w:r>
        <w:tab/>
        <w:t xml:space="preserve">Sub Cambiar(N </w:t>
      </w:r>
      <w:proofErr w:type="spellStart"/>
      <w:r>
        <w:t>Integer</w:t>
      </w:r>
      <w:proofErr w:type="spellEnd"/>
      <w:r>
        <w:t>)</w:t>
      </w:r>
    </w:p>
    <w:p w:rsidR="007E6836" w:rsidRDefault="007E6836" w:rsidP="00121F13">
      <w:r>
        <w:tab/>
      </w:r>
      <w:r>
        <w:tab/>
        <w:t>//llamada a método heredado</w:t>
      </w:r>
      <w:r w:rsidR="00CE4F73">
        <w:t xml:space="preserve"> </w:t>
      </w:r>
      <w:r>
        <w:t>de la superclase</w:t>
      </w:r>
    </w:p>
    <w:p w:rsidR="007E6836" w:rsidRPr="00CE4F73" w:rsidRDefault="007E6836" w:rsidP="00121F13">
      <w:pPr>
        <w:rPr>
          <w:lang w:val="en-US"/>
        </w:rPr>
      </w:pPr>
      <w:r>
        <w:tab/>
      </w:r>
      <w:r>
        <w:tab/>
      </w:r>
      <w:proofErr w:type="spellStart"/>
      <w:r w:rsidRPr="00CE4F73">
        <w:rPr>
          <w:lang w:val="en-US"/>
        </w:rPr>
        <w:t>Cambiar</w:t>
      </w:r>
      <w:proofErr w:type="spellEnd"/>
      <w:r w:rsidRPr="00CE4F73">
        <w:rPr>
          <w:lang w:val="en-US"/>
        </w:rPr>
        <w:t>()</w:t>
      </w:r>
    </w:p>
    <w:p w:rsidR="007E6836" w:rsidRPr="00CE4F73" w:rsidRDefault="007E6836" w:rsidP="00121F13">
      <w:pPr>
        <w:rPr>
          <w:lang w:val="en-US"/>
        </w:rPr>
      </w:pPr>
      <w:r w:rsidRPr="00CE4F73">
        <w:rPr>
          <w:lang w:val="en-US"/>
        </w:rPr>
        <w:tab/>
      </w:r>
      <w:r w:rsidRPr="00CE4F73">
        <w:rPr>
          <w:lang w:val="en-US"/>
        </w:rPr>
        <w:tab/>
        <w:t>Z=N</w:t>
      </w:r>
    </w:p>
    <w:p w:rsidR="007E6836" w:rsidRPr="00CE4F73" w:rsidRDefault="007E6836" w:rsidP="00121F13">
      <w:pPr>
        <w:rPr>
          <w:lang w:val="en-US"/>
        </w:rPr>
      </w:pPr>
      <w:r w:rsidRPr="00CE4F73">
        <w:rPr>
          <w:lang w:val="en-US"/>
        </w:rPr>
        <w:tab/>
        <w:t>End Sub</w:t>
      </w:r>
    </w:p>
    <w:p w:rsidR="007E6836" w:rsidRPr="00CE4F73" w:rsidRDefault="007E6836" w:rsidP="00121F13">
      <w:pPr>
        <w:rPr>
          <w:lang w:val="en-US"/>
        </w:rPr>
      </w:pPr>
      <w:r w:rsidRPr="00CE4F73">
        <w:rPr>
          <w:lang w:val="en-US"/>
        </w:rPr>
        <w:t>End Class</w:t>
      </w:r>
    </w:p>
    <w:p w:rsidR="007E6836" w:rsidRDefault="007E6836" w:rsidP="002E51BF">
      <w:pPr>
        <w:pStyle w:val="Destacado"/>
      </w:pPr>
      <w:r>
        <w:t>Algoritmo 2</w:t>
      </w:r>
    </w:p>
    <w:p w:rsidR="00316986" w:rsidRDefault="00316986" w:rsidP="00121F13">
      <w:r>
        <w:t>Teniendo en cuenta que la clase Cuenta es como se indica en el siguiente listado:</w:t>
      </w:r>
    </w:p>
    <w:p w:rsidR="00316986" w:rsidRDefault="00316986" w:rsidP="00316986">
      <w:proofErr w:type="spellStart"/>
      <w:r>
        <w:t>Class</w:t>
      </w:r>
      <w:proofErr w:type="spellEnd"/>
      <w:r>
        <w:t xml:space="preserve"> Cuenta</w:t>
      </w:r>
    </w:p>
    <w:p w:rsidR="00316986" w:rsidRPr="00F63D6B" w:rsidRDefault="00316986" w:rsidP="00316986">
      <w:r>
        <w:tab/>
      </w:r>
      <w:proofErr w:type="spellStart"/>
      <w:r w:rsidRPr="00F63D6B">
        <w:t>property</w:t>
      </w:r>
      <w:proofErr w:type="spellEnd"/>
      <w:r w:rsidRPr="00F63D6B">
        <w:t xml:space="preserve"> saldo </w:t>
      </w:r>
      <w:r>
        <w:t>D</w:t>
      </w:r>
      <w:r w:rsidRPr="00F63D6B">
        <w:t>ecimal</w:t>
      </w:r>
    </w:p>
    <w:p w:rsidR="00316986" w:rsidRPr="00513DF5" w:rsidRDefault="00316986" w:rsidP="00316986">
      <w:r w:rsidRPr="00F63D6B">
        <w:lastRenderedPageBreak/>
        <w:tab/>
      </w:r>
      <w:r w:rsidRPr="00513DF5">
        <w:t>//mediante el constructor se da la posibilidad de inicializar el saldo</w:t>
      </w:r>
    </w:p>
    <w:p w:rsidR="00316986" w:rsidRPr="00C62E27" w:rsidRDefault="00316986" w:rsidP="00316986">
      <w:r w:rsidRPr="00513DF5">
        <w:tab/>
      </w:r>
      <w:r w:rsidRPr="00C62E27">
        <w:t>Cuenta(s decimal)</w:t>
      </w:r>
    </w:p>
    <w:p w:rsidR="00316986" w:rsidRPr="00C62E27" w:rsidRDefault="00316986" w:rsidP="00316986">
      <w:r w:rsidRPr="00C62E27">
        <w:tab/>
      </w:r>
      <w:r w:rsidRPr="00C62E27">
        <w:tab/>
        <w:t>saldo=s</w:t>
      </w:r>
    </w:p>
    <w:p w:rsidR="00316986" w:rsidRPr="00C62E27" w:rsidRDefault="00316986" w:rsidP="00316986">
      <w:r w:rsidRPr="00C62E27">
        <w:tab/>
      </w:r>
      <w:proofErr w:type="spellStart"/>
      <w:r w:rsidRPr="00C62E27">
        <w:t>End</w:t>
      </w:r>
      <w:proofErr w:type="spellEnd"/>
    </w:p>
    <w:p w:rsidR="00316986" w:rsidRPr="00F63D6B" w:rsidRDefault="00316986" w:rsidP="00316986">
      <w:r w:rsidRPr="00C62E27">
        <w:tab/>
      </w:r>
      <w:r>
        <w:t>Sub Ingresar(cantidad D</w:t>
      </w:r>
      <w:r w:rsidRPr="00F63D6B">
        <w:t>ecimal)</w:t>
      </w:r>
    </w:p>
    <w:p w:rsidR="00316986" w:rsidRPr="00513DF5" w:rsidRDefault="00316986" w:rsidP="00316986">
      <w:r w:rsidRPr="00F63D6B">
        <w:tab/>
      </w:r>
      <w:r w:rsidRPr="00F63D6B">
        <w:tab/>
      </w:r>
      <w:r w:rsidRPr="00513DF5">
        <w:t>saldo=</w:t>
      </w:r>
      <w:proofErr w:type="spellStart"/>
      <w:r w:rsidRPr="00513DF5">
        <w:t>saldo+cantidad</w:t>
      </w:r>
      <w:proofErr w:type="spellEnd"/>
    </w:p>
    <w:p w:rsidR="00316986" w:rsidRDefault="00316986" w:rsidP="00316986">
      <w:r w:rsidRPr="00513DF5">
        <w:tab/>
      </w:r>
      <w:proofErr w:type="spellStart"/>
      <w:r w:rsidRPr="00513DF5">
        <w:t>End</w:t>
      </w:r>
      <w:proofErr w:type="spellEnd"/>
      <w:r w:rsidRPr="00513DF5">
        <w:t xml:space="preserve"> Sub</w:t>
      </w:r>
    </w:p>
    <w:p w:rsidR="00316986" w:rsidRDefault="00316986" w:rsidP="00316986">
      <w:r>
        <w:tab/>
        <w:t>Sub Extraer(cantidad Decimal)</w:t>
      </w:r>
    </w:p>
    <w:p w:rsidR="00316986" w:rsidRPr="00073114" w:rsidRDefault="00316986" w:rsidP="00316986">
      <w:pPr>
        <w:rPr>
          <w:lang w:val="en-US"/>
        </w:rPr>
      </w:pPr>
      <w:r>
        <w:tab/>
      </w:r>
      <w:r>
        <w:tab/>
      </w:r>
      <w:proofErr w:type="spellStart"/>
      <w:r w:rsidRPr="00073114">
        <w:rPr>
          <w:lang w:val="en-US"/>
        </w:rPr>
        <w:t>saldo</w:t>
      </w:r>
      <w:proofErr w:type="spellEnd"/>
      <w:r w:rsidRPr="00073114">
        <w:rPr>
          <w:lang w:val="en-US"/>
        </w:rPr>
        <w:t>=</w:t>
      </w:r>
      <w:proofErr w:type="spellStart"/>
      <w:r w:rsidRPr="00073114">
        <w:rPr>
          <w:lang w:val="en-US"/>
        </w:rPr>
        <w:t>saldo-cantidad</w:t>
      </w:r>
      <w:proofErr w:type="spellEnd"/>
    </w:p>
    <w:p w:rsidR="00316986" w:rsidRPr="00073114" w:rsidRDefault="00316986" w:rsidP="00316986">
      <w:pPr>
        <w:rPr>
          <w:lang w:val="en-US"/>
        </w:rPr>
      </w:pPr>
      <w:r w:rsidRPr="00073114">
        <w:rPr>
          <w:lang w:val="en-US"/>
        </w:rPr>
        <w:tab/>
        <w:t>End Sub</w:t>
      </w:r>
    </w:p>
    <w:p w:rsidR="00316986" w:rsidRPr="00073114" w:rsidRDefault="00316986" w:rsidP="00316986">
      <w:pPr>
        <w:rPr>
          <w:lang w:val="en-US"/>
        </w:rPr>
      </w:pPr>
      <w:r w:rsidRPr="00073114">
        <w:rPr>
          <w:lang w:val="en-US"/>
        </w:rPr>
        <w:t>End Class</w:t>
      </w:r>
    </w:p>
    <w:p w:rsidR="00316986" w:rsidRPr="00073114" w:rsidRDefault="00316986" w:rsidP="00316986">
      <w:pPr>
        <w:rPr>
          <w:lang w:val="en-US"/>
        </w:rPr>
      </w:pPr>
    </w:p>
    <w:p w:rsidR="00316986" w:rsidRDefault="00316986" w:rsidP="00316986">
      <w:r>
        <w:t xml:space="preserve">La nueva clase </w:t>
      </w:r>
      <w:proofErr w:type="spellStart"/>
      <w:r>
        <w:t>CuentaMovimientos</w:t>
      </w:r>
      <w:proofErr w:type="spellEnd"/>
      <w:r>
        <w:t xml:space="preserve"> quedaría:</w:t>
      </w:r>
    </w:p>
    <w:p w:rsidR="00316986" w:rsidRDefault="00316986" w:rsidP="00316986">
      <w:proofErr w:type="spellStart"/>
      <w:r>
        <w:t>Class</w:t>
      </w:r>
      <w:proofErr w:type="spellEnd"/>
      <w:r>
        <w:t xml:space="preserve"> </w:t>
      </w:r>
      <w:proofErr w:type="spellStart"/>
      <w:r>
        <w:t>CuentaMovimientos</w:t>
      </w:r>
      <w:proofErr w:type="spellEnd"/>
      <w:r>
        <w:t xml:space="preserve"> </w:t>
      </w:r>
      <w:proofErr w:type="spellStart"/>
      <w:r>
        <w:t>extends</w:t>
      </w:r>
      <w:proofErr w:type="spellEnd"/>
      <w:r>
        <w:t xml:space="preserve"> Cuenta</w:t>
      </w:r>
    </w:p>
    <w:p w:rsidR="00316986" w:rsidRDefault="00316986" w:rsidP="00316986">
      <w:r>
        <w:tab/>
      </w:r>
      <w:proofErr w:type="spellStart"/>
      <w:r>
        <w:t>property</w:t>
      </w:r>
      <w:proofErr w:type="spellEnd"/>
      <w:r w:rsidR="00E13AD9">
        <w:t xml:space="preserve"> M</w:t>
      </w:r>
      <w:r>
        <w:t>ov</w:t>
      </w:r>
      <w:r w:rsidR="00A13BCA">
        <w:t>imiento</w:t>
      </w:r>
      <w:r>
        <w:t xml:space="preserve">s 1To 5, 1 </w:t>
      </w:r>
      <w:proofErr w:type="spellStart"/>
      <w:r>
        <w:t>To</w:t>
      </w:r>
      <w:proofErr w:type="spellEnd"/>
      <w:r>
        <w:t xml:space="preserve"> 2 </w:t>
      </w:r>
      <w:proofErr w:type="spellStart"/>
      <w:r>
        <w:t>String</w:t>
      </w:r>
      <w:proofErr w:type="spellEnd"/>
    </w:p>
    <w:p w:rsidR="001D46A9" w:rsidRDefault="001D46A9" w:rsidP="00316986">
      <w:r>
        <w:tab/>
        <w:t>//indica los movimientos registrados</w:t>
      </w:r>
    </w:p>
    <w:p w:rsidR="001D46A9" w:rsidRDefault="001D46A9" w:rsidP="00316986">
      <w:r>
        <w:tab/>
        <w:t>//no se expone como propiedad</w:t>
      </w:r>
    </w:p>
    <w:p w:rsidR="00316986" w:rsidRDefault="00316986" w:rsidP="00316986">
      <w:r>
        <w:tab/>
      </w:r>
      <w:r w:rsidR="001D46A9">
        <w:t xml:space="preserve">Existentes </w:t>
      </w:r>
      <w:proofErr w:type="spellStart"/>
      <w:r w:rsidR="001D46A9">
        <w:t>Integer</w:t>
      </w:r>
      <w:proofErr w:type="spellEnd"/>
      <w:r w:rsidR="001D46A9">
        <w:t xml:space="preserve"> </w:t>
      </w:r>
    </w:p>
    <w:p w:rsidR="00316986" w:rsidRDefault="00316986" w:rsidP="00316986">
      <w:r>
        <w:tab/>
      </w:r>
      <w:proofErr w:type="spellStart"/>
      <w:r>
        <w:t>CuentaMovimientos</w:t>
      </w:r>
      <w:proofErr w:type="spellEnd"/>
      <w:r>
        <w:t>(Saldo Decimal):base (Saldo)</w:t>
      </w:r>
    </w:p>
    <w:p w:rsidR="00316986" w:rsidRDefault="00316986" w:rsidP="001D46A9">
      <w:r>
        <w:tab/>
      </w:r>
      <w:r>
        <w:tab/>
      </w:r>
      <w:r w:rsidR="001D46A9">
        <w:t>Existentes=0</w:t>
      </w:r>
    </w:p>
    <w:p w:rsidR="00316986" w:rsidRDefault="00316986" w:rsidP="00316986">
      <w:r>
        <w:tab/>
      </w:r>
      <w:proofErr w:type="spellStart"/>
      <w:r>
        <w:t>End</w:t>
      </w:r>
      <w:proofErr w:type="spellEnd"/>
    </w:p>
    <w:p w:rsidR="00316986" w:rsidRDefault="00316986" w:rsidP="00316986">
      <w:r>
        <w:tab/>
        <w:t>//sobrescribe el método ingresar</w:t>
      </w:r>
      <w:r w:rsidR="001D46A9">
        <w:t xml:space="preserve"> para guardar movimiento</w:t>
      </w:r>
    </w:p>
    <w:p w:rsidR="00316986" w:rsidRDefault="00316986" w:rsidP="00316986">
      <w:r>
        <w:tab/>
      </w:r>
      <w:r w:rsidR="001D46A9">
        <w:t>Sub Ingresar(Cantidad Decimal)</w:t>
      </w:r>
    </w:p>
    <w:p w:rsidR="001D46A9" w:rsidRDefault="001D46A9" w:rsidP="00316986">
      <w:r>
        <w:tab/>
      </w:r>
      <w:r>
        <w:tab/>
        <w:t>Saldo=</w:t>
      </w:r>
      <w:proofErr w:type="spellStart"/>
      <w:r>
        <w:t>Saldo+Cantidad</w:t>
      </w:r>
      <w:proofErr w:type="spellEnd"/>
    </w:p>
    <w:p w:rsidR="001D46A9" w:rsidRDefault="001D46A9" w:rsidP="00316986">
      <w:r>
        <w:lastRenderedPageBreak/>
        <w:tab/>
      </w:r>
      <w:r>
        <w:tab/>
        <w:t>//procedimiento interno de la clase</w:t>
      </w:r>
    </w:p>
    <w:p w:rsidR="001D46A9" w:rsidRDefault="001D46A9" w:rsidP="00316986">
      <w:r>
        <w:tab/>
      </w:r>
      <w:r>
        <w:tab/>
        <w:t>//que registra los movimientos</w:t>
      </w:r>
    </w:p>
    <w:p w:rsidR="001D46A9" w:rsidRDefault="001D46A9" w:rsidP="00316986">
      <w:r>
        <w:tab/>
      </w:r>
      <w:r>
        <w:tab/>
      </w:r>
      <w:proofErr w:type="spellStart"/>
      <w:r>
        <w:t>RegistrarMovimiento</w:t>
      </w:r>
      <w:proofErr w:type="spellEnd"/>
      <w:r>
        <w:t>(“ingreso”, cantidad)</w:t>
      </w:r>
    </w:p>
    <w:p w:rsidR="001D46A9" w:rsidRDefault="001D46A9" w:rsidP="00316986">
      <w:r>
        <w:tab/>
      </w:r>
      <w:proofErr w:type="spellStart"/>
      <w:r>
        <w:t>End</w:t>
      </w:r>
      <w:proofErr w:type="spellEnd"/>
      <w:r>
        <w:t xml:space="preserve"> Sub</w:t>
      </w:r>
    </w:p>
    <w:p w:rsidR="001D46A9" w:rsidRDefault="001D46A9" w:rsidP="001D46A9">
      <w:r>
        <w:tab/>
        <w:t>//sobrescribe el método extraer para guardar movimiento</w:t>
      </w:r>
    </w:p>
    <w:p w:rsidR="001D46A9" w:rsidRDefault="001D46A9" w:rsidP="001D46A9">
      <w:r>
        <w:tab/>
        <w:t>Sub Extraer(Cantidad Decimal)</w:t>
      </w:r>
    </w:p>
    <w:p w:rsidR="001D46A9" w:rsidRDefault="001D46A9" w:rsidP="001D46A9">
      <w:r>
        <w:tab/>
      </w:r>
      <w:r>
        <w:tab/>
        <w:t>Saldo=Saldo-Cantidad</w:t>
      </w:r>
    </w:p>
    <w:p w:rsidR="001D46A9" w:rsidRDefault="001D46A9" w:rsidP="001D46A9">
      <w:r>
        <w:tab/>
      </w:r>
      <w:r>
        <w:tab/>
        <w:t>//procedimiento interno de la clase</w:t>
      </w:r>
    </w:p>
    <w:p w:rsidR="001D46A9" w:rsidRDefault="001D46A9" w:rsidP="001D46A9">
      <w:r>
        <w:tab/>
      </w:r>
      <w:r>
        <w:tab/>
        <w:t>//que registra los movimientos</w:t>
      </w:r>
    </w:p>
    <w:p w:rsidR="001D46A9" w:rsidRDefault="001D46A9" w:rsidP="001D46A9">
      <w:r>
        <w:tab/>
      </w:r>
      <w:r>
        <w:tab/>
      </w:r>
      <w:proofErr w:type="spellStart"/>
      <w:r>
        <w:t>RegistrarMovimiento</w:t>
      </w:r>
      <w:proofErr w:type="spellEnd"/>
      <w:r>
        <w:t>(“extracción”, cantidad)</w:t>
      </w:r>
    </w:p>
    <w:p w:rsidR="001D46A9" w:rsidRDefault="001D46A9" w:rsidP="001D46A9">
      <w:r>
        <w:tab/>
      </w:r>
      <w:proofErr w:type="spellStart"/>
      <w:r>
        <w:t>End</w:t>
      </w:r>
      <w:proofErr w:type="spellEnd"/>
      <w:r>
        <w:t xml:space="preserve"> Sub</w:t>
      </w:r>
    </w:p>
    <w:p w:rsidR="00316986" w:rsidRDefault="001D46A9" w:rsidP="00316986">
      <w:r>
        <w:tab/>
        <w:t>//procedimiento para registro de movimientos</w:t>
      </w:r>
    </w:p>
    <w:p w:rsidR="001D46A9" w:rsidRDefault="001D46A9" w:rsidP="00316986">
      <w:r>
        <w:tab/>
        <w:t xml:space="preserve">Sub </w:t>
      </w:r>
      <w:proofErr w:type="spellStart"/>
      <w:r>
        <w:t>RegistrarMovimiento</w:t>
      </w:r>
      <w:proofErr w:type="spellEnd"/>
      <w:r>
        <w:t xml:space="preserve">(Tipo </w:t>
      </w:r>
      <w:proofErr w:type="spellStart"/>
      <w:r>
        <w:t>String</w:t>
      </w:r>
      <w:proofErr w:type="spellEnd"/>
      <w:r>
        <w:t xml:space="preserve">, </w:t>
      </w:r>
      <w:proofErr w:type="spellStart"/>
      <w:r>
        <w:t>Cant</w:t>
      </w:r>
      <w:proofErr w:type="spellEnd"/>
      <w:r>
        <w:t xml:space="preserve"> Decimal)</w:t>
      </w:r>
    </w:p>
    <w:p w:rsidR="00E13AD9" w:rsidRDefault="00E13AD9" w:rsidP="00316986">
      <w:r>
        <w:tab/>
      </w:r>
      <w:r>
        <w:tab/>
        <w:t>//si hay espacio, se guarda en la última posición</w:t>
      </w:r>
    </w:p>
    <w:p w:rsidR="00E13AD9" w:rsidRDefault="00E13AD9" w:rsidP="00316986">
      <w:r>
        <w:tab/>
      </w:r>
      <w:r>
        <w:tab/>
        <w:t>//si no hay espacio, se desplazan hacia abajo</w:t>
      </w:r>
    </w:p>
    <w:p w:rsidR="00E13AD9" w:rsidRDefault="00E13AD9" w:rsidP="00316986">
      <w:r>
        <w:tab/>
      </w:r>
      <w:r>
        <w:tab/>
        <w:t>//y se pierde el más antiguo</w:t>
      </w:r>
    </w:p>
    <w:p w:rsidR="001D46A9" w:rsidRDefault="001D46A9" w:rsidP="00316986">
      <w:r>
        <w:tab/>
      </w:r>
      <w:r>
        <w:tab/>
      </w:r>
      <w:proofErr w:type="spellStart"/>
      <w:r>
        <w:t>If</w:t>
      </w:r>
      <w:proofErr w:type="spellEnd"/>
      <w:r>
        <w:t xml:space="preserve">(Existentes&lt;5) </w:t>
      </w:r>
      <w:proofErr w:type="spellStart"/>
      <w:r>
        <w:t>Then</w:t>
      </w:r>
      <w:proofErr w:type="spellEnd"/>
    </w:p>
    <w:p w:rsidR="001D46A9" w:rsidRDefault="001D46A9" w:rsidP="00316986">
      <w:r>
        <w:tab/>
      </w:r>
      <w:r>
        <w:tab/>
      </w:r>
      <w:r>
        <w:tab/>
        <w:t>Existentes=Existentes+1</w:t>
      </w:r>
    </w:p>
    <w:p w:rsidR="001D46A9" w:rsidRDefault="001D46A9" w:rsidP="00316986">
      <w:r>
        <w:tab/>
      </w:r>
      <w:r>
        <w:tab/>
      </w:r>
      <w:r>
        <w:tab/>
      </w:r>
      <w:r w:rsidR="00A13BCA">
        <w:t xml:space="preserve">Movimientos </w:t>
      </w:r>
      <w:r w:rsidR="00E13AD9">
        <w:t>[Existentes][1]=Tipo</w:t>
      </w:r>
    </w:p>
    <w:p w:rsidR="00E13AD9" w:rsidRDefault="00E13AD9" w:rsidP="00316986">
      <w:r>
        <w:tab/>
      </w:r>
      <w:r>
        <w:tab/>
      </w:r>
      <w:r>
        <w:tab/>
      </w:r>
      <w:r w:rsidR="00A13BCA">
        <w:t xml:space="preserve">Movimientos </w:t>
      </w:r>
      <w:r>
        <w:t>[Existentes][2]=</w:t>
      </w:r>
      <w:proofErr w:type="spellStart"/>
      <w:r>
        <w:t>Cant</w:t>
      </w:r>
      <w:proofErr w:type="spellEnd"/>
    </w:p>
    <w:p w:rsidR="00E13AD9" w:rsidRDefault="00E13AD9" w:rsidP="00316986">
      <w:r>
        <w:tab/>
      </w:r>
      <w:r>
        <w:tab/>
      </w:r>
      <w:proofErr w:type="spellStart"/>
      <w:r>
        <w:t>Else</w:t>
      </w:r>
      <w:proofErr w:type="spellEnd"/>
    </w:p>
    <w:p w:rsidR="00E13AD9" w:rsidRDefault="00E13AD9" w:rsidP="00316986">
      <w:r>
        <w:tab/>
      </w:r>
      <w:r>
        <w:tab/>
      </w:r>
      <w:r>
        <w:tab/>
        <w:t>//desplaza el contenido a la posición anterior</w:t>
      </w:r>
    </w:p>
    <w:p w:rsidR="00E13AD9" w:rsidRDefault="00E13AD9" w:rsidP="00316986">
      <w:r>
        <w:tab/>
      </w:r>
      <w:r>
        <w:tab/>
      </w:r>
      <w:r>
        <w:tab/>
        <w:t>//y el primero se pierde</w:t>
      </w:r>
    </w:p>
    <w:p w:rsidR="00E13AD9" w:rsidRPr="00CE4F73" w:rsidRDefault="00E13AD9" w:rsidP="00316986">
      <w:r>
        <w:tab/>
      </w:r>
      <w:r>
        <w:tab/>
      </w:r>
      <w:r>
        <w:tab/>
      </w:r>
      <w:proofErr w:type="spellStart"/>
      <w:r w:rsidRPr="00CE4F73">
        <w:t>For</w:t>
      </w:r>
      <w:proofErr w:type="spellEnd"/>
      <w:r w:rsidRPr="00CE4F73">
        <w:t xml:space="preserve"> K=2 </w:t>
      </w:r>
      <w:proofErr w:type="spellStart"/>
      <w:r w:rsidRPr="00CE4F73">
        <w:t>To</w:t>
      </w:r>
      <w:proofErr w:type="spellEnd"/>
      <w:r w:rsidRPr="00CE4F73">
        <w:t xml:space="preserve"> 5 </w:t>
      </w:r>
      <w:proofErr w:type="spellStart"/>
      <w:r w:rsidRPr="00CE4F73">
        <w:t>Step</w:t>
      </w:r>
      <w:proofErr w:type="spellEnd"/>
      <w:r w:rsidRPr="00CE4F73">
        <w:t xml:space="preserve"> 1</w:t>
      </w:r>
    </w:p>
    <w:p w:rsidR="00E13AD9" w:rsidRPr="00A13BCA" w:rsidRDefault="00E13AD9" w:rsidP="00316986">
      <w:r w:rsidRPr="00CE4F73">
        <w:lastRenderedPageBreak/>
        <w:tab/>
      </w:r>
      <w:r w:rsidRPr="00CE4F73">
        <w:tab/>
      </w:r>
      <w:r w:rsidRPr="00CE4F73">
        <w:tab/>
      </w:r>
      <w:r w:rsidRPr="00CE4F73">
        <w:tab/>
      </w:r>
      <w:r w:rsidR="00A13BCA">
        <w:t xml:space="preserve">Movimientos </w:t>
      </w:r>
      <w:r w:rsidRPr="00A13BCA">
        <w:t>[K-1][1]=</w:t>
      </w:r>
      <w:r w:rsidR="00A13BCA" w:rsidRPr="00A13BCA">
        <w:t xml:space="preserve"> </w:t>
      </w:r>
      <w:r w:rsidR="00A13BCA">
        <w:t xml:space="preserve">Movimientos </w:t>
      </w:r>
      <w:r w:rsidRPr="00A13BCA">
        <w:t>[K][1]</w:t>
      </w:r>
    </w:p>
    <w:p w:rsidR="00E13AD9" w:rsidRPr="00A13BCA" w:rsidRDefault="00E13AD9" w:rsidP="00316986">
      <w:r w:rsidRPr="00A13BCA">
        <w:tab/>
      </w:r>
      <w:r w:rsidRPr="00A13BCA">
        <w:tab/>
      </w:r>
      <w:r w:rsidRPr="00A13BCA">
        <w:tab/>
      </w:r>
      <w:r w:rsidRPr="00A13BCA">
        <w:tab/>
      </w:r>
      <w:r w:rsidR="00A13BCA">
        <w:t xml:space="preserve">Movimientos </w:t>
      </w:r>
      <w:r w:rsidRPr="00A13BCA">
        <w:t>[K-1][2]=</w:t>
      </w:r>
      <w:r w:rsidR="00A13BCA" w:rsidRPr="00A13BCA">
        <w:t xml:space="preserve"> </w:t>
      </w:r>
      <w:r w:rsidR="00A13BCA">
        <w:t xml:space="preserve">Movimientos </w:t>
      </w:r>
      <w:r w:rsidRPr="00A13BCA">
        <w:t>[K][2]</w:t>
      </w:r>
    </w:p>
    <w:p w:rsidR="00E13AD9" w:rsidRPr="00CE4F73" w:rsidRDefault="00E13AD9" w:rsidP="00316986">
      <w:r w:rsidRPr="00A13BCA">
        <w:tab/>
      </w:r>
      <w:r w:rsidRPr="00A13BCA">
        <w:tab/>
      </w:r>
      <w:r w:rsidRPr="00A13BCA">
        <w:tab/>
      </w:r>
      <w:proofErr w:type="spellStart"/>
      <w:r w:rsidRPr="00CE4F73">
        <w:t>End</w:t>
      </w:r>
      <w:proofErr w:type="spellEnd"/>
      <w:r w:rsidRPr="00CE4F73">
        <w:t xml:space="preserve"> </w:t>
      </w:r>
      <w:proofErr w:type="spellStart"/>
      <w:r w:rsidRPr="00CE4F73">
        <w:t>For</w:t>
      </w:r>
      <w:proofErr w:type="spellEnd"/>
    </w:p>
    <w:p w:rsidR="00E13AD9" w:rsidRPr="00E13AD9" w:rsidRDefault="00E13AD9" w:rsidP="00316986">
      <w:r w:rsidRPr="00CE4F73">
        <w:tab/>
      </w:r>
      <w:r w:rsidRPr="00CE4F73">
        <w:tab/>
      </w:r>
      <w:r w:rsidRPr="00CE4F73">
        <w:tab/>
      </w:r>
      <w:r w:rsidRPr="00E13AD9">
        <w:t>//lo guarda en la última posici</w:t>
      </w:r>
      <w:r>
        <w:t>ón</w:t>
      </w:r>
    </w:p>
    <w:p w:rsidR="00E13AD9" w:rsidRDefault="00E13AD9" w:rsidP="00E13AD9">
      <w:r w:rsidRPr="00E13AD9">
        <w:tab/>
      </w:r>
      <w:r w:rsidRPr="00E13AD9">
        <w:tab/>
      </w:r>
      <w:r w:rsidRPr="00E13AD9">
        <w:tab/>
      </w:r>
      <w:r w:rsidR="00A13BCA">
        <w:t xml:space="preserve">Movimientos </w:t>
      </w:r>
      <w:r>
        <w:t>[5][1]=Tipo</w:t>
      </w:r>
    </w:p>
    <w:p w:rsidR="00E13AD9" w:rsidRPr="00E13AD9" w:rsidRDefault="00E13AD9" w:rsidP="00E13AD9">
      <w:r>
        <w:tab/>
      </w:r>
      <w:r>
        <w:tab/>
      </w:r>
      <w:r>
        <w:tab/>
      </w:r>
      <w:r w:rsidR="00A13BCA">
        <w:t xml:space="preserve">Movimientos </w:t>
      </w:r>
      <w:r>
        <w:t>[5][2]=</w:t>
      </w:r>
      <w:proofErr w:type="spellStart"/>
      <w:r>
        <w:t>Cant</w:t>
      </w:r>
      <w:proofErr w:type="spellEnd"/>
    </w:p>
    <w:p w:rsidR="001D46A9" w:rsidRPr="00CE4F73" w:rsidRDefault="001D46A9" w:rsidP="00316986">
      <w:r w:rsidRPr="00E13AD9">
        <w:tab/>
      </w:r>
      <w:r w:rsidRPr="00E13AD9">
        <w:tab/>
      </w:r>
      <w:proofErr w:type="spellStart"/>
      <w:r w:rsidRPr="00CE4F73">
        <w:t>End</w:t>
      </w:r>
      <w:proofErr w:type="spellEnd"/>
      <w:r w:rsidRPr="00CE4F73">
        <w:t xml:space="preserve"> </w:t>
      </w:r>
      <w:proofErr w:type="spellStart"/>
      <w:r w:rsidRPr="00CE4F73">
        <w:t>If</w:t>
      </w:r>
      <w:proofErr w:type="spellEnd"/>
    </w:p>
    <w:p w:rsidR="001D46A9" w:rsidRPr="00CE4F73" w:rsidRDefault="001D46A9" w:rsidP="00316986"/>
    <w:p w:rsidR="001D46A9" w:rsidRPr="00E13AD9" w:rsidRDefault="001D46A9" w:rsidP="00316986">
      <w:pPr>
        <w:rPr>
          <w:lang w:val="en-US"/>
        </w:rPr>
      </w:pPr>
      <w:r w:rsidRPr="00CE4F73">
        <w:tab/>
      </w:r>
      <w:r w:rsidRPr="00E13AD9">
        <w:rPr>
          <w:lang w:val="en-US"/>
        </w:rPr>
        <w:t>End Sub</w:t>
      </w:r>
    </w:p>
    <w:p w:rsidR="00316986" w:rsidRPr="00E13AD9" w:rsidRDefault="00316986" w:rsidP="00316986">
      <w:pPr>
        <w:rPr>
          <w:lang w:val="en-US"/>
        </w:rPr>
      </w:pPr>
      <w:r w:rsidRPr="00E13AD9">
        <w:rPr>
          <w:lang w:val="en-US"/>
        </w:rPr>
        <w:t>End Class</w:t>
      </w:r>
    </w:p>
    <w:sectPr w:rsidR="00316986" w:rsidRPr="00E13AD9" w:rsidSect="00200619">
      <w:headerReference w:type="default" r:id="rId10"/>
      <w:footerReference w:type="default" r:id="rId11"/>
      <w:pgSz w:w="11906" w:h="16838"/>
      <w:pgMar w:top="1675" w:right="1701" w:bottom="1417" w:left="1701" w:header="708" w:footer="708" w:gutter="0"/>
      <w:pgNumType w:start="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6153" w:rsidRDefault="00EA6153" w:rsidP="002D47A5">
      <w:pPr>
        <w:spacing w:after="0" w:line="240" w:lineRule="auto"/>
      </w:pPr>
      <w:r>
        <w:separator/>
      </w:r>
    </w:p>
  </w:endnote>
  <w:endnote w:type="continuationSeparator" w:id="0">
    <w:p w:rsidR="00EA6153" w:rsidRDefault="00EA6153" w:rsidP="002D47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9F4DC021-247A-40C4-BBA7-77963F2D9C4A}"/>
    <w:embedBold r:id="rId2" w:fontKey="{BA0D0530-0D48-48E2-BFE6-991D6C9E48FF}"/>
    <w:embedItalic r:id="rId3" w:fontKey="{E3005233-F1E8-4492-8C47-B5C11E7F2759}"/>
  </w:font>
  <w:font w:name="Roboto">
    <w:altName w:val="Times New Roman"/>
    <w:charset w:val="00"/>
    <w:family w:val="auto"/>
    <w:pitch w:val="variable"/>
    <w:sig w:usb0="00000001" w:usb1="5000217F" w:usb2="00000021" w:usb3="00000000" w:csb0="0000019F" w:csb1="00000000"/>
  </w:font>
  <w:font w:name="Tahoma">
    <w:panose1 w:val="020B0604030504040204"/>
    <w:charset w:val="00"/>
    <w:family w:val="swiss"/>
    <w:pitch w:val="variable"/>
    <w:sig w:usb0="E1002EFF" w:usb1="C000605B" w:usb2="00000029" w:usb3="00000000" w:csb0="000101FF" w:csb1="00000000"/>
    <w:embedRegular r:id="rId4" w:fontKey="{0BCD58B5-890D-43ED-ADEF-2EB5C6C06378}"/>
  </w:font>
  <w:font w:name="Open Sans Light">
    <w:altName w:val="Corbel"/>
    <w:charset w:val="00"/>
    <w:family w:val="swiss"/>
    <w:pitch w:val="variable"/>
    <w:sig w:usb0="00000001" w:usb1="4000205B" w:usb2="00000028" w:usb3="00000000" w:csb0="0000019F" w:csb1="00000000"/>
  </w:font>
  <w:font w:name="Rajdhani">
    <w:charset w:val="00"/>
    <w:family w:val="auto"/>
    <w:pitch w:val="variable"/>
    <w:sig w:usb0="00008007" w:usb1="00000000" w:usb2="00000000" w:usb3="00000000" w:csb0="00000093" w:csb1="00000000"/>
  </w:font>
  <w:font w:name="Roboto Medium">
    <w:altName w:val="Times New Roman"/>
    <w:charset w:val="00"/>
    <w:family w:val="auto"/>
    <w:pitch w:val="variable"/>
    <w:sig w:usb0="00000001" w:usb1="5000217F" w:usb2="00000021" w:usb3="00000000" w:csb0="0000019F" w:csb1="00000000"/>
  </w:font>
  <w:font w:name="Open Sans">
    <w:altName w:val="Tahoma"/>
    <w:charset w:val="00"/>
    <w:family w:val="swiss"/>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embedRegular r:id="rId5" w:fontKey="{D5E46F1F-C17C-4F44-B394-78D1785EDA66}"/>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A1B" w:rsidRDefault="00555A1B">
    <w:pPr>
      <w:rPr>
        <w:rFonts w:asciiTheme="majorHAnsi" w:eastAsiaTheme="majorEastAsia" w:hAnsiTheme="majorHAnsi" w:cstheme="majorBidi"/>
      </w:rPr>
    </w:pPr>
  </w:p>
  <w:p w:rsidR="00555A1B" w:rsidRDefault="00B6660F">
    <w:pPr>
      <w:pStyle w:val="Piedepgina"/>
    </w:pPr>
    <w:r w:rsidRPr="00B6660F">
      <w:rPr>
        <w:rFonts w:asciiTheme="majorHAnsi" w:eastAsiaTheme="majorEastAsia" w:hAnsiTheme="majorHAnsi" w:cstheme="majorBidi"/>
        <w:noProof/>
        <w:lang w:eastAsia="zh-TW"/>
      </w:rPr>
      <w:pict>
        <v:oval id="_x0000_s2049" style="position:absolute;margin-left:461.8pt;margin-top:34.95pt;width:35.1pt;height:54.6pt;z-index:251660288;mso-position-horizontal-relative:margin;mso-position-vertical-relative:bottom-margin-area;v-text-anchor:middle" filled="f" fillcolor="#e24671" stroked="f">
          <v:textbox style="mso-next-textbox:#_x0000_s2049">
            <w:txbxContent>
              <w:p w:rsidR="00555A1B" w:rsidRPr="00CB026B" w:rsidRDefault="00B6660F">
                <w:pPr>
                  <w:pStyle w:val="Piedepgina"/>
                  <w:jc w:val="center"/>
                  <w:rPr>
                    <w:rFonts w:ascii="Open Sans Light" w:hAnsi="Open Sans Light" w:cs="Open Sans Light"/>
                    <w:b/>
                    <w:color w:val="C48300"/>
                    <w:sz w:val="48"/>
                    <w:szCs w:val="32"/>
                  </w:rPr>
                </w:pPr>
                <w:r w:rsidRPr="00CB026B">
                  <w:rPr>
                    <w:rFonts w:ascii="Open Sans Light" w:hAnsi="Open Sans Light" w:cs="Open Sans Light"/>
                    <w:color w:val="C48300"/>
                    <w:sz w:val="44"/>
                  </w:rPr>
                  <w:fldChar w:fldCharType="begin"/>
                </w:r>
                <w:r w:rsidR="00555A1B" w:rsidRPr="00CB026B">
                  <w:rPr>
                    <w:rFonts w:ascii="Open Sans Light" w:hAnsi="Open Sans Light" w:cs="Open Sans Light"/>
                    <w:color w:val="C48300"/>
                    <w:sz w:val="44"/>
                  </w:rPr>
                  <w:instrText xml:space="preserve"> PAGE    \* MERGEFORMAT </w:instrText>
                </w:r>
                <w:r w:rsidRPr="00CB026B">
                  <w:rPr>
                    <w:rFonts w:ascii="Open Sans Light" w:hAnsi="Open Sans Light" w:cs="Open Sans Light"/>
                    <w:color w:val="C48300"/>
                    <w:sz w:val="44"/>
                  </w:rPr>
                  <w:fldChar w:fldCharType="separate"/>
                </w:r>
                <w:r w:rsidR="00187AC7" w:rsidRPr="00187AC7">
                  <w:rPr>
                    <w:rFonts w:ascii="Open Sans Light" w:hAnsi="Open Sans Light" w:cs="Open Sans Light"/>
                    <w:b/>
                    <w:noProof/>
                    <w:color w:val="C48300"/>
                    <w:sz w:val="48"/>
                    <w:szCs w:val="32"/>
                  </w:rPr>
                  <w:t>63</w:t>
                </w:r>
                <w:r w:rsidRPr="00CB026B">
                  <w:rPr>
                    <w:rFonts w:ascii="Open Sans Light" w:hAnsi="Open Sans Light" w:cs="Open Sans Light"/>
                    <w:color w:val="C48300"/>
                    <w:sz w:val="44"/>
                  </w:rPr>
                  <w:fldChar w:fldCharType="end"/>
                </w:r>
              </w:p>
            </w:txbxContent>
          </v:textbox>
          <w10:wrap anchorx="margin" anchory="page"/>
        </v:oval>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6153" w:rsidRDefault="00EA6153" w:rsidP="002D47A5">
      <w:pPr>
        <w:spacing w:after="0" w:line="240" w:lineRule="auto"/>
      </w:pPr>
      <w:r>
        <w:separator/>
      </w:r>
    </w:p>
  </w:footnote>
  <w:footnote w:type="continuationSeparator" w:id="0">
    <w:p w:rsidR="00EA6153" w:rsidRDefault="00EA6153" w:rsidP="002D47A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A1B" w:rsidRPr="002D47A5" w:rsidRDefault="00555A1B" w:rsidP="002D47A5">
    <w:pPr>
      <w:pStyle w:val="Encabezado"/>
      <w:jc w:val="right"/>
      <w:rPr>
        <w:rStyle w:val="nfasissutil"/>
      </w:rPr>
    </w:pPr>
    <w:r w:rsidRPr="002D47A5">
      <w:rPr>
        <w:rStyle w:val="nfasissutil"/>
      </w:rPr>
      <w:t>Título</w:t>
    </w:r>
    <w:r>
      <w:rPr>
        <w:rStyle w:val="nfasissutil"/>
      </w:rPr>
      <w:t xml:space="preserve"> del documento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190"/>
    <w:multiLevelType w:val="hybridMultilevel"/>
    <w:tmpl w:val="A8D4482A"/>
    <w:lvl w:ilvl="0" w:tplc="1DFCB3AE">
      <w:start w:val="1"/>
      <w:numFmt w:val="bullet"/>
      <w:pStyle w:val="Vietas1"/>
      <w:lvlText w:val=""/>
      <w:lvlJc w:val="left"/>
      <w:pPr>
        <w:ind w:left="720" w:hanging="360"/>
      </w:pPr>
      <w:rPr>
        <w:rFonts w:ascii="Symbol" w:hAnsi="Symbol" w:hint="default"/>
        <w:color w:val="FFAC04"/>
      </w:rPr>
    </w:lvl>
    <w:lvl w:ilvl="1" w:tplc="6A6C3D72">
      <w:start w:val="1"/>
      <w:numFmt w:val="bullet"/>
      <w:lvlText w:val=""/>
      <w:lvlJc w:val="left"/>
      <w:pPr>
        <w:ind w:left="1440" w:hanging="360"/>
      </w:pPr>
      <w:rPr>
        <w:rFonts w:ascii="Wingdings" w:hAnsi="Wingdings" w:hint="default"/>
        <w:color w:val="E24671"/>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E1A0B52"/>
    <w:multiLevelType w:val="hybridMultilevel"/>
    <w:tmpl w:val="34C4CAA8"/>
    <w:lvl w:ilvl="0" w:tplc="1D800522">
      <w:start w:val="1"/>
      <w:numFmt w:val="bullet"/>
      <w:pStyle w:val="Vietas2"/>
      <w:lvlText w:val=""/>
      <w:lvlJc w:val="left"/>
      <w:pPr>
        <w:ind w:left="1068" w:hanging="360"/>
      </w:pPr>
      <w:rPr>
        <w:rFonts w:ascii="Wingdings" w:hAnsi="Wingdings" w:hint="default"/>
        <w:color w:val="12303D"/>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tentative="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2">
    <w:nsid w:val="46D35684"/>
    <w:multiLevelType w:val="hybridMultilevel"/>
    <w:tmpl w:val="4880B96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63D8105B"/>
    <w:multiLevelType w:val="hybridMultilevel"/>
    <w:tmpl w:val="9F063C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D006628"/>
    <w:multiLevelType w:val="hybridMultilevel"/>
    <w:tmpl w:val="4880B96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7C46631"/>
    <w:multiLevelType w:val="hybridMultilevel"/>
    <w:tmpl w:val="6576E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attachedTemplate r:id="rId1"/>
  <w:defaultTabStop w:val="708"/>
  <w:hyphenationZone w:val="425"/>
  <w:drawingGridHorizontalSpacing w:val="140"/>
  <w:displayHorizontalDrawingGridEvery w:val="2"/>
  <w:characterSpacingControl w:val="doNotCompress"/>
  <w:hdrShapeDefaults>
    <o:shapedefaults v:ext="edit" spidmax="62466">
      <o:colormenu v:ext="edit" fillcolor="none" strokecolor="none"/>
    </o:shapedefaults>
    <o:shapelayout v:ext="edit">
      <o:idmap v:ext="edit" data="2"/>
    </o:shapelayout>
  </w:hdrShapeDefaults>
  <w:footnotePr>
    <w:footnote w:id="-1"/>
    <w:footnote w:id="0"/>
  </w:footnotePr>
  <w:endnotePr>
    <w:endnote w:id="-1"/>
    <w:endnote w:id="0"/>
  </w:endnotePr>
  <w:compat/>
  <w:rsids>
    <w:rsidRoot w:val="005D05F9"/>
    <w:rsid w:val="00031361"/>
    <w:rsid w:val="00057826"/>
    <w:rsid w:val="00065D5C"/>
    <w:rsid w:val="0007157D"/>
    <w:rsid w:val="00073114"/>
    <w:rsid w:val="000948F9"/>
    <w:rsid w:val="000951B5"/>
    <w:rsid w:val="000A6AFD"/>
    <w:rsid w:val="000B57F4"/>
    <w:rsid w:val="000C22FB"/>
    <w:rsid w:val="000D37A5"/>
    <w:rsid w:val="000D65D3"/>
    <w:rsid w:val="000E6919"/>
    <w:rsid w:val="000F167D"/>
    <w:rsid w:val="000F3261"/>
    <w:rsid w:val="001030E4"/>
    <w:rsid w:val="00121F13"/>
    <w:rsid w:val="00135384"/>
    <w:rsid w:val="0013794A"/>
    <w:rsid w:val="00146E92"/>
    <w:rsid w:val="001566CB"/>
    <w:rsid w:val="00167FFB"/>
    <w:rsid w:val="00187AC7"/>
    <w:rsid w:val="001B2486"/>
    <w:rsid w:val="001B4620"/>
    <w:rsid w:val="001C246B"/>
    <w:rsid w:val="001C696D"/>
    <w:rsid w:val="001D46A9"/>
    <w:rsid w:val="00200619"/>
    <w:rsid w:val="0023049B"/>
    <w:rsid w:val="002522AB"/>
    <w:rsid w:val="002913CC"/>
    <w:rsid w:val="002938F2"/>
    <w:rsid w:val="002A773E"/>
    <w:rsid w:val="002A787F"/>
    <w:rsid w:val="002C0B75"/>
    <w:rsid w:val="002C4412"/>
    <w:rsid w:val="002D1726"/>
    <w:rsid w:val="002D47A5"/>
    <w:rsid w:val="002E436F"/>
    <w:rsid w:val="002E51BF"/>
    <w:rsid w:val="00316986"/>
    <w:rsid w:val="00322EAA"/>
    <w:rsid w:val="00342A40"/>
    <w:rsid w:val="003517F6"/>
    <w:rsid w:val="003610EA"/>
    <w:rsid w:val="003D1643"/>
    <w:rsid w:val="003E56C4"/>
    <w:rsid w:val="003F5A53"/>
    <w:rsid w:val="00403C35"/>
    <w:rsid w:val="00405565"/>
    <w:rsid w:val="0041553C"/>
    <w:rsid w:val="00474678"/>
    <w:rsid w:val="00486424"/>
    <w:rsid w:val="004911BA"/>
    <w:rsid w:val="00495A63"/>
    <w:rsid w:val="004C35B6"/>
    <w:rsid w:val="004D4977"/>
    <w:rsid w:val="004D7801"/>
    <w:rsid w:val="004E26BF"/>
    <w:rsid w:val="004E694D"/>
    <w:rsid w:val="00512C76"/>
    <w:rsid w:val="0051713D"/>
    <w:rsid w:val="00520A70"/>
    <w:rsid w:val="0054590B"/>
    <w:rsid w:val="00555A1B"/>
    <w:rsid w:val="00572F9C"/>
    <w:rsid w:val="00577193"/>
    <w:rsid w:val="00587A32"/>
    <w:rsid w:val="005930DB"/>
    <w:rsid w:val="005B63B1"/>
    <w:rsid w:val="005D05F9"/>
    <w:rsid w:val="005D067C"/>
    <w:rsid w:val="0062545B"/>
    <w:rsid w:val="00630950"/>
    <w:rsid w:val="00635D77"/>
    <w:rsid w:val="00635EE0"/>
    <w:rsid w:val="00646785"/>
    <w:rsid w:val="00681C43"/>
    <w:rsid w:val="006A0DF6"/>
    <w:rsid w:val="006B4C58"/>
    <w:rsid w:val="006C74A6"/>
    <w:rsid w:val="006F4EDA"/>
    <w:rsid w:val="00712C53"/>
    <w:rsid w:val="007176BA"/>
    <w:rsid w:val="00731407"/>
    <w:rsid w:val="007335C3"/>
    <w:rsid w:val="007366AC"/>
    <w:rsid w:val="0076413E"/>
    <w:rsid w:val="00770112"/>
    <w:rsid w:val="007817A1"/>
    <w:rsid w:val="00793D07"/>
    <w:rsid w:val="007B6367"/>
    <w:rsid w:val="007C3768"/>
    <w:rsid w:val="007D3D3E"/>
    <w:rsid w:val="007E5C01"/>
    <w:rsid w:val="007E6836"/>
    <w:rsid w:val="007E7F19"/>
    <w:rsid w:val="00804E48"/>
    <w:rsid w:val="00836B9A"/>
    <w:rsid w:val="00872451"/>
    <w:rsid w:val="00877780"/>
    <w:rsid w:val="00890759"/>
    <w:rsid w:val="008A0015"/>
    <w:rsid w:val="008A3022"/>
    <w:rsid w:val="008B2DC3"/>
    <w:rsid w:val="008E2782"/>
    <w:rsid w:val="00900B0B"/>
    <w:rsid w:val="0092374A"/>
    <w:rsid w:val="009242A9"/>
    <w:rsid w:val="00925D06"/>
    <w:rsid w:val="00947CF0"/>
    <w:rsid w:val="00955357"/>
    <w:rsid w:val="009567F9"/>
    <w:rsid w:val="00967B6C"/>
    <w:rsid w:val="009815E0"/>
    <w:rsid w:val="009901E2"/>
    <w:rsid w:val="00991730"/>
    <w:rsid w:val="00997521"/>
    <w:rsid w:val="009C3107"/>
    <w:rsid w:val="009D182F"/>
    <w:rsid w:val="00A03879"/>
    <w:rsid w:val="00A13BCA"/>
    <w:rsid w:val="00A13D77"/>
    <w:rsid w:val="00A2065F"/>
    <w:rsid w:val="00A539C9"/>
    <w:rsid w:val="00A60A97"/>
    <w:rsid w:val="00A61BF1"/>
    <w:rsid w:val="00A70E84"/>
    <w:rsid w:val="00A95488"/>
    <w:rsid w:val="00A968E8"/>
    <w:rsid w:val="00AA6EB0"/>
    <w:rsid w:val="00AA7E4D"/>
    <w:rsid w:val="00AD35EB"/>
    <w:rsid w:val="00AF5BAF"/>
    <w:rsid w:val="00B2317B"/>
    <w:rsid w:val="00B41DE3"/>
    <w:rsid w:val="00B52CD2"/>
    <w:rsid w:val="00B61AC9"/>
    <w:rsid w:val="00B6660F"/>
    <w:rsid w:val="00B77817"/>
    <w:rsid w:val="00BA3758"/>
    <w:rsid w:val="00BB52B0"/>
    <w:rsid w:val="00BC3108"/>
    <w:rsid w:val="00BC356D"/>
    <w:rsid w:val="00BC6F6B"/>
    <w:rsid w:val="00BD7154"/>
    <w:rsid w:val="00BF1AB2"/>
    <w:rsid w:val="00C12DF5"/>
    <w:rsid w:val="00C12FC6"/>
    <w:rsid w:val="00C16060"/>
    <w:rsid w:val="00C23CA0"/>
    <w:rsid w:val="00C30EB3"/>
    <w:rsid w:val="00C33FD0"/>
    <w:rsid w:val="00C54186"/>
    <w:rsid w:val="00C62A75"/>
    <w:rsid w:val="00C62C5A"/>
    <w:rsid w:val="00C66607"/>
    <w:rsid w:val="00C81D62"/>
    <w:rsid w:val="00C93835"/>
    <w:rsid w:val="00C93D0E"/>
    <w:rsid w:val="00CA33E8"/>
    <w:rsid w:val="00CB026B"/>
    <w:rsid w:val="00CB46F5"/>
    <w:rsid w:val="00CE4F73"/>
    <w:rsid w:val="00D1088D"/>
    <w:rsid w:val="00D40CA3"/>
    <w:rsid w:val="00D80C14"/>
    <w:rsid w:val="00D90587"/>
    <w:rsid w:val="00DA2204"/>
    <w:rsid w:val="00DA3095"/>
    <w:rsid w:val="00DC11E9"/>
    <w:rsid w:val="00DC5F3E"/>
    <w:rsid w:val="00DF77BF"/>
    <w:rsid w:val="00E068F0"/>
    <w:rsid w:val="00E13AD9"/>
    <w:rsid w:val="00E2012B"/>
    <w:rsid w:val="00E22730"/>
    <w:rsid w:val="00E406C6"/>
    <w:rsid w:val="00E5674E"/>
    <w:rsid w:val="00E621E9"/>
    <w:rsid w:val="00E625E3"/>
    <w:rsid w:val="00E725A5"/>
    <w:rsid w:val="00E72EE9"/>
    <w:rsid w:val="00E74EC1"/>
    <w:rsid w:val="00E77B11"/>
    <w:rsid w:val="00EA6153"/>
    <w:rsid w:val="00EA62EA"/>
    <w:rsid w:val="00EB7F29"/>
    <w:rsid w:val="00EF2910"/>
    <w:rsid w:val="00F000BF"/>
    <w:rsid w:val="00F10B50"/>
    <w:rsid w:val="00F1271E"/>
    <w:rsid w:val="00F17B67"/>
    <w:rsid w:val="00F273A3"/>
    <w:rsid w:val="00F40E5E"/>
    <w:rsid w:val="00F7236C"/>
    <w:rsid w:val="00F77910"/>
    <w:rsid w:val="00F9736B"/>
    <w:rsid w:val="00FB0553"/>
    <w:rsid w:val="00FC762F"/>
    <w:rsid w:val="00FF326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B4620"/>
    <w:rPr>
      <w:rFonts w:ascii="Roboto" w:hAnsi="Roboto"/>
      <w:sz w:val="28"/>
    </w:rPr>
  </w:style>
  <w:style w:type="paragraph" w:styleId="Ttulo1">
    <w:name w:val="heading 1"/>
    <w:basedOn w:val="Normal"/>
    <w:next w:val="Normal"/>
    <w:link w:val="Ttulo1Car"/>
    <w:uiPriority w:val="9"/>
    <w:qFormat/>
    <w:rsid w:val="001030E4"/>
    <w:pPr>
      <w:keepNext/>
      <w:keepLines/>
      <w:spacing w:before="480" w:after="0"/>
      <w:outlineLvl w:val="0"/>
    </w:pPr>
    <w:rPr>
      <w:rFonts w:eastAsiaTheme="majorEastAsia" w:cstheme="majorBidi"/>
      <w:bCs/>
      <w:sz w:val="40"/>
      <w:szCs w:val="28"/>
    </w:rPr>
  </w:style>
  <w:style w:type="paragraph" w:styleId="Ttulo2">
    <w:name w:val="heading 2"/>
    <w:basedOn w:val="Normal"/>
    <w:next w:val="Normal"/>
    <w:link w:val="Ttulo2Car"/>
    <w:uiPriority w:val="9"/>
    <w:unhideWhenUsed/>
    <w:qFormat/>
    <w:rsid w:val="001030E4"/>
    <w:pPr>
      <w:keepNext/>
      <w:keepLines/>
      <w:spacing w:before="200" w:after="240"/>
      <w:outlineLvl w:val="1"/>
    </w:pPr>
    <w:rPr>
      <w:rFonts w:eastAsiaTheme="majorEastAsia" w:cstheme="majorBidi"/>
      <w:bCs/>
      <w:sz w:val="44"/>
      <w:szCs w:val="26"/>
    </w:rPr>
  </w:style>
  <w:style w:type="paragraph" w:styleId="Ttulo3">
    <w:name w:val="heading 3"/>
    <w:basedOn w:val="Normal"/>
    <w:next w:val="Normal"/>
    <w:link w:val="Ttulo3Car"/>
    <w:uiPriority w:val="9"/>
    <w:unhideWhenUsed/>
    <w:qFormat/>
    <w:rsid w:val="001030E4"/>
    <w:pPr>
      <w:keepNext/>
      <w:keepLines/>
      <w:spacing w:before="200" w:after="120"/>
      <w:outlineLvl w:val="2"/>
    </w:pPr>
    <w:rPr>
      <w:rFonts w:eastAsiaTheme="majorEastAsia" w:cstheme="majorBidi"/>
      <w:bCs/>
      <w:sz w:val="32"/>
    </w:rPr>
  </w:style>
  <w:style w:type="paragraph" w:styleId="Ttulo4">
    <w:name w:val="heading 4"/>
    <w:basedOn w:val="Normal"/>
    <w:next w:val="Normal"/>
    <w:link w:val="Ttulo4Car"/>
    <w:uiPriority w:val="9"/>
    <w:semiHidden/>
    <w:unhideWhenUsed/>
    <w:qFormat/>
    <w:rsid w:val="001030E4"/>
    <w:pPr>
      <w:keepNext/>
      <w:keepLines/>
      <w:spacing w:before="200" w:after="0"/>
      <w:outlineLvl w:val="3"/>
    </w:pPr>
    <w:rPr>
      <w:rFonts w:eastAsiaTheme="majorEastAsia" w:cstheme="majorBidi"/>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951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1B5"/>
    <w:rPr>
      <w:rFonts w:ascii="Tahoma" w:hAnsi="Tahoma" w:cs="Tahoma"/>
      <w:sz w:val="16"/>
      <w:szCs w:val="16"/>
    </w:rPr>
  </w:style>
  <w:style w:type="paragraph" w:styleId="Ttulo">
    <w:name w:val="Title"/>
    <w:basedOn w:val="Normal"/>
    <w:next w:val="Normal"/>
    <w:link w:val="TtuloCar"/>
    <w:uiPriority w:val="10"/>
    <w:qFormat/>
    <w:rsid w:val="001030E4"/>
    <w:pPr>
      <w:spacing w:after="300" w:line="240" w:lineRule="auto"/>
      <w:contextualSpacing/>
    </w:pPr>
    <w:rPr>
      <w:rFonts w:eastAsiaTheme="majorEastAsia" w:cs="Open Sans Light"/>
      <w:spacing w:val="5"/>
      <w:kern w:val="28"/>
      <w:sz w:val="96"/>
      <w:szCs w:val="52"/>
    </w:rPr>
  </w:style>
  <w:style w:type="character" w:customStyle="1" w:styleId="TtuloCar">
    <w:name w:val="Título Car"/>
    <w:basedOn w:val="Fuentedeprrafopredeter"/>
    <w:link w:val="Ttulo"/>
    <w:uiPriority w:val="10"/>
    <w:rsid w:val="001030E4"/>
    <w:rPr>
      <w:rFonts w:ascii="Rajdhani" w:eastAsiaTheme="majorEastAsia" w:hAnsi="Rajdhani" w:cs="Open Sans Light"/>
      <w:spacing w:val="5"/>
      <w:kern w:val="28"/>
      <w:sz w:val="96"/>
      <w:szCs w:val="52"/>
    </w:rPr>
  </w:style>
  <w:style w:type="paragraph" w:styleId="Encabezado">
    <w:name w:val="header"/>
    <w:basedOn w:val="Normal"/>
    <w:link w:val="EncabezadoCar"/>
    <w:uiPriority w:val="99"/>
    <w:semiHidden/>
    <w:unhideWhenUsed/>
    <w:rsid w:val="002D47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D47A5"/>
  </w:style>
  <w:style w:type="paragraph" w:styleId="Piedepgina">
    <w:name w:val="footer"/>
    <w:basedOn w:val="Normal"/>
    <w:link w:val="PiedepginaCar"/>
    <w:uiPriority w:val="99"/>
    <w:unhideWhenUsed/>
    <w:rsid w:val="002D47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47A5"/>
  </w:style>
  <w:style w:type="character" w:styleId="nfasissutil">
    <w:name w:val="Subtle Emphasis"/>
    <w:aliases w:val="Cabecera"/>
    <w:basedOn w:val="Fuentedeprrafopredeter"/>
    <w:uiPriority w:val="19"/>
    <w:qFormat/>
    <w:rsid w:val="00D40CA3"/>
    <w:rPr>
      <w:rFonts w:ascii="Roboto" w:hAnsi="Roboto"/>
      <w:iCs/>
      <w:color w:val="595959" w:themeColor="text1" w:themeTint="A6"/>
      <w:sz w:val="24"/>
    </w:rPr>
  </w:style>
  <w:style w:type="character" w:customStyle="1" w:styleId="Ttulo2Car">
    <w:name w:val="Título 2 Car"/>
    <w:basedOn w:val="Fuentedeprrafopredeter"/>
    <w:link w:val="Ttulo2"/>
    <w:uiPriority w:val="9"/>
    <w:rsid w:val="001030E4"/>
    <w:rPr>
      <w:rFonts w:ascii="Rajdhani" w:eastAsiaTheme="majorEastAsia" w:hAnsi="Rajdhani" w:cstheme="majorBidi"/>
      <w:bCs/>
      <w:sz w:val="44"/>
      <w:szCs w:val="26"/>
    </w:rPr>
  </w:style>
  <w:style w:type="character" w:customStyle="1" w:styleId="Ttulo1Car">
    <w:name w:val="Título 1 Car"/>
    <w:basedOn w:val="Fuentedeprrafopredeter"/>
    <w:link w:val="Ttulo1"/>
    <w:uiPriority w:val="9"/>
    <w:rsid w:val="001030E4"/>
    <w:rPr>
      <w:rFonts w:ascii="Rajdhani" w:eastAsiaTheme="majorEastAsia" w:hAnsi="Rajdhani" w:cstheme="majorBidi"/>
      <w:bCs/>
      <w:sz w:val="40"/>
      <w:szCs w:val="28"/>
    </w:rPr>
  </w:style>
  <w:style w:type="character" w:customStyle="1" w:styleId="Ttulo3Car">
    <w:name w:val="Título 3 Car"/>
    <w:basedOn w:val="Fuentedeprrafopredeter"/>
    <w:link w:val="Ttulo3"/>
    <w:uiPriority w:val="9"/>
    <w:rsid w:val="001030E4"/>
    <w:rPr>
      <w:rFonts w:ascii="Rajdhani" w:eastAsiaTheme="majorEastAsia" w:hAnsi="Rajdhani" w:cstheme="majorBidi"/>
      <w:bCs/>
      <w:sz w:val="32"/>
    </w:rPr>
  </w:style>
  <w:style w:type="character" w:customStyle="1" w:styleId="Ttulo4Car">
    <w:name w:val="Título 4 Car"/>
    <w:basedOn w:val="Fuentedeprrafopredeter"/>
    <w:link w:val="Ttulo4"/>
    <w:uiPriority w:val="9"/>
    <w:semiHidden/>
    <w:rsid w:val="001030E4"/>
    <w:rPr>
      <w:rFonts w:ascii="Rajdhani" w:eastAsiaTheme="majorEastAsia" w:hAnsi="Rajdhani" w:cstheme="majorBidi"/>
      <w:bCs/>
      <w:iCs/>
      <w:sz w:val="28"/>
    </w:rPr>
  </w:style>
  <w:style w:type="paragraph" w:customStyle="1" w:styleId="Destacado">
    <w:name w:val="Destacado"/>
    <w:basedOn w:val="Normal"/>
    <w:link w:val="DestacadoCar"/>
    <w:qFormat/>
    <w:rsid w:val="00925D06"/>
    <w:pPr>
      <w:shd w:val="clear" w:color="auto" w:fill="003447"/>
    </w:pPr>
    <w:rPr>
      <w:color w:val="FFFFFF" w:themeColor="background1"/>
    </w:rPr>
  </w:style>
  <w:style w:type="paragraph" w:styleId="Prrafodelista">
    <w:name w:val="List Paragraph"/>
    <w:basedOn w:val="Normal"/>
    <w:link w:val="PrrafodelistaCar"/>
    <w:uiPriority w:val="34"/>
    <w:rsid w:val="00200619"/>
    <w:pPr>
      <w:ind w:left="720"/>
      <w:contextualSpacing/>
    </w:pPr>
  </w:style>
  <w:style w:type="character" w:customStyle="1" w:styleId="DestacadoCar">
    <w:name w:val="Destacado Car"/>
    <w:basedOn w:val="Fuentedeprrafopredeter"/>
    <w:link w:val="Destacado"/>
    <w:rsid w:val="00925D06"/>
    <w:rPr>
      <w:rFonts w:ascii="Roboto Medium" w:hAnsi="Roboto Medium"/>
      <w:color w:val="FFFFFF" w:themeColor="background1"/>
      <w:sz w:val="28"/>
      <w:shd w:val="clear" w:color="auto" w:fill="003447"/>
    </w:rPr>
  </w:style>
  <w:style w:type="paragraph" w:customStyle="1" w:styleId="Vietas1">
    <w:name w:val="Viñetas1"/>
    <w:basedOn w:val="Prrafodelista"/>
    <w:link w:val="Vietas1Car1"/>
    <w:qFormat/>
    <w:rsid w:val="001B4620"/>
    <w:pPr>
      <w:numPr>
        <w:numId w:val="1"/>
      </w:numPr>
    </w:pPr>
  </w:style>
  <w:style w:type="paragraph" w:customStyle="1" w:styleId="Vietas2">
    <w:name w:val="Viñetas2"/>
    <w:basedOn w:val="Vietas1"/>
    <w:link w:val="Vietas2Car"/>
    <w:qFormat/>
    <w:rsid w:val="001B4620"/>
    <w:pPr>
      <w:numPr>
        <w:numId w:val="2"/>
      </w:numPr>
      <w:spacing w:after="0"/>
    </w:pPr>
  </w:style>
  <w:style w:type="character" w:customStyle="1" w:styleId="PrrafodelistaCar">
    <w:name w:val="Párrafo de lista Car"/>
    <w:basedOn w:val="Fuentedeprrafopredeter"/>
    <w:link w:val="Prrafodelista"/>
    <w:uiPriority w:val="34"/>
    <w:rsid w:val="00200619"/>
    <w:rPr>
      <w:rFonts w:ascii="Open Sans" w:hAnsi="Open Sans"/>
      <w:sz w:val="28"/>
    </w:rPr>
  </w:style>
  <w:style w:type="character" w:customStyle="1" w:styleId="Vietas1Car">
    <w:name w:val="Viñetas1 Car"/>
    <w:basedOn w:val="PrrafodelistaCar"/>
    <w:link w:val="Vietas1"/>
    <w:rsid w:val="00200619"/>
  </w:style>
  <w:style w:type="paragraph" w:styleId="TDC2">
    <w:name w:val="toc 2"/>
    <w:basedOn w:val="Normal"/>
    <w:next w:val="Normal"/>
    <w:autoRedefine/>
    <w:uiPriority w:val="39"/>
    <w:unhideWhenUsed/>
    <w:rsid w:val="00200619"/>
    <w:pPr>
      <w:spacing w:after="100"/>
      <w:ind w:left="280"/>
    </w:pPr>
  </w:style>
  <w:style w:type="character" w:customStyle="1" w:styleId="Vietas1Car1">
    <w:name w:val="Viñetas1 Car1"/>
    <w:basedOn w:val="PrrafodelistaCar"/>
    <w:link w:val="Vietas1"/>
    <w:rsid w:val="001B4620"/>
    <w:rPr>
      <w:rFonts w:ascii="Roboto Medium" w:hAnsi="Roboto Medium"/>
    </w:rPr>
  </w:style>
  <w:style w:type="character" w:customStyle="1" w:styleId="Vietas2Car">
    <w:name w:val="Viñetas2 Car"/>
    <w:basedOn w:val="Vietas1Car1"/>
    <w:link w:val="Vietas2"/>
    <w:rsid w:val="001B4620"/>
  </w:style>
  <w:style w:type="paragraph" w:styleId="TDC3">
    <w:name w:val="toc 3"/>
    <w:basedOn w:val="Normal"/>
    <w:next w:val="Normal"/>
    <w:autoRedefine/>
    <w:uiPriority w:val="39"/>
    <w:unhideWhenUsed/>
    <w:rsid w:val="00200619"/>
    <w:pPr>
      <w:spacing w:after="100"/>
      <w:ind w:left="560"/>
    </w:pPr>
  </w:style>
  <w:style w:type="character" w:styleId="Hipervnculo">
    <w:name w:val="Hyperlink"/>
    <w:basedOn w:val="Fuentedeprrafopredeter"/>
    <w:uiPriority w:val="99"/>
    <w:unhideWhenUsed/>
    <w:rsid w:val="00200619"/>
    <w:rPr>
      <w:color w:val="0000FF" w:themeColor="hyperlink"/>
      <w:u w:val="single"/>
    </w:rPr>
  </w:style>
  <w:style w:type="table" w:styleId="Tablaconcuadrcula">
    <w:name w:val="Table Grid"/>
    <w:basedOn w:val="Tablanormal"/>
    <w:uiPriority w:val="59"/>
    <w:rsid w:val="00FC76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1">
    <w:name w:val="Sombreado claro1"/>
    <w:basedOn w:val="Tablanormal"/>
    <w:uiPriority w:val="60"/>
    <w:rsid w:val="00FC76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1B462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3447"/>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tcPr>
    </w:tblStylePr>
    <w:tblStylePr w:type="band1Horz">
      <w:tblPr/>
      <w:tcPr>
        <w:shd w:val="clear" w:color="auto" w:fill="D9D9D9" w:themeFill="background1" w:themeFillShade="D9"/>
      </w:tcPr>
    </w:tblStylePr>
  </w:style>
  <w:style w:type="paragraph" w:styleId="TDC1">
    <w:name w:val="toc 1"/>
    <w:basedOn w:val="Normal"/>
    <w:next w:val="Normal"/>
    <w:autoRedefine/>
    <w:uiPriority w:val="39"/>
    <w:unhideWhenUsed/>
    <w:rsid w:val="00E5674E"/>
    <w:pPr>
      <w:spacing w:after="100"/>
    </w:pPr>
  </w:style>
</w:styles>
</file>

<file path=word/webSettings.xml><?xml version="1.0" encoding="utf-8"?>
<w:webSettings xmlns:r="http://schemas.openxmlformats.org/officeDocument/2006/relationships" xmlns:w="http://schemas.openxmlformats.org/wordprocessingml/2006/main">
  <w:divs>
    <w:div w:id="1656257693">
      <w:bodyDiv w:val="1"/>
      <w:marLeft w:val="0"/>
      <w:marRight w:val="0"/>
      <w:marTop w:val="0"/>
      <w:marBottom w:val="0"/>
      <w:divBdr>
        <w:top w:val="none" w:sz="0" w:space="0" w:color="auto"/>
        <w:left w:val="none" w:sz="0" w:space="0" w:color="auto"/>
        <w:bottom w:val="none" w:sz="0" w:space="0" w:color="auto"/>
        <w:right w:val="none" w:sz="0" w:space="0" w:color="auto"/>
      </w:divBdr>
      <w:divsChild>
        <w:div w:id="1361053824">
          <w:marLeft w:val="547"/>
          <w:marRight w:val="0"/>
          <w:marTop w:val="154"/>
          <w:marBottom w:val="0"/>
          <w:divBdr>
            <w:top w:val="none" w:sz="0" w:space="0" w:color="auto"/>
            <w:left w:val="none" w:sz="0" w:space="0" w:color="auto"/>
            <w:bottom w:val="none" w:sz="0" w:space="0" w:color="auto"/>
            <w:right w:val="none" w:sz="0" w:space="0" w:color="auto"/>
          </w:divBdr>
        </w:div>
        <w:div w:id="521404712">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temas%20laborales\clientes\telefonica\impacto%20social\metodologia%20de%20programacion\plantillaTalentumEmple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C555A-3903-49F3-B57B-E20D78C3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plantillaTalentumEmpleo</Template>
  <TotalTime>3708</TotalTime>
  <Pages>1</Pages>
  <Words>5681</Words>
  <Characters>31251</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36859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dc:creator>
  <cp:lastModifiedBy>Edu</cp:lastModifiedBy>
  <cp:revision>97</cp:revision>
  <dcterms:created xsi:type="dcterms:W3CDTF">2015-09-26T06:46:00Z</dcterms:created>
  <dcterms:modified xsi:type="dcterms:W3CDTF">2017-01-17T08:55:00Z</dcterms:modified>
</cp:coreProperties>
</file>